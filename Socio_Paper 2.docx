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80" w:rightFromText="180" w:vertAnchor="page" w:horzAnchor="page" w:tblpX="348" w:tblpY="402"/>
        <w:tblW w:w="15914" w:type="dxa"/>
        <w:tblLayout w:type="fixed"/>
        <w:tblLook w:val="04A0" w:firstRow="1" w:lastRow="0" w:firstColumn="1" w:lastColumn="0" w:noHBand="0" w:noVBand="1"/>
      </w:tblPr>
      <w:tblGrid>
        <w:gridCol w:w="1255"/>
        <w:gridCol w:w="11160"/>
        <w:gridCol w:w="3499"/>
      </w:tblGrid>
      <w:tr w:rsidR="00CF03D6" w:rsidRPr="00EF5CB9" w14:paraId="632B4319" w14:textId="77777777" w:rsidTr="00373FB9">
        <w:trPr>
          <w:trHeight w:val="170"/>
        </w:trPr>
        <w:tc>
          <w:tcPr>
            <w:tcW w:w="1255" w:type="dxa"/>
            <w:noWrap/>
          </w:tcPr>
          <w:p w14:paraId="764E9083" w14:textId="3B73A29F" w:rsidR="00CF03D6" w:rsidRPr="00EF5CB9" w:rsidRDefault="002D0993" w:rsidP="00D40554">
            <w:pPr>
              <w:rPr>
                <w:rFonts w:asciiTheme="minorHAnsi" w:hAnsiTheme="minorHAnsi" w:cstheme="minorHAnsi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sz w:val="14"/>
                <w:szCs w:val="14"/>
                <w:lang w:eastAsia="en-US"/>
              </w:rPr>
              <w:t xml:space="preserve"> </w:t>
            </w:r>
            <w:r w:rsidR="00373FB9" w:rsidRPr="00EF5CB9">
              <w:rPr>
                <w:rFonts w:asciiTheme="minorHAnsi" w:hAnsiTheme="minorHAnsi" w:cstheme="minorHAnsi"/>
                <w:sz w:val="14"/>
                <w:szCs w:val="14"/>
                <w:lang w:eastAsia="en-US"/>
              </w:rPr>
              <w:t>Topic</w:t>
            </w:r>
          </w:p>
        </w:tc>
        <w:tc>
          <w:tcPr>
            <w:tcW w:w="11160" w:type="dxa"/>
            <w:noWrap/>
          </w:tcPr>
          <w:p w14:paraId="3F0AF5D7" w14:textId="3807C681" w:rsidR="00CF03D6" w:rsidRPr="00EF5CB9" w:rsidRDefault="00373FB9" w:rsidP="006F6C1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Content</w:t>
            </w:r>
          </w:p>
        </w:tc>
        <w:tc>
          <w:tcPr>
            <w:tcW w:w="3499" w:type="dxa"/>
            <w:noWrap/>
          </w:tcPr>
          <w:p w14:paraId="0A417A3B" w14:textId="038D1051" w:rsidR="00CF03D6" w:rsidRPr="00EF5CB9" w:rsidRDefault="00373FB9" w:rsidP="006F6C1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Criticism</w:t>
            </w:r>
          </w:p>
        </w:tc>
      </w:tr>
      <w:tr w:rsidR="009639FC" w:rsidRPr="00EF5CB9" w14:paraId="41D021FC" w14:textId="77777777" w:rsidTr="00986D19">
        <w:trPr>
          <w:trHeight w:val="692"/>
        </w:trPr>
        <w:tc>
          <w:tcPr>
            <w:tcW w:w="1255" w:type="dxa"/>
            <w:noWrap/>
          </w:tcPr>
          <w:p w14:paraId="4A6A7018" w14:textId="77777777" w:rsidR="009639FC" w:rsidRPr="00EF5CB9" w:rsidRDefault="00373FB9" w:rsidP="006F6C1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Indology</w:t>
            </w:r>
          </w:p>
          <w:p w14:paraId="0D1A90EF" w14:textId="705B1751" w:rsidR="00895DF1" w:rsidRPr="00EF5CB9" w:rsidRDefault="00895DF1" w:rsidP="00895DF1">
            <w:pPr>
              <w:tabs>
                <w:tab w:val="left" w:pos="696"/>
              </w:tabs>
              <w:rPr>
                <w:rFonts w:asciiTheme="minorHAnsi" w:hAnsiTheme="minorHAnsi" w:cstheme="minorHAnsi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sz w:val="14"/>
                <w:szCs w:val="14"/>
                <w:lang w:eastAsia="en-US"/>
              </w:rPr>
              <w:tab/>
            </w:r>
          </w:p>
        </w:tc>
        <w:tc>
          <w:tcPr>
            <w:tcW w:w="11160" w:type="dxa"/>
            <w:noWrap/>
          </w:tcPr>
          <w:p w14:paraId="2DFA633E" w14:textId="77777777" w:rsidR="00B321E7" w:rsidRPr="00EF5CB9" w:rsidRDefault="00B321E7" w:rsidP="00086399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6AD6AC4F" w14:textId="77777777" w:rsidR="007A77B3" w:rsidRPr="00EF5CB9" w:rsidRDefault="007A77B3" w:rsidP="007A77B3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Indology is the academic study of the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history and cultures, languages, and literature of the Indian subcontinent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It is unique and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cant</w:t>
            </w:r>
            <w:proofErr w:type="spellEnd"/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be understood in western ways of studying</w:t>
            </w:r>
          </w:p>
          <w:p w14:paraId="4F1B65DA" w14:textId="589324F5" w:rsidR="007E7949" w:rsidRPr="00EF5CB9" w:rsidRDefault="007E7949" w:rsidP="00CC340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1883B708" w14:textId="71F750D1" w:rsidR="005D30E4" w:rsidRPr="00EF5CB9" w:rsidRDefault="00E70D08" w:rsidP="005D30E4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w:drawing>
                <wp:anchor distT="0" distB="0" distL="114300" distR="114300" simplePos="0" relativeHeight="251660352" behindDoc="0" locked="0" layoutInCell="1" allowOverlap="1" wp14:anchorId="7729A7E8" wp14:editId="3FD1A070">
                  <wp:simplePos x="0" y="0"/>
                  <wp:positionH relativeFrom="column">
                    <wp:posOffset>4930675</wp:posOffset>
                  </wp:positionH>
                  <wp:positionV relativeFrom="paragraph">
                    <wp:posOffset>78941</wp:posOffset>
                  </wp:positionV>
                  <wp:extent cx="2084705" cy="781050"/>
                  <wp:effectExtent l="0" t="0" r="0" b="0"/>
                  <wp:wrapSquare wrapText="bothSides"/>
                  <wp:docPr id="9015526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55268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70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02B0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7C2F79B" w14:textId="64CB2882" w:rsidR="002455A9" w:rsidRPr="00EF5CB9" w:rsidRDefault="002455A9" w:rsidP="00F02B0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Criticsims</w:t>
            </w:r>
            <w:proofErr w:type="spellEnd"/>
          </w:p>
          <w:p w14:paraId="08D0017D" w14:textId="32FED100" w:rsidR="00E06CD8" w:rsidRPr="00EF5CB9" w:rsidRDefault="00E06CD8" w:rsidP="00CC340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Selectio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of scriptures dependent 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researcher and may lack objectivity </w:t>
            </w:r>
          </w:p>
          <w:p w14:paraId="6EEBFF08" w14:textId="34826100" w:rsidR="002455A9" w:rsidRPr="00EF5CB9" w:rsidRDefault="002455A9" w:rsidP="00CC340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Brahma</w:t>
            </w:r>
            <w:r w:rsidR="008F2DC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nic</w:t>
            </w:r>
            <w:r w:rsidR="008F2DC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</w:t>
            </w:r>
          </w:p>
          <w:p w14:paraId="6B4757FC" w14:textId="660D8A74" w:rsidR="002455A9" w:rsidRPr="00EF5CB9" w:rsidRDefault="002455A9" w:rsidP="00CC340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Tribal </w:t>
            </w:r>
            <w:r w:rsidR="008F2DC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history ignored</w:t>
            </w:r>
          </w:p>
          <w:p w14:paraId="76D00DAF" w14:textId="77777777" w:rsidR="002455A9" w:rsidRPr="00EF5CB9" w:rsidRDefault="002455A9" w:rsidP="00CC340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Religious text is value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not fact</w:t>
            </w:r>
          </w:p>
          <w:p w14:paraId="28BAF7AB" w14:textId="10AE4670" w:rsidR="00204AC0" w:rsidRPr="00EF5CB9" w:rsidRDefault="00204AC0" w:rsidP="00CC340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Reliability of book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is questionable </w:t>
            </w:r>
          </w:p>
          <w:p w14:paraId="004A2333" w14:textId="77777777" w:rsidR="002455A9" w:rsidRPr="00EF5CB9" w:rsidRDefault="002455A9" w:rsidP="00CC340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 culture considered only culture</w:t>
            </w:r>
          </w:p>
          <w:p w14:paraId="4A5154B7" w14:textId="526A0D1D" w:rsidR="002455A9" w:rsidRPr="00EF5CB9" w:rsidRDefault="002455A9" w:rsidP="00CC340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Field study </w:t>
            </w:r>
            <w:r w:rsidR="001F5BB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1F5BB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Indology doesn’t represent </w:t>
            </w:r>
            <w:r w:rsidR="00B6659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heterogeneity</w:t>
            </w:r>
            <w:r w:rsidR="00B6659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Indian culture</w:t>
            </w:r>
            <w:r w:rsidR="00984E9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984E9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984E9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may be over exaggerated</w:t>
            </w:r>
          </w:p>
          <w:p w14:paraId="12ECB0B7" w14:textId="77777777" w:rsidR="00F02B07" w:rsidRPr="00EF5CB9" w:rsidRDefault="00F02B07" w:rsidP="00CC340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Arm chair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view</w:t>
            </w:r>
          </w:p>
          <w:p w14:paraId="4117BCCA" w14:textId="0754E63E" w:rsidR="00F02B07" w:rsidRPr="00EF5CB9" w:rsidRDefault="00F02B07" w:rsidP="00CC340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Y Singh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lack empiricism</w:t>
            </w:r>
            <w:r w:rsidR="00494C8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doesn’t account for modernization and </w:t>
            </w:r>
            <w:proofErr w:type="spellStart"/>
            <w:r w:rsidR="00494C8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globalisation</w:t>
            </w:r>
            <w:proofErr w:type="spellEnd"/>
          </w:p>
          <w:p w14:paraId="32BD46E0" w14:textId="2ED8FB3B" w:rsidR="00984E99" w:rsidRPr="00EF5CB9" w:rsidRDefault="00984E99" w:rsidP="00CC340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Indologists like Dumont perceived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caste as completely closed</w:t>
            </w:r>
          </w:p>
          <w:p w14:paraId="10B038D1" w14:textId="77777777" w:rsidR="00F02B07" w:rsidRPr="00EF5CB9" w:rsidRDefault="00F02B07" w:rsidP="00CC340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Satish Deshpand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Brahminical view</w:t>
            </w:r>
          </w:p>
          <w:p w14:paraId="53806D23" w14:textId="77777777" w:rsidR="00A3194B" w:rsidRPr="00EF5CB9" w:rsidRDefault="00A3194B" w:rsidP="00CC3404">
            <w:pPr>
              <w:pStyle w:val="ListParagraph"/>
              <w:numPr>
                <w:ilvl w:val="4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But explanations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coloured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with vested int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erests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; not completely objective; didn’t represent the actual truth</w:t>
            </w:r>
          </w:p>
          <w:p w14:paraId="02540B3F" w14:textId="77777777" w:rsidR="00A3194B" w:rsidRPr="00EF5CB9" w:rsidRDefault="00A3194B" w:rsidP="00CC340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Reality was diff from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ideal type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Indologists  (</w:t>
            </w:r>
            <w:proofErr w:type="spellStart"/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sanksritization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681AC7F0" w14:textId="77777777" w:rsidR="00A3194B" w:rsidRPr="00EF5CB9" w:rsidRDefault="00A3194B" w:rsidP="00A3194B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Current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post modern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Indology gaining momentum with studies like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Romila Thapar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6752E75" w14:textId="77777777" w:rsidR="008E6B6C" w:rsidRPr="00EF5CB9" w:rsidRDefault="008E6B6C" w:rsidP="008E6B6C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Both study of society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unique discipline in socio</w:t>
            </w:r>
          </w:p>
          <w:p w14:paraId="4F36CF0E" w14:textId="62C90BDD" w:rsidR="008E6B6C" w:rsidRPr="00EF5CB9" w:rsidRDefault="008E6B6C" w:rsidP="00A3194B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  <w:tc>
          <w:tcPr>
            <w:tcW w:w="3499" w:type="dxa"/>
            <w:noWrap/>
          </w:tcPr>
          <w:p w14:paraId="04B228B4" w14:textId="5402AAE5" w:rsidR="00C03FCD" w:rsidRPr="00EF5CB9" w:rsidRDefault="00C03FCD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9639FC" w:rsidRPr="00EF5CB9" w14:paraId="19EC8CBD" w14:textId="77777777" w:rsidTr="00986D19">
        <w:trPr>
          <w:trHeight w:val="692"/>
        </w:trPr>
        <w:tc>
          <w:tcPr>
            <w:tcW w:w="1255" w:type="dxa"/>
            <w:noWrap/>
          </w:tcPr>
          <w:p w14:paraId="7500C8F3" w14:textId="313AD27D" w:rsidR="009639FC" w:rsidRPr="00EF5CB9" w:rsidRDefault="004F1F2D" w:rsidP="006F6C1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Ghurye</w:t>
            </w:r>
            <w:proofErr w:type="spellEnd"/>
          </w:p>
        </w:tc>
        <w:tc>
          <w:tcPr>
            <w:tcW w:w="11160" w:type="dxa"/>
            <w:noWrap/>
          </w:tcPr>
          <w:p w14:paraId="471886D4" w14:textId="5A7D2D4A" w:rsidR="003309CB" w:rsidRPr="00EF5CB9" w:rsidRDefault="007D7F0D" w:rsidP="002D6C8E">
            <w:pPr>
              <w:pStyle w:val="ListParagraph"/>
              <w:numPr>
                <w:ilvl w:val="1"/>
                <w:numId w:val="28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Methodological pluralism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in empirical exercises or data collection, he was not dogmatic</w:t>
            </w:r>
            <w:r w:rsidR="002D6C8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encouraging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disciplined eclecticism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C7014E2" w14:textId="34D672D2" w:rsidR="00791EAA" w:rsidRPr="00EF5CB9" w:rsidRDefault="00791EAA" w:rsidP="00791EAA">
            <w:pPr>
              <w:pStyle w:val="ListParagraph"/>
              <w:numPr>
                <w:ilvl w:val="2"/>
                <w:numId w:val="28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–Field survey- "Sex habits of the middle class people in Bombay" and "Mahadev Kolis"</w:t>
            </w:r>
          </w:p>
          <w:p w14:paraId="24B9AAB4" w14:textId="77777777" w:rsidR="005C4E76" w:rsidRPr="00EF5CB9" w:rsidRDefault="005C4E76" w:rsidP="005C4E76">
            <w:pPr>
              <w:pStyle w:val="ListParagraph"/>
              <w:numPr>
                <w:ilvl w:val="1"/>
                <w:numId w:val="28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Theoretical pluralism.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(Inductive + Deductive)</w:t>
            </w:r>
          </w:p>
          <w:p w14:paraId="24F41C68" w14:textId="77777777" w:rsidR="003A26CF" w:rsidRPr="00EF5CB9" w:rsidRDefault="00E76E6E" w:rsidP="003A26CF">
            <w:pPr>
              <w:pStyle w:val="ListParagraph"/>
              <w:numPr>
                <w:ilvl w:val="1"/>
                <w:numId w:val="28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Stuck to detailed description rather than grand theories</w:t>
            </w:r>
            <w:r w:rsidR="009A405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9A405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(detailed ethnography</w:t>
            </w:r>
            <w:r w:rsidR="009A405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</w:t>
            </w:r>
          </w:p>
          <w:p w14:paraId="191D6E11" w14:textId="16249E88" w:rsidR="009F58F7" w:rsidRPr="00EF5CB9" w:rsidRDefault="00D51479" w:rsidP="009F58F7">
            <w:pPr>
              <w:pStyle w:val="ListParagraph"/>
              <w:numPr>
                <w:ilvl w:val="1"/>
                <w:numId w:val="28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combined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historical, anthropological and sociological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perspective </w:t>
            </w:r>
          </w:p>
          <w:p w14:paraId="2D125BF5" w14:textId="77777777" w:rsidR="003A26CF" w:rsidRPr="00EF5CB9" w:rsidRDefault="003A26CF" w:rsidP="003A26CF">
            <w:pPr>
              <w:pStyle w:val="ListParagraph"/>
              <w:autoSpaceDE w:val="0"/>
              <w:autoSpaceDN w:val="0"/>
              <w:adjustRightInd w:val="0"/>
              <w:ind w:left="144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2FFC8C1B" w14:textId="47777308" w:rsidR="009F58F7" w:rsidRPr="00EF5CB9" w:rsidRDefault="000467A4" w:rsidP="009F58F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religion  </w:t>
            </w:r>
          </w:p>
          <w:p w14:paraId="527B4008" w14:textId="324FCF0C" w:rsidR="003066E7" w:rsidRPr="00EF5CB9" w:rsidRDefault="0097436D" w:rsidP="006C3CA2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</w:t>
            </w:r>
            <w:r w:rsidR="003066E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eligion is at the </w:t>
            </w:r>
            <w:proofErr w:type="spellStart"/>
            <w:r w:rsidR="003066E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centre</w:t>
            </w:r>
            <w:proofErr w:type="spellEnd"/>
            <w:r w:rsidR="003066E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the total cultural heritage of man.</w:t>
            </w:r>
          </w:p>
          <w:p w14:paraId="5D54622C" w14:textId="68347284" w:rsidR="003066E7" w:rsidRPr="00EF5CB9" w:rsidRDefault="003066E7" w:rsidP="006C3CA2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moulds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directs the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behaviour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man in society</w:t>
            </w:r>
            <w:r w:rsidR="005F011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="005F011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 similar</w:t>
            </w:r>
            <w:proofErr w:type="gramEnd"/>
            <w:r w:rsidR="005F011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Durkheim </w:t>
            </w:r>
          </w:p>
          <w:p w14:paraId="09472813" w14:textId="77458531" w:rsidR="003066E7" w:rsidRPr="00EF5CB9" w:rsidRDefault="003066E7" w:rsidP="006C3CA2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six books to bring out the role of religion in society. These are: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Indian Sadhus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(1953),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Gods and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(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1962), Religious Consciousness (1965), Indian Accumulation (1977), Vedic India (1979), and The Legacy of Ramayana (1979).</w:t>
            </w:r>
          </w:p>
          <w:p w14:paraId="631B1466" w14:textId="4766FED5" w:rsidR="00B83E8F" w:rsidRPr="00EF5CB9" w:rsidRDefault="00B83E8F" w:rsidP="006C3CA2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Sadhus are the social link between spiritual people and common man</w:t>
            </w:r>
          </w:p>
          <w:p w14:paraId="09D91E92" w14:textId="77777777" w:rsidR="003066E7" w:rsidRPr="00EF5CB9" w:rsidRDefault="003066E7" w:rsidP="006C3CA2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Indian Sadhus</w:t>
            </w:r>
          </w:p>
          <w:p w14:paraId="69768D52" w14:textId="57D994F8" w:rsidR="003066E7" w:rsidRPr="00EF5CB9" w:rsidRDefault="008E2A26" w:rsidP="006C3CA2">
            <w:pPr>
              <w:pStyle w:val="ListParagraph"/>
              <w:numPr>
                <w:ilvl w:val="1"/>
                <w:numId w:val="29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</w:t>
            </w:r>
            <w:r w:rsidR="003066E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ociography of the various sects and religious </w:t>
            </w:r>
            <w:proofErr w:type="spellStart"/>
            <w:r w:rsidR="003066E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centres</w:t>
            </w:r>
            <w:proofErr w:type="spellEnd"/>
            <w:r w:rsidR="003066E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established by the great Vedantic philosopher </w:t>
            </w:r>
            <w:proofErr w:type="spellStart"/>
            <w:r w:rsidR="003066E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Sankaracharya</w:t>
            </w:r>
            <w:proofErr w:type="spellEnd"/>
            <w:r w:rsidR="003066E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other notable religious figures.</w:t>
            </w:r>
          </w:p>
          <w:p w14:paraId="04186B2B" w14:textId="2C87CC6C" w:rsidR="003066E7" w:rsidRPr="00EF5CB9" w:rsidRDefault="003066E7" w:rsidP="006C3CA2">
            <w:pPr>
              <w:pStyle w:val="ListParagraph"/>
              <w:numPr>
                <w:ilvl w:val="1"/>
                <w:numId w:val="29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Highlights the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paradoxical nature of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renunuciation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India.</w:t>
            </w:r>
          </w:p>
          <w:p w14:paraId="37D40512" w14:textId="70BA19E8" w:rsidR="003066E7" w:rsidRPr="00EF5CB9" w:rsidRDefault="003066E7" w:rsidP="006C3CA2">
            <w:pPr>
              <w:pStyle w:val="ListParagraph"/>
              <w:numPr>
                <w:ilvl w:val="1"/>
                <w:numId w:val="29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 sadhu or sannyasin is supposed to be detached from all castes, norms and social conventions, etc. yet strikingly enough, since the time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Sankaracharya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the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Hindu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society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has </w:t>
            </w:r>
            <w:proofErr w:type="gram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more or less been</w:t>
            </w:r>
            <w:proofErr w:type="gram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 guided by the sadhus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</w:p>
          <w:p w14:paraId="5BD36312" w14:textId="25B31C39" w:rsidR="003066E7" w:rsidRPr="00EF5CB9" w:rsidRDefault="003066E7" w:rsidP="006C3CA2">
            <w:pPr>
              <w:pStyle w:val="ListParagraph"/>
              <w:numPr>
                <w:ilvl w:val="1"/>
                <w:numId w:val="29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Most of them belonged to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monastic orders, which have distinctive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traditions.</w:t>
            </w:r>
          </w:p>
          <w:p w14:paraId="0F31A5C9" w14:textId="77777777" w:rsidR="000713C0" w:rsidRPr="00EF5CB9" w:rsidRDefault="003066E7" w:rsidP="006C3CA2">
            <w:pPr>
              <w:pStyle w:val="ListParagraph"/>
              <w:numPr>
                <w:ilvl w:val="1"/>
                <w:numId w:val="29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The monastic organization in India was a product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Hindusim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Buddhism. The rise of Buddhism and Jainism marked the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decline of individual ascetics like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Viswamitra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</w:p>
          <w:p w14:paraId="5A440124" w14:textId="77777777" w:rsidR="00B93BDC" w:rsidRPr="00EF5CB9" w:rsidRDefault="003066E7" w:rsidP="006C3CA2">
            <w:pPr>
              <w:pStyle w:val="ListParagraph"/>
              <w:numPr>
                <w:ilvl w:val="1"/>
                <w:numId w:val="29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Indian sadhus have acted as the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arbiters of religious disputes, patronized learning of scriptures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the sacred lore and even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defended religion against external attacks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</w:p>
          <w:p w14:paraId="1F088670" w14:textId="7DE18831" w:rsidR="001955DE" w:rsidRPr="00EF5CB9" w:rsidRDefault="00A57E99" w:rsidP="006C3CA2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Religious consciousness</w:t>
            </w:r>
            <w:r w:rsidR="00B83E8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(book)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: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analyzed three oldest human civilizations </w:t>
            </w:r>
            <w:r w:rsidR="00351CA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(Mesopotamia, Egypt and India</w:t>
            </w:r>
            <w:r w:rsidR="001A3A9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primitive socs</w:t>
            </w:r>
            <w:r w:rsidR="00351CA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and their religious practices</w:t>
            </w:r>
            <w:r w:rsidR="00B83E8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B83E8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lije</w:t>
            </w:r>
            <w:proofErr w:type="spellEnd"/>
            <w:r w:rsidR="00B83E8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worship, afterlife, mythology</w:t>
            </w:r>
          </w:p>
          <w:p w14:paraId="1086C250" w14:textId="31683CA5" w:rsidR="005A27CA" w:rsidRPr="00EF5CB9" w:rsidRDefault="005A27CA" w:rsidP="006C3CA2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Ghurye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basically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 one-way flow, in which the Brahminical ideas and institutions infiltrated among the non-Brahmins. </w:t>
            </w:r>
          </w:p>
          <w:p w14:paraId="49063742" w14:textId="77777777" w:rsidR="003C4840" w:rsidRPr="00EF5CB9" w:rsidRDefault="003C4840" w:rsidP="003C484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25BB1F98" w14:textId="74F3D383" w:rsidR="003C4840" w:rsidRPr="00EF5CB9" w:rsidRDefault="003C4840" w:rsidP="003C484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Muslims</w:t>
            </w:r>
          </w:p>
          <w:p w14:paraId="499CA8B7" w14:textId="22AA64A0" w:rsidR="003C4840" w:rsidRPr="00EF5CB9" w:rsidRDefault="003C4840" w:rsidP="00381075">
            <w:pPr>
              <w:pStyle w:val="ListParagraph"/>
              <w:numPr>
                <w:ilvl w:val="0"/>
                <w:numId w:val="50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View based on 7 centuries of conflicts with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muslims</w:t>
            </w:r>
            <w:proofErr w:type="spellEnd"/>
          </w:p>
          <w:p w14:paraId="0DA96A1B" w14:textId="26AB2644" w:rsidR="003C4840" w:rsidRPr="00EF5CB9" w:rsidRDefault="003C4840" w:rsidP="00381075">
            <w:pPr>
              <w:pStyle w:val="ListParagraph"/>
              <w:numPr>
                <w:ilvl w:val="0"/>
                <w:numId w:val="50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Regarded them as separate groups with little possibility of give and take</w:t>
            </w:r>
          </w:p>
          <w:p w14:paraId="510C5FDC" w14:textId="387C05C2" w:rsidR="00B83E8F" w:rsidRPr="00EF5CB9" w:rsidRDefault="00B83E8F" w:rsidP="00381075">
            <w:pPr>
              <w:pStyle w:val="ListParagraph"/>
              <w:numPr>
                <w:ilvl w:val="0"/>
                <w:numId w:val="50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Hindu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muslim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monuments were diverse value systems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(Hindu temples were indigenous in inspiration) whereas Muslims were Arabic or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persian</w:t>
            </w:r>
            <w:proofErr w:type="spellEnd"/>
          </w:p>
          <w:p w14:paraId="5636008E" w14:textId="20A1B8C0" w:rsidR="00B83E8F" w:rsidRPr="00EF5CB9" w:rsidRDefault="00B83E8F" w:rsidP="00381075">
            <w:pPr>
              <w:pStyle w:val="ListParagraph"/>
              <w:numPr>
                <w:ilvl w:val="0"/>
                <w:numId w:val="50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They were more decorative whereas Rajput monuments retained commitment to Hindu ideals</w:t>
            </w:r>
          </w:p>
          <w:p w14:paraId="0E29919C" w14:textId="77777777" w:rsidR="00282497" w:rsidRPr="00EF5CB9" w:rsidRDefault="00282497" w:rsidP="0028249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16908C18" w14:textId="77777777" w:rsidR="00F550CF" w:rsidRPr="00EF5CB9" w:rsidRDefault="00F550CF" w:rsidP="00F550CF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Culture,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civilisation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historical role of cities</w:t>
            </w:r>
          </w:p>
          <w:p w14:paraId="7D5BEE0B" w14:textId="234E0E02" w:rsidR="00D56C08" w:rsidRPr="00EF5CB9" w:rsidRDefault="00D56C08" w:rsidP="006C3CA2">
            <w:pPr>
              <w:pStyle w:val="ListParagraph"/>
              <w:numPr>
                <w:ilvl w:val="0"/>
                <w:numId w:val="31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Rejected the idea that villages are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self sufficient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instead they are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the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centre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of social life</w:t>
            </w:r>
          </w:p>
          <w:p w14:paraId="425B3B00" w14:textId="2C9C259E" w:rsidR="00F550CF" w:rsidRPr="00EF5CB9" w:rsidRDefault="00F550CF" w:rsidP="006C3CA2">
            <w:pPr>
              <w:pStyle w:val="ListParagraph"/>
              <w:numPr>
                <w:ilvl w:val="0"/>
                <w:numId w:val="31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Idea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rurbanization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(rural +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urbanisation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 securing the advantages of urban life simultaneously with nature’s greenery.</w:t>
            </w:r>
          </w:p>
          <w:p w14:paraId="40F35760" w14:textId="396F25FE" w:rsidR="00F550CF" w:rsidRPr="00EF5CB9" w:rsidRDefault="00F550CF" w:rsidP="006C3CA2">
            <w:pPr>
              <w:pStyle w:val="ListParagraph"/>
              <w:numPr>
                <w:ilvl w:val="0"/>
                <w:numId w:val="31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During colonial times, the growth of metropolitan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centres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062B4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gr</w:t>
            </w:r>
            <w:r w:rsidR="0070292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</w:t>
            </w:r>
            <w:r w:rsidR="00062B4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</w:t>
            </w:r>
          </w:p>
          <w:p w14:paraId="526BD8B0" w14:textId="4DC12723" w:rsidR="00F550CF" w:rsidRPr="00EF5CB9" w:rsidRDefault="00F550CF" w:rsidP="006C3CA2">
            <w:pPr>
              <w:pStyle w:val="ListParagraph"/>
              <w:numPr>
                <w:ilvl w:val="0"/>
                <w:numId w:val="31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The towns and cities -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major manufacturing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centres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</w:p>
          <w:p w14:paraId="0E64B779" w14:textId="4704C93E" w:rsidR="00F550CF" w:rsidRPr="00EF5CB9" w:rsidRDefault="00F550CF" w:rsidP="006C3CA2">
            <w:pPr>
              <w:pStyle w:val="ListParagraph"/>
              <w:numPr>
                <w:ilvl w:val="0"/>
                <w:numId w:val="31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Used rural areas for producing raw materials and turned into a market for selling industrial products.</w:t>
            </w:r>
          </w:p>
          <w:p w14:paraId="2660A467" w14:textId="68FC43CB" w:rsidR="005A27CA" w:rsidRPr="00EF5CB9" w:rsidRDefault="00F550CF" w:rsidP="006C3CA2">
            <w:pPr>
              <w:pStyle w:val="ListParagraph"/>
              <w:numPr>
                <w:ilvl w:val="0"/>
                <w:numId w:val="31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metropolitan economy emerged to dominate the village economy</w:t>
            </w:r>
          </w:p>
          <w:p w14:paraId="7E22D552" w14:textId="6588EC85" w:rsidR="005B2914" w:rsidRPr="00EF5CB9" w:rsidRDefault="005B2914" w:rsidP="006C3CA2">
            <w:pPr>
              <w:pStyle w:val="ListParagraph"/>
              <w:numPr>
                <w:ilvl w:val="0"/>
                <w:numId w:val="31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growth of rural and urban areas is interconnected</w:t>
            </w:r>
          </w:p>
          <w:p w14:paraId="1794AA6F" w14:textId="4143AAD8" w:rsidR="00A3194B" w:rsidRPr="00EF5CB9" w:rsidRDefault="00A3194B" w:rsidP="006C3CA2">
            <w:pPr>
              <w:pStyle w:val="ListParagraph"/>
              <w:numPr>
                <w:ilvl w:val="0"/>
                <w:numId w:val="31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Positive view of industrialization – called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them cradles of innovation (against Louis </w:t>
            </w:r>
            <w:r w:rsidR="005243D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Wirth’s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view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6CFE3A1A" w14:textId="77777777" w:rsidR="003C4840" w:rsidRPr="00EF5CB9" w:rsidRDefault="003C4840" w:rsidP="003C484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4FC5EC4A" w14:textId="4395BAAF" w:rsidR="003C4840" w:rsidRPr="00EF5CB9" w:rsidRDefault="003C4840" w:rsidP="003C484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Culture</w:t>
            </w:r>
          </w:p>
          <w:p w14:paraId="24BCD3CC" w14:textId="3A38E874" w:rsidR="003C4840" w:rsidRPr="00EF5CB9" w:rsidRDefault="003C4840" w:rsidP="00381075">
            <w:pPr>
              <w:pStyle w:val="ListParagraph"/>
              <w:numPr>
                <w:ilvl w:val="0"/>
                <w:numId w:val="51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Attempt to understand roots of culture in his later books like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“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Family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kin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IndoEuropean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culture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”</w:t>
            </w:r>
            <w:r w:rsidR="00B83E8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idea family had origins in ancient India</w:t>
            </w:r>
          </w:p>
          <w:p w14:paraId="374EA8A2" w14:textId="7563CC4B" w:rsidR="003C4840" w:rsidRPr="00EF5CB9" w:rsidRDefault="003C4840" w:rsidP="00381075">
            <w:pPr>
              <w:pStyle w:val="ListParagraph"/>
              <w:numPr>
                <w:ilvl w:val="0"/>
                <w:numId w:val="51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“Two Brahmanical institutions – Gotra and Charana”</w:t>
            </w:r>
            <w:r w:rsidR="00B83E8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spread of these </w:t>
            </w:r>
            <w:proofErr w:type="spellStart"/>
            <w:r w:rsidR="00B83E8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inst</w:t>
            </w:r>
            <w:proofErr w:type="spellEnd"/>
            <w:r w:rsidR="00B83E8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from exogamy</w:t>
            </w:r>
          </w:p>
          <w:p w14:paraId="720A9D53" w14:textId="571BE137" w:rsidR="003C4840" w:rsidRPr="00EF5CB9" w:rsidRDefault="003C4840" w:rsidP="00381075">
            <w:pPr>
              <w:pStyle w:val="ListParagraph"/>
              <w:numPr>
                <w:ilvl w:val="0"/>
                <w:numId w:val="51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“Vedic India”</w:t>
            </w:r>
          </w:p>
          <w:p w14:paraId="6DD59BB9" w14:textId="1DB68D97" w:rsidR="003C4840" w:rsidRPr="00EF5CB9" w:rsidRDefault="003C4840" w:rsidP="00381075">
            <w:pPr>
              <w:pStyle w:val="ListParagraph"/>
              <w:numPr>
                <w:ilvl w:val="0"/>
                <w:numId w:val="51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3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elemets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nationalist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tribs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), diffusionist (caste),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Indilogical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(old text)</w:t>
            </w:r>
          </w:p>
          <w:p w14:paraId="44C63BC5" w14:textId="7A7096D8" w:rsidR="00B83E8F" w:rsidRPr="00EF5CB9" w:rsidRDefault="00B83E8F" w:rsidP="00381075">
            <w:pPr>
              <w:pStyle w:val="ListParagraph"/>
              <w:numPr>
                <w:ilvl w:val="0"/>
                <w:numId w:val="51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Acculturations was the vertical integration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Indo European culture in general,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Brahmaniacl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hindusim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particular</w:t>
            </w:r>
          </w:p>
          <w:p w14:paraId="5D7B9517" w14:textId="77777777" w:rsidR="00702925" w:rsidRPr="00EF5CB9" w:rsidRDefault="00702925" w:rsidP="0070292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273A1E77" w14:textId="77777777" w:rsidR="00282497" w:rsidRPr="00EF5CB9" w:rsidRDefault="00282497" w:rsidP="0028249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Criticism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Ghurye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| Indology</w:t>
            </w:r>
          </w:p>
          <w:p w14:paraId="7BAF9584" w14:textId="5C0A9D25" w:rsidR="00282497" w:rsidRPr="00EF5CB9" w:rsidRDefault="00282497" w:rsidP="006C3CA2">
            <w:pPr>
              <w:pStyle w:val="ListParagraph"/>
              <w:numPr>
                <w:ilvl w:val="0"/>
                <w:numId w:val="30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Caste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Brahminical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P.O. V.</w:t>
            </w:r>
            <w:r w:rsidR="0062335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r w:rsidR="0062335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Hindu culture only</w:t>
            </w:r>
            <w:r w:rsidR="00B83E8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TK Oomen</w:t>
            </w:r>
          </w:p>
          <w:p w14:paraId="1A07E470" w14:textId="58A11716" w:rsidR="00282497" w:rsidRPr="00EF5CB9" w:rsidRDefault="00282497" w:rsidP="006C3CA2">
            <w:pPr>
              <w:pStyle w:val="ListParagraph"/>
              <w:numPr>
                <w:ilvl w:val="0"/>
                <w:numId w:val="30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Tribe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Integration | Assimilation is a value loaded concept.</w:t>
            </w:r>
          </w:p>
          <w:p w14:paraId="3BD35D5A" w14:textId="4BCF1CD0" w:rsidR="00282497" w:rsidRPr="00EF5CB9" w:rsidRDefault="00282497" w:rsidP="006C3CA2">
            <w:pPr>
              <w:pStyle w:val="ListParagraph"/>
              <w:numPr>
                <w:ilvl w:val="0"/>
                <w:numId w:val="30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Armed chair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theorism</w:t>
            </w:r>
            <w:proofErr w:type="spellEnd"/>
          </w:p>
          <w:p w14:paraId="36B1162B" w14:textId="3AF732F3" w:rsidR="00282497" w:rsidRPr="00EF5CB9" w:rsidRDefault="00282497" w:rsidP="006C3CA2">
            <w:pPr>
              <w:pStyle w:val="ListParagraph"/>
              <w:numPr>
                <w:ilvl w:val="0"/>
                <w:numId w:val="30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SC|ST|OBC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|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Muslims as a threat is not acceptable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as they widely participated in INM.</w:t>
            </w:r>
          </w:p>
          <w:p w14:paraId="42AC4C9B" w14:textId="58BEFA67" w:rsidR="00282497" w:rsidRPr="00EF5CB9" w:rsidRDefault="00282497" w:rsidP="006C3CA2">
            <w:pPr>
              <w:pStyle w:val="ListParagraph"/>
              <w:numPr>
                <w:ilvl w:val="0"/>
                <w:numId w:val="30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Indology does not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take into account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present contemporary changes highlighted by Field Studies. (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Dominant caste,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sanskritisation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6703C01B" w14:textId="4445CC58" w:rsidR="00282497" w:rsidRPr="00EF5CB9" w:rsidRDefault="00282497" w:rsidP="006C3CA2">
            <w:pPr>
              <w:pStyle w:val="ListParagraph"/>
              <w:numPr>
                <w:ilvl w:val="0"/>
                <w:numId w:val="30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contradictory explanation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eg.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Colonial VS Nationalist Indologists)</w:t>
            </w:r>
          </w:p>
          <w:p w14:paraId="37835ABB" w14:textId="1C36E8CB" w:rsidR="00282497" w:rsidRPr="00EF5CB9" w:rsidRDefault="00282497" w:rsidP="006C3CA2">
            <w:pPr>
              <w:pStyle w:val="ListParagraph"/>
              <w:numPr>
                <w:ilvl w:val="0"/>
                <w:numId w:val="30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Religious texts presented a value,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While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reality was different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 (Fact vs Value</w:t>
            </w:r>
            <w:r w:rsidR="005B1FE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="005B1FE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eg</w:t>
            </w:r>
            <w:proofErr w:type="spellEnd"/>
            <w:r w:rsidR="005B1FE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that all Indians stay in joint families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)</w:t>
            </w:r>
            <w:r w:rsidR="0056784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text </w:t>
            </w:r>
            <w:proofErr w:type="spellStart"/>
            <w:proofErr w:type="gramStart"/>
            <w:r w:rsidR="0056784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cant</w:t>
            </w:r>
            <w:proofErr w:type="spellEnd"/>
            <w:proofErr w:type="gramEnd"/>
            <w:r w:rsidR="0056784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always show context</w:t>
            </w:r>
          </w:p>
          <w:p w14:paraId="380DBE8F" w14:textId="77777777" w:rsidR="007C482F" w:rsidRPr="00EF5CB9" w:rsidRDefault="007C482F" w:rsidP="006C3CA2">
            <w:pPr>
              <w:pStyle w:val="ListParagraph"/>
              <w:numPr>
                <w:ilvl w:val="0"/>
                <w:numId w:val="30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Implication of caste on culture?</w:t>
            </w:r>
          </w:p>
          <w:p w14:paraId="62BEBFAF" w14:textId="45C43DA0" w:rsidR="00265397" w:rsidRPr="00EF5CB9" w:rsidRDefault="00B83E8F" w:rsidP="006C3CA2">
            <w:pPr>
              <w:pStyle w:val="ListParagraph"/>
              <w:numPr>
                <w:ilvl w:val="0"/>
                <w:numId w:val="30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Favoured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caste - </w:t>
            </w:r>
            <w:r w:rsidR="009B6F4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Didn’t look at dehumanizing effect</w:t>
            </w:r>
            <w:r w:rsidR="009B6F4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caste</w:t>
            </w:r>
            <w:r w:rsidR="0026539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C12499C" w14:textId="77777777" w:rsidR="003C4840" w:rsidRPr="00EF5CB9" w:rsidRDefault="00265397" w:rsidP="006C3CA2">
            <w:pPr>
              <w:pStyle w:val="ListParagraph"/>
              <w:numPr>
                <w:ilvl w:val="0"/>
                <w:numId w:val="30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said culture holds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together – but was disrupted after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muslims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came </w:t>
            </w:r>
          </w:p>
          <w:p w14:paraId="3A2A121B" w14:textId="3733670A" w:rsidR="00B83E8F" w:rsidRPr="00EF5CB9" w:rsidRDefault="00B83E8F" w:rsidP="006C3CA2">
            <w:pPr>
              <w:pStyle w:val="ListParagraph"/>
              <w:numPr>
                <w:ilvl w:val="0"/>
                <w:numId w:val="30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Dange: Brahmins were respected not due to their knowledge but due to economic perspective</w:t>
            </w:r>
          </w:p>
        </w:tc>
        <w:tc>
          <w:tcPr>
            <w:tcW w:w="3499" w:type="dxa"/>
            <w:noWrap/>
          </w:tcPr>
          <w:p w14:paraId="7B056B26" w14:textId="0D2CC71A" w:rsidR="00E32DA3" w:rsidRPr="00EF5CB9" w:rsidRDefault="00E32DA3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9639FC" w:rsidRPr="00EF5CB9" w14:paraId="0DC3B044" w14:textId="77777777" w:rsidTr="00986D19">
        <w:trPr>
          <w:trHeight w:val="692"/>
        </w:trPr>
        <w:tc>
          <w:tcPr>
            <w:tcW w:w="1255" w:type="dxa"/>
            <w:noWrap/>
          </w:tcPr>
          <w:p w14:paraId="56D72BB4" w14:textId="54D05061" w:rsidR="009639FC" w:rsidRPr="00EF5CB9" w:rsidRDefault="00F70B24" w:rsidP="006F6C1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Structural functionalism</w:t>
            </w:r>
          </w:p>
        </w:tc>
        <w:tc>
          <w:tcPr>
            <w:tcW w:w="11160" w:type="dxa"/>
            <w:noWrap/>
          </w:tcPr>
          <w:p w14:paraId="6DB51568" w14:textId="226D306E" w:rsidR="00153B7F" w:rsidRPr="00EF5CB9" w:rsidRDefault="00153B7F" w:rsidP="00E625C4">
            <w:pPr>
              <w:pStyle w:val="ListParagraph"/>
              <w:numPr>
                <w:ilvl w:val="0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The Indological approach of </w:t>
            </w:r>
            <w:proofErr w:type="spellStart"/>
            <w:r w:rsidR="00381BD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Analysing</w:t>
            </w:r>
            <w:proofErr w:type="spellEnd"/>
            <w:r w:rsidR="00381BD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Indian society paved way for structural functionalism under influence of </w:t>
            </w:r>
            <w:proofErr w:type="spellStart"/>
            <w:r w:rsidR="00BA20C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radcliffe</w:t>
            </w:r>
            <w:proofErr w:type="spellEnd"/>
            <w:r w:rsidR="00381BD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Prichett</w:t>
            </w:r>
          </w:p>
          <w:p w14:paraId="2883980E" w14:textId="457F48F1" w:rsidR="006C0CB7" w:rsidRPr="00EF5CB9" w:rsidRDefault="006C0CB7" w:rsidP="00E625C4">
            <w:pPr>
              <w:pStyle w:val="ListParagraph"/>
              <w:numPr>
                <w:ilvl w:val="0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Society consists of diff parts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which </w:t>
            </w:r>
            <w:r w:rsidR="00975A7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are </w:t>
            </w:r>
            <w:proofErr w:type="gramStart"/>
            <w:r w:rsidR="00975A7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inter related</w:t>
            </w:r>
            <w:proofErr w:type="gramEnd"/>
            <w:r w:rsidR="00975A7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operates to maintain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cohesion in the system</w:t>
            </w:r>
          </w:p>
          <w:p w14:paraId="4B0A1EDC" w14:textId="5B2C1290" w:rsidR="00D4018F" w:rsidRPr="00EF5CB9" w:rsidRDefault="00D4018F" w:rsidP="00E625C4">
            <w:pPr>
              <w:pStyle w:val="ListParagraph"/>
              <w:numPr>
                <w:ilvl w:val="0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Functionality tried to find a </w:t>
            </w:r>
            <w:r w:rsidRPr="00EF5CB9">
              <w:rPr>
                <w:rFonts w:asciiTheme="minorHAnsi" w:hAnsiTheme="minorHAnsi" w:cstheme="minorHAnsi"/>
                <w:sz w:val="14"/>
                <w:szCs w:val="14"/>
                <w:highlight w:val="cyan"/>
                <w:lang w:eastAsia="en-US"/>
              </w:rPr>
              <w:t>functional</w:t>
            </w:r>
            <w:r w:rsidRPr="00EF5CB9">
              <w:rPr>
                <w:rFonts w:asciiTheme="minorHAnsi" w:hAnsiTheme="minorHAnsi" w:cstheme="minorHAnsi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significance </w:t>
            </w:r>
            <w:r w:rsidR="006C0C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of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all social institutions like </w:t>
            </w:r>
            <w:r w:rsidR="006C0C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Brahmins, caste,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family,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religion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caste</w:t>
            </w:r>
          </w:p>
          <w:p w14:paraId="248F8B02" w14:textId="4EC51A52" w:rsidR="006C0CB7" w:rsidRPr="00EF5CB9" w:rsidRDefault="006C0CB7" w:rsidP="00E625C4">
            <w:pPr>
              <w:pStyle w:val="ListParagraph"/>
              <w:numPr>
                <w:ilvl w:val="0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Any structural functional study gives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emphasis to field work </w:t>
            </w:r>
            <w:r w:rsidR="00462FB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(Positivism) – </w:t>
            </w:r>
            <w:proofErr w:type="gramStart"/>
            <w:r w:rsidR="00462FB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similar to</w:t>
            </w:r>
            <w:proofErr w:type="gramEnd"/>
            <w:r w:rsidR="00462FB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Durkheim </w:t>
            </w:r>
            <w:proofErr w:type="spellStart"/>
            <w:r w:rsidR="00462FB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arunta</w:t>
            </w:r>
            <w:proofErr w:type="spellEnd"/>
          </w:p>
          <w:p w14:paraId="6D0F0FE8" w14:textId="47BD7A50" w:rsidR="00F65E41" w:rsidRPr="00EF5CB9" w:rsidRDefault="00F70B24" w:rsidP="00E625C4">
            <w:pPr>
              <w:pStyle w:val="ListParagraph"/>
              <w:numPr>
                <w:ilvl w:val="0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Institution or object have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functions for maintenance of Structure</w:t>
            </w:r>
          </w:p>
          <w:p w14:paraId="4E6DC10F" w14:textId="450BF0D8" w:rsidR="00EC7DDD" w:rsidRPr="00EF5CB9" w:rsidRDefault="00092825" w:rsidP="00E625C4">
            <w:pPr>
              <w:pStyle w:val="ListParagraph"/>
              <w:numPr>
                <w:ilvl w:val="0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Inspired by </w:t>
            </w:r>
            <w:r w:rsidR="00527DF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A.R. Radcliffe-Brown</w:t>
            </w:r>
          </w:p>
          <w:p w14:paraId="5428927D" w14:textId="47F884DA" w:rsidR="003C269F" w:rsidRPr="00EF5CB9" w:rsidRDefault="003C269F" w:rsidP="00E625C4">
            <w:pPr>
              <w:pStyle w:val="ListParagraph"/>
              <w:numPr>
                <w:ilvl w:val="0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changes as a slow, cumulative process of adjustment</w:t>
            </w:r>
            <w:r w:rsidR="0009282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, </w:t>
            </w:r>
            <w:proofErr w:type="gramStart"/>
            <w:r w:rsidR="0009282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When</w:t>
            </w:r>
            <w:proofErr w:type="gramEnd"/>
            <w:r w:rsidR="0009282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any change is experienced by any part of society, other parts gradually </w:t>
            </w:r>
            <w:r w:rsidR="00092825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re-align</w:t>
            </w:r>
            <w:r w:rsidR="0009282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themselves to the change in one part</w:t>
            </w:r>
          </w:p>
          <w:p w14:paraId="5683CEFA" w14:textId="344BF2FF" w:rsidR="00640DCD" w:rsidRPr="00EF5CB9" w:rsidRDefault="00640DCD" w:rsidP="00E625C4">
            <w:pPr>
              <w:pStyle w:val="ListParagraph"/>
              <w:numPr>
                <w:ilvl w:val="0"/>
                <w:numId w:val="19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Pitchard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: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anthropolical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field</w:t>
            </w:r>
          </w:p>
          <w:p w14:paraId="7C52F8C8" w14:textId="77777777" w:rsidR="003C269F" w:rsidRPr="00EF5CB9" w:rsidRDefault="003C269F" w:rsidP="00E625C4">
            <w:pPr>
              <w:pStyle w:val="ListParagraph"/>
              <w:numPr>
                <w:ilvl w:val="0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more on field work to understand context and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field view perspective</w:t>
            </w:r>
            <w:r w:rsidR="000D0EAA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, while text only </w:t>
            </w:r>
            <w:proofErr w:type="gramStart"/>
            <w:r w:rsidR="000D0EAA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tells</w:t>
            </w:r>
            <w:proofErr w:type="gramEnd"/>
            <w:r w:rsidR="000D0EAA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about norms</w:t>
            </w:r>
          </w:p>
          <w:p w14:paraId="4872CE29" w14:textId="77777777" w:rsidR="00456D9D" w:rsidRPr="00EF5CB9" w:rsidRDefault="00456D9D" w:rsidP="00E625C4">
            <w:pPr>
              <w:pStyle w:val="ListParagraph"/>
              <w:numPr>
                <w:ilvl w:val="0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.N.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Srinivas, S.C. Dube, McKim Marriott</w:t>
            </w:r>
          </w:p>
          <w:p w14:paraId="051089CC" w14:textId="77777777" w:rsidR="00E625C4" w:rsidRPr="00EF5CB9" w:rsidRDefault="00E625C4" w:rsidP="00E625C4">
            <w:pPr>
              <w:pStyle w:val="ListParagraph"/>
              <w:numPr>
                <w:ilvl w:val="0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Basic premise</w:t>
            </w:r>
          </w:p>
          <w:p w14:paraId="66831D17" w14:textId="77777777" w:rsidR="00E625C4" w:rsidRPr="00EF5CB9" w:rsidRDefault="00E625C4" w:rsidP="00E625C4">
            <w:pPr>
              <w:pStyle w:val="ListParagraph"/>
              <w:numPr>
                <w:ilvl w:val="1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Wanted to understand social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inst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cultures and traditions 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societal structure in a holistic manner at a micro level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Coorgs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of Mysore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studies customs, believes</w:t>
            </w:r>
          </w:p>
          <w:p w14:paraId="4EFFEE38" w14:textId="77777777" w:rsidR="00E625C4" w:rsidRPr="00EF5CB9" w:rsidRDefault="00E625C4" w:rsidP="00E625C4">
            <w:pPr>
              <w:pStyle w:val="ListParagraph"/>
              <w:numPr>
                <w:ilvl w:val="1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Want to understand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functional role of social phenomena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Karve’s family</w:t>
            </w:r>
          </w:p>
          <w:p w14:paraId="4B62C5A4" w14:textId="77777777" w:rsidR="00E625C4" w:rsidRPr="00EF5CB9" w:rsidRDefault="00E625C4" w:rsidP="00E625C4">
            <w:pPr>
              <w:pStyle w:val="ListParagraph"/>
              <w:numPr>
                <w:ilvl w:val="1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Brought much needed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dynamism and heterogeneity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2745029D" w14:textId="77777777" w:rsidR="00E625C4" w:rsidRPr="00EF5CB9" w:rsidRDefault="00E625C4" w:rsidP="00E625C4">
            <w:pPr>
              <w:pStyle w:val="ListParagraph"/>
              <w:numPr>
                <w:ilvl w:val="0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Instrumental in understanding India</w:t>
            </w:r>
          </w:p>
          <w:p w14:paraId="1D82194E" w14:textId="77777777" w:rsidR="00E625C4" w:rsidRPr="00EF5CB9" w:rsidRDefault="00E625C4" w:rsidP="00E625C4">
            <w:pPr>
              <w:pStyle w:val="ListParagraph"/>
              <w:numPr>
                <w:ilvl w:val="1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Caste class nexus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as studied by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Thomere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where “Malik”, “Mazdoor”, Kisan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” = high, middle lower castes</w:t>
            </w:r>
          </w:p>
          <w:p w14:paraId="6E6AB94A" w14:textId="308C712B" w:rsidR="00E625C4" w:rsidRPr="00EF5CB9" w:rsidRDefault="00E625C4" w:rsidP="00E46302">
            <w:pPr>
              <w:pStyle w:val="ListParagraph"/>
              <w:numPr>
                <w:ilvl w:val="1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Class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relations: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 Gough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capitalism led to consolidation </w:t>
            </w:r>
          </w:p>
          <w:p w14:paraId="0F532EA4" w14:textId="77777777" w:rsidR="00E625C4" w:rsidRPr="00EF5CB9" w:rsidRDefault="00E625C4" w:rsidP="00E625C4">
            <w:pPr>
              <w:pStyle w:val="ListParagraph"/>
              <w:numPr>
                <w:ilvl w:val="0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However </w:t>
            </w:r>
          </w:p>
          <w:p w14:paraId="05310CA5" w14:textId="74B89414" w:rsidR="00E625C4" w:rsidRPr="00EF5CB9" w:rsidRDefault="00E625C4" w:rsidP="00E625C4">
            <w:pPr>
              <w:pStyle w:val="ListParagraph"/>
              <w:numPr>
                <w:ilvl w:val="1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Ignored conflict and dysfunctional role</w:t>
            </w:r>
            <w:r w:rsidR="00B94B5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="00B94B5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as a result of</w:t>
            </w:r>
            <w:proofErr w:type="gramEnd"/>
            <w:r w:rsidR="00B94B5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dialectics and inherent contradictions</w:t>
            </w:r>
          </w:p>
          <w:p w14:paraId="40C69C20" w14:textId="77777777" w:rsidR="00E625C4" w:rsidRPr="00EF5CB9" w:rsidRDefault="00E625C4" w:rsidP="00E625C4">
            <w:pPr>
              <w:pStyle w:val="ListParagraph"/>
              <w:numPr>
                <w:ilvl w:val="1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Status quoist </w:t>
            </w:r>
          </w:p>
          <w:p w14:paraId="1E60470D" w14:textId="77777777" w:rsidR="00E625C4" w:rsidRPr="00EF5CB9" w:rsidRDefault="00E625C4" w:rsidP="00E625C4">
            <w:pPr>
              <w:pStyle w:val="ListParagraph"/>
              <w:numPr>
                <w:ilvl w:val="1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Upper caste bias -&gt; lack of empiricism </w:t>
            </w:r>
          </w:p>
          <w:p w14:paraId="1E80F962" w14:textId="1F967EEE" w:rsidR="00D933AD" w:rsidRPr="00EF5CB9" w:rsidRDefault="00D933AD" w:rsidP="00E625C4">
            <w:pPr>
              <w:pStyle w:val="ListParagraph"/>
              <w:numPr>
                <w:ilvl w:val="1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Failed to recognize the social structural changes in society</w:t>
            </w:r>
          </w:p>
          <w:p w14:paraId="151E3016" w14:textId="77777777" w:rsidR="00D933AD" w:rsidRPr="00EF5CB9" w:rsidRDefault="00D933AD" w:rsidP="00E625C4">
            <w:pPr>
              <w:pStyle w:val="ListParagraph"/>
              <w:numPr>
                <w:ilvl w:val="1"/>
                <w:numId w:val="1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17B474EE" w14:textId="16FFEFCE" w:rsidR="00E625C4" w:rsidRPr="00EF5CB9" w:rsidRDefault="00E625C4" w:rsidP="00E625C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  <w:tc>
          <w:tcPr>
            <w:tcW w:w="3499" w:type="dxa"/>
            <w:noWrap/>
          </w:tcPr>
          <w:p w14:paraId="00F68E74" w14:textId="10352B3F" w:rsidR="00C06375" w:rsidRPr="00EF5CB9" w:rsidRDefault="00D92E22" w:rsidP="002A2BD2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</w:tc>
      </w:tr>
      <w:tr w:rsidR="009639FC" w:rsidRPr="00EF5CB9" w14:paraId="52B62AD7" w14:textId="77777777" w:rsidTr="00986D19">
        <w:trPr>
          <w:trHeight w:val="692"/>
        </w:trPr>
        <w:tc>
          <w:tcPr>
            <w:tcW w:w="1255" w:type="dxa"/>
            <w:noWrap/>
          </w:tcPr>
          <w:p w14:paraId="640CA3D2" w14:textId="11C8AC67" w:rsidR="009639FC" w:rsidRPr="00EF5CB9" w:rsidRDefault="00E01395" w:rsidP="006F6C1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Srinivas</w:t>
            </w:r>
          </w:p>
        </w:tc>
        <w:tc>
          <w:tcPr>
            <w:tcW w:w="11160" w:type="dxa"/>
            <w:noWrap/>
          </w:tcPr>
          <w:p w14:paraId="4F5BB5F8" w14:textId="0B893401" w:rsidR="00495397" w:rsidRPr="00EF5CB9" w:rsidRDefault="00495397" w:rsidP="00495397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MNS</w:t>
            </w:r>
            <w:proofErr w:type="spellEnd"/>
          </w:p>
          <w:p w14:paraId="1EC53AE2" w14:textId="557C3371" w:rsidR="00F851BE" w:rsidRPr="00EF5CB9" w:rsidRDefault="00A83C3E" w:rsidP="00F851BE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Moved from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text to</w:t>
            </w:r>
            <w:r w:rsidRPr="00EF5CB9">
              <w:rPr>
                <w:highlight w:val="yellow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field study and field experience</w:t>
            </w:r>
            <w:r w:rsidR="001E689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made diff between book view and field view </w:t>
            </w:r>
          </w:p>
          <w:p w14:paraId="18B3F152" w14:textId="77777777" w:rsidR="00475D18" w:rsidRPr="00EF5CB9" w:rsidRDefault="00C12655" w:rsidP="00F851BE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Took learning from </w:t>
            </w:r>
          </w:p>
          <w:p w14:paraId="38FEE112" w14:textId="0C6A72FE" w:rsidR="00475D18" w:rsidRPr="00EF5CB9" w:rsidRDefault="00475D18" w:rsidP="00475D18">
            <w:pPr>
              <w:pStyle w:val="ListParagraph"/>
              <w:numPr>
                <w:ilvl w:val="1"/>
                <w:numId w:val="2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Ghurye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diffusion – spread of values </w:t>
            </w:r>
            <w:r w:rsidR="000B038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 1</w:t>
            </w:r>
            <w:r w:rsidR="000B038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vertAlign w:val="superscript"/>
                <w:lang w:eastAsia="en-US"/>
              </w:rPr>
              <w:t>st</w:t>
            </w:r>
            <w:r w:rsidR="000B038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study – Study of </w:t>
            </w:r>
            <w:proofErr w:type="spellStart"/>
            <w:r w:rsidR="000B038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Coorgs</w:t>
            </w:r>
            <w:proofErr w:type="spellEnd"/>
          </w:p>
          <w:p w14:paraId="31D3D2F7" w14:textId="3F4CE511" w:rsidR="000B0382" w:rsidRPr="00EF5CB9" w:rsidRDefault="001A1472" w:rsidP="00475D18">
            <w:pPr>
              <w:pStyle w:val="ListParagraph"/>
              <w:numPr>
                <w:ilvl w:val="1"/>
                <w:numId w:val="2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Radcliffe brown (structural functionalism) </w:t>
            </w:r>
            <w:r w:rsidR="000B038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 2</w:t>
            </w:r>
            <w:r w:rsidR="000B038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vertAlign w:val="superscript"/>
                <w:lang w:eastAsia="en-US"/>
              </w:rPr>
              <w:t>nd</w:t>
            </w:r>
            <w:r w:rsidR="000B038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Time </w:t>
            </w:r>
            <w:proofErr w:type="spellStart"/>
            <w:r w:rsidR="000B038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Coorgs</w:t>
            </w:r>
            <w:proofErr w:type="spellEnd"/>
            <w:r w:rsidR="000B038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E224E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="000B038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E224E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from functional str lens</w:t>
            </w:r>
            <w:r w:rsidR="000B038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0C23541" w14:textId="480746E5" w:rsidR="00C12655" w:rsidRPr="00EF5CB9" w:rsidRDefault="001A1472" w:rsidP="00475D18">
            <w:pPr>
              <w:pStyle w:val="ListParagraph"/>
              <w:numPr>
                <w:ilvl w:val="1"/>
                <w:numId w:val="2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field study </w:t>
            </w:r>
            <w:r w:rsidR="00E224E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under Evans </w:t>
            </w:r>
            <w:r w:rsidR="008F1A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</w:t>
            </w:r>
            <w:r w:rsidR="005D45B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</w:t>
            </w:r>
            <w:r w:rsidR="008F1A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</w:t>
            </w:r>
            <w:r w:rsidR="005D45B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</w:t>
            </w:r>
            <w:r w:rsidR="008F1A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hard </w:t>
            </w:r>
            <w:r w:rsidR="00E224E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Rampura </w:t>
            </w:r>
          </w:p>
          <w:p w14:paraId="61701BD1" w14:textId="5F8E1F70" w:rsidR="00933144" w:rsidRPr="00EF5CB9" w:rsidRDefault="00933144" w:rsidP="00F851BE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Applied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positivism to socio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based on data collected from field study </w:t>
            </w:r>
            <w:r w:rsidR="0049539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introduced </w:t>
            </w:r>
            <w:r w:rsidR="0049539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ethnographic study</w:t>
            </w:r>
            <w:r w:rsidR="0049539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Indian socio and </w:t>
            </w:r>
            <w:r w:rsidR="0049539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direct observation</w:t>
            </w:r>
          </w:p>
          <w:p w14:paraId="18027EF1" w14:textId="77777777" w:rsidR="003E34CD" w:rsidRPr="00EF5CB9" w:rsidRDefault="003E34CD" w:rsidP="00A83C3E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</w:p>
          <w:p w14:paraId="64FB3F80" w14:textId="23FF6641" w:rsidR="00A83C3E" w:rsidRPr="00EF5CB9" w:rsidRDefault="00A83C3E" w:rsidP="00A83C3E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Coorg study</w:t>
            </w:r>
          </w:p>
          <w:p w14:paraId="7F3F5E74" w14:textId="41C99A4E" w:rsidR="000461B9" w:rsidRPr="00EF5CB9" w:rsidRDefault="000461B9" w:rsidP="006C3CA2">
            <w:pPr>
              <w:pStyle w:val="ListParagraph"/>
              <w:numPr>
                <w:ilvl w:val="0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vertAlign w:val="superscript"/>
                <w:lang w:eastAsia="en-US"/>
              </w:rPr>
              <w:t>st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study under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Ghurye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Sanskritization :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Religion and Society amongst the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Coorgs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 of South India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- book</w:t>
            </w:r>
          </w:p>
          <w:p w14:paraId="672B7F1D" w14:textId="773E1117" w:rsidR="007A3F18" w:rsidRPr="00EF5CB9" w:rsidRDefault="007A3F18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Used both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structural functional and diffusionist perspectives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explain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Coorgs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religion and society (</w:t>
            </w:r>
            <w:r w:rsidR="009840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 local caste present in </w:t>
            </w:r>
            <w:proofErr w:type="spellStart"/>
            <w:r w:rsidR="009840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coorg</w:t>
            </w:r>
            <w:proofErr w:type="spellEnd"/>
            <w:r w:rsidR="009840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3D1785CC" w14:textId="45E5DCE7" w:rsidR="000461B9" w:rsidRPr="00EF5CB9" w:rsidRDefault="0061595A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Observed spread of Hinduism and Sanskritization - </w:t>
            </w:r>
            <w:r w:rsidR="000461B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the process by which a </w:t>
            </w:r>
            <w:r w:rsidR="000461B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‘</w:t>
            </w:r>
            <w:r w:rsidR="000461B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low’ caste or tribe or other group</w:t>
            </w:r>
            <w:r w:rsidR="0022227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emulate</w:t>
            </w:r>
            <w:r w:rsidR="000461B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="000461B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the </w:t>
            </w:r>
            <w:r w:rsidR="000461B9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custom, ritual, beliefs, ideolog</w:t>
            </w:r>
            <w:r w:rsidR="000461B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y and </w:t>
            </w:r>
            <w:r w:rsidR="000461B9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style of life </w:t>
            </w:r>
            <w:r w:rsidR="000461B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of a high and</w:t>
            </w:r>
            <w:proofErr w:type="gramStart"/>
            <w:r w:rsidR="000461B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in particular</w:t>
            </w:r>
            <w:r w:rsidR="000461B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,</w:t>
            </w:r>
            <w:r w:rsidR="000461B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="000461B9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a</w:t>
            </w:r>
            <w:proofErr w:type="gramEnd"/>
            <w:r w:rsidR="000461B9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 ‘twice-born (</w:t>
            </w:r>
            <w:proofErr w:type="spellStart"/>
            <w:r w:rsidR="000461B9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dwija</w:t>
            </w:r>
            <w:proofErr w:type="spellEnd"/>
            <w:r w:rsidR="000461B9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) caste</w:t>
            </w:r>
            <w:r w:rsidR="000461B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</w:p>
          <w:p w14:paraId="79D4CEC5" w14:textId="113E71D3" w:rsidR="000461B9" w:rsidRPr="00EF5CB9" w:rsidRDefault="000461B9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Found a group in Coorg which had Brahmin like features – were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Brahmanized</w:t>
            </w:r>
            <w:proofErr w:type="spellEnd"/>
            <w:r w:rsidR="00140B6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another which didn’t </w:t>
            </w:r>
            <w:r w:rsidR="00140B6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(Amma Coorg vs Malla </w:t>
            </w:r>
            <w:r w:rsidR="004E349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Coorg)</w:t>
            </w:r>
            <w:r w:rsidR="0022227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called themselves </w:t>
            </w:r>
            <w:proofErr w:type="spellStart"/>
            <w:r w:rsidR="0022227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kaveri</w:t>
            </w:r>
            <w:proofErr w:type="spellEnd"/>
            <w:r w:rsidR="0022227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brahmins </w:t>
            </w:r>
            <w:r w:rsidR="0022227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and </w:t>
            </w:r>
            <w:proofErr w:type="spellStart"/>
            <w:r w:rsidR="0022227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kaveri</w:t>
            </w:r>
            <w:proofErr w:type="spellEnd"/>
            <w:r w:rsidR="0022227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22227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kshatrias</w:t>
            </w:r>
            <w:proofErr w:type="spellEnd"/>
          </w:p>
          <w:p w14:paraId="47D889D9" w14:textId="02A4B98F" w:rsidR="002A4C7D" w:rsidRPr="00EF5CB9" w:rsidRDefault="002A4C7D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Features of Upper caste</w:t>
            </w:r>
            <w:r w:rsidR="002E302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twice born</w:t>
            </w:r>
            <w:r w:rsidR="00EF2D0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veg, teetotal, </w:t>
            </w:r>
            <w:proofErr w:type="spellStart"/>
            <w:r w:rsidR="00EF2D0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sanskrit</w:t>
            </w:r>
            <w:proofErr w:type="spellEnd"/>
            <w:r w:rsidR="00EF2D0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</w:p>
          <w:p w14:paraId="133D11B3" w14:textId="337C7C97" w:rsidR="00F207D9" w:rsidRPr="00EF5CB9" w:rsidRDefault="005D1C11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 xml:space="preserve">Pre-requisites for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Sanskritizaton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</w:t>
            </w:r>
            <w:r w:rsidR="00F207D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The </w:t>
            </w:r>
            <w:proofErr w:type="spellStart"/>
            <w:r w:rsidR="00F207D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sanskritzing</w:t>
            </w:r>
            <w:proofErr w:type="spellEnd"/>
            <w:r w:rsidR="00F207D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F207D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jati</w:t>
            </w:r>
            <w:proofErr w:type="spellEnd"/>
            <w:r w:rsidR="00F207D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has </w:t>
            </w:r>
            <w:r w:rsidR="00F207D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land ownership, numerical strength and power</w:t>
            </w:r>
            <w:r w:rsidR="00B27F7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invents </w:t>
            </w:r>
            <w:r w:rsidR="00B27F7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alternate myth</w:t>
            </w:r>
          </w:p>
          <w:p w14:paraId="2A767BA4" w14:textId="5B8F040C" w:rsidR="00101975" w:rsidRPr="00EF5CB9" w:rsidRDefault="00F207D9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Upward mobility: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1019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They claim a higher status in varna </w:t>
            </w:r>
            <w:proofErr w:type="spellStart"/>
            <w:r w:rsidR="001019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erms</w:t>
            </w:r>
            <w:proofErr w:type="spellEnd"/>
            <w:r w:rsidR="001019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not just </w:t>
            </w:r>
            <w:proofErr w:type="spellStart"/>
            <w:r w:rsidR="001019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jati</w:t>
            </w:r>
            <w:proofErr w:type="spellEnd"/>
            <w:r w:rsidR="001019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05425B6" w14:textId="2D8C73E9" w:rsidR="00C75254" w:rsidRPr="00EF5CB9" w:rsidRDefault="00C75254" w:rsidP="006C3CA2">
            <w:pPr>
              <w:pStyle w:val="ListParagraph"/>
              <w:numPr>
                <w:ilvl w:val="3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– Beda of Mysore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not claim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okkalin</w:t>
            </w:r>
            <w:r w:rsidR="00A901B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but Valmiki brahmin</w:t>
            </w:r>
          </w:p>
          <w:p w14:paraId="44B210BE" w14:textId="22A1F8DC" w:rsidR="00101975" w:rsidRPr="00EF5CB9" w:rsidRDefault="00D92CA1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Localized</w:t>
            </w:r>
            <w:r w:rsidR="000175D0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/ Temporal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 phenomena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</w:t>
            </w:r>
            <w:r w:rsidR="001019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However, it doesn’t change </w:t>
            </w:r>
            <w:r w:rsidR="001019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structure in caste but only position of local </w:t>
            </w:r>
            <w:proofErr w:type="spellStart"/>
            <w:r w:rsidR="001019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jati</w:t>
            </w:r>
            <w:proofErr w:type="spellEnd"/>
          </w:p>
          <w:p w14:paraId="0592D36C" w14:textId="77777777" w:rsidR="00C75254" w:rsidRPr="00EF5CB9" w:rsidRDefault="00D92CA1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Social change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</w:t>
            </w:r>
            <w:r w:rsidR="001019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It is an Endogenous</w:t>
            </w:r>
            <w:r w:rsidR="001019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source of culture change</w:t>
            </w:r>
            <w:r w:rsidR="00CB7656" w:rsidRPr="00EF5CB9">
              <w:rPr>
                <w:rFonts w:ascii="Georgia" w:hAnsi="Georgia"/>
                <w:b/>
                <w:bCs/>
                <w:color w:val="000000"/>
                <w:sz w:val="27"/>
                <w:szCs w:val="27"/>
                <w:shd w:val="clear" w:color="auto" w:fill="FFFFFF"/>
              </w:rPr>
              <w:t xml:space="preserve"> </w:t>
            </w:r>
            <w:r w:rsidR="00CB7656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process of </w:t>
            </w:r>
            <w:r w:rsidR="00CB7656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cultural and social mobility in the traditional social structure of Indian society</w:t>
            </w:r>
          </w:p>
          <w:p w14:paraId="7FC9968D" w14:textId="77777777" w:rsidR="00101975" w:rsidRPr="00EF5CB9" w:rsidRDefault="00101975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Mainly within Hindus, at times in other sects and religious groups also</w:t>
            </w:r>
          </w:p>
          <w:p w14:paraId="73A193BC" w14:textId="77777777" w:rsidR="00101975" w:rsidRPr="00EF5CB9" w:rsidRDefault="00101975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Facilities the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process of upward social mobility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an otherwise closed structure</w:t>
            </w:r>
          </w:p>
          <w:p w14:paraId="18AD7E86" w14:textId="77777777" w:rsidR="00101975" w:rsidRPr="00EF5CB9" w:rsidRDefault="00101975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Hence caste is a dynamic concept</w:t>
            </w:r>
          </w:p>
          <w:p w14:paraId="388C5579" w14:textId="3B96290B" w:rsidR="00101975" w:rsidRPr="00EF5CB9" w:rsidRDefault="000175D0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Cultural phenomena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: </w:t>
            </w:r>
            <w:r w:rsidR="001019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Bridges</w:t>
            </w:r>
            <w:r w:rsidR="001019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the gap between </w:t>
            </w:r>
            <w:r w:rsidR="001019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ritual and secular ran</w:t>
            </w:r>
            <w:r w:rsidR="001019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</w:t>
            </w:r>
          </w:p>
          <w:p w14:paraId="19325D3D" w14:textId="1A6A744D" w:rsidR="00101975" w:rsidRPr="00EF5CB9" w:rsidRDefault="00101975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He observed that movement has been possible 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middle regions of hierarchy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! </w:t>
            </w:r>
          </w:p>
          <w:p w14:paraId="6F723095" w14:textId="1C698504" w:rsidR="00101975" w:rsidRPr="00EF5CB9" w:rsidRDefault="000175D0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Regional variations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</w:t>
            </w:r>
            <w:r w:rsidR="001019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There are </w:t>
            </w:r>
            <w:r w:rsidR="001019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multiple models of Sanskritization</w:t>
            </w:r>
            <w:r w:rsidR="001019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brahmin, kshatriya, Vaishya, dominant caste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0092F1C" w14:textId="72FCA4CD" w:rsidR="002A62EB" w:rsidRPr="00EF5CB9" w:rsidRDefault="002A62EB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Supported by Rao, Dube</w:t>
            </w:r>
          </w:p>
          <w:p w14:paraId="1EC6D1AC" w14:textId="0BB7BCA3" w:rsidR="002A62EB" w:rsidRPr="00EF5CB9" w:rsidRDefault="006F5A0E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KM </w:t>
            </w:r>
            <w:proofErr w:type="spellStart"/>
            <w:r w:rsidR="002A62EB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Panikar</w:t>
            </w:r>
            <w:proofErr w:type="spellEnd"/>
            <w:r w:rsidR="002A62EB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said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–</w:t>
            </w:r>
            <w:r w:rsidR="002A62EB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those who captured power got ticket to establish higher status</w:t>
            </w:r>
          </w:p>
          <w:p w14:paraId="6C626DFC" w14:textId="598E22AD" w:rsidR="000461B9" w:rsidRPr="00EF5CB9" w:rsidRDefault="000461B9" w:rsidP="006C3CA2">
            <w:pPr>
              <w:pStyle w:val="ListParagraph"/>
              <w:numPr>
                <w:ilvl w:val="0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Context specific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varies throughout India</w:t>
            </w:r>
            <w:r w:rsidR="0006732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; shows diffusion throughout India</w:t>
            </w:r>
            <w:r w:rsidR="003F7E0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r w:rsidR="003F7E03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Dipankar Gupta</w:t>
            </w:r>
            <w:r w:rsidR="003F7E0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2CCF66D1" w14:textId="3AA038E0" w:rsidR="001D7DA0" w:rsidRPr="00EF5CB9" w:rsidRDefault="00947282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All India Sanskrit Hinduism – formed by Aryans – varnas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</w:p>
          <w:p w14:paraId="755FE486" w14:textId="641ABDB5" w:rsidR="00947282" w:rsidRPr="00EF5CB9" w:rsidRDefault="00067328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Peninsular Hinduism</w:t>
            </w:r>
          </w:p>
          <w:p w14:paraId="57434E1D" w14:textId="7E8221F6" w:rsidR="00067328" w:rsidRPr="00EF5CB9" w:rsidRDefault="00067328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Regional Hinduism</w:t>
            </w:r>
          </w:p>
          <w:p w14:paraId="36CCB274" w14:textId="32A257F1" w:rsidR="000E212E" w:rsidRPr="00EF5CB9" w:rsidRDefault="00067328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Local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hindusim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0E212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</w:t>
            </w:r>
            <w:proofErr w:type="gramEnd"/>
            <w:r w:rsidR="000E212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result was Amma </w:t>
            </w:r>
            <w:proofErr w:type="spellStart"/>
            <w:r w:rsidR="000E212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coorgs</w:t>
            </w:r>
            <w:proofErr w:type="spellEnd"/>
            <w:r w:rsidR="000E212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who were </w:t>
            </w:r>
            <w:proofErr w:type="spellStart"/>
            <w:r w:rsidR="000E212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brahmnaized</w:t>
            </w:r>
            <w:proofErr w:type="spellEnd"/>
            <w:r w:rsidR="000E212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followed by followers </w:t>
            </w:r>
          </w:p>
          <w:p w14:paraId="1F785B52" w14:textId="428CE17B" w:rsidR="00123695" w:rsidRPr="00EF5CB9" w:rsidRDefault="00123695" w:rsidP="006C3CA2">
            <w:pPr>
              <w:pStyle w:val="ListParagraph"/>
              <w:numPr>
                <w:ilvl w:val="0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Found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caste, wedding rituals, death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rituals, pure, impure notion</w:t>
            </w:r>
            <w:r w:rsidR="007E48A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</w:t>
            </w:r>
            <w:r w:rsidR="007E48A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vertical and horizontal solidarity</w:t>
            </w:r>
            <w:r w:rsidR="001D588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in Okka</w:t>
            </w:r>
            <w:r w:rsidR="003E34C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(a joint household)</w:t>
            </w:r>
          </w:p>
          <w:p w14:paraId="255BE5CF" w14:textId="7F771762" w:rsidR="006D2C3B" w:rsidRPr="00EF5CB9" w:rsidRDefault="006D2C3B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Found women leaving native home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patri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local </w:t>
            </w:r>
            <w:r w:rsidR="0069567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system</w:t>
            </w:r>
            <w:r w:rsidR="0069567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3B1A824A" w14:textId="0BD2122F" w:rsidR="00695676" w:rsidRPr="00EF5CB9" w:rsidRDefault="00695676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No property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rights of women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AA7D76A" w14:textId="4E0A17B8" w:rsidR="001D588B" w:rsidRPr="00EF5CB9" w:rsidRDefault="001D588B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Observed sexual DOL without any resistance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homemaker vs breadwinner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0A7FC9A" w14:textId="4724DF72" w:rsidR="003E34CD" w:rsidRPr="00EF5CB9" w:rsidRDefault="00D010F3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Religious rituals also like </w:t>
            </w:r>
            <w:r w:rsidR="007826C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ites in terms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worshipping Rivers</w:t>
            </w:r>
          </w:p>
          <w:p w14:paraId="177EBADA" w14:textId="77777777" w:rsidR="000461B9" w:rsidRPr="00EF5CB9" w:rsidRDefault="000461B9" w:rsidP="007826C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38ACEADB" w14:textId="77777777" w:rsidR="007826C5" w:rsidRPr="00EF5CB9" w:rsidRDefault="007826C5" w:rsidP="007826C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15163C56" w14:textId="77777777" w:rsidR="00106FBE" w:rsidRPr="00EF5CB9" w:rsidRDefault="00106FBE" w:rsidP="006C3CA2">
            <w:pPr>
              <w:pStyle w:val="ListParagraph"/>
              <w:numPr>
                <w:ilvl w:val="0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The Remembered Village</w:t>
            </w:r>
          </w:p>
          <w:p w14:paraId="5B7F3523" w14:textId="73AA2DA5" w:rsidR="00742532" w:rsidRPr="00EF5CB9" w:rsidRDefault="006E59F5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Features</w:t>
            </w:r>
            <w:r w:rsidR="0074253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71531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of caste - </w:t>
            </w:r>
            <w:r w:rsidR="0074253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 </w:t>
            </w:r>
            <w:r w:rsidR="003F531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COP</w:t>
            </w:r>
          </w:p>
          <w:p w14:paraId="3A2678E0" w14:textId="77777777" w:rsidR="00742532" w:rsidRPr="00EF5CB9" w:rsidRDefault="00742532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1.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Segmentory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The unit of endogamy;</w:t>
            </w:r>
          </w:p>
          <w:p w14:paraId="70F7F832" w14:textId="77777777" w:rsidR="00742532" w:rsidRPr="00EF5CB9" w:rsidRDefault="00742532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2. Whose members follow a common occupation;</w:t>
            </w:r>
          </w:p>
          <w:p w14:paraId="73F999A9" w14:textId="77777777" w:rsidR="00742532" w:rsidRPr="00EF5CB9" w:rsidRDefault="00742532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3. Pollution and purity</w:t>
            </w:r>
          </w:p>
          <w:p w14:paraId="4988E034" w14:textId="77777777" w:rsidR="00742532" w:rsidRPr="00EF5CB9" w:rsidRDefault="00742532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4. Commensality</w:t>
            </w:r>
          </w:p>
          <w:p w14:paraId="230E15D1" w14:textId="77777777" w:rsidR="00742532" w:rsidRPr="00EF5CB9" w:rsidRDefault="00742532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5. Whose members are governed by the same authoritative body, viz., the panchayat?</w:t>
            </w:r>
          </w:p>
          <w:p w14:paraId="680605CF" w14:textId="391121D7" w:rsidR="00742532" w:rsidRPr="00EF5CB9" w:rsidRDefault="00742532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</w:p>
          <w:p w14:paraId="17583124" w14:textId="65EC6493" w:rsidR="001D3281" w:rsidRPr="00EF5CB9" w:rsidRDefault="00F00CE1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Functions</w:t>
            </w:r>
            <w:r w:rsidR="001D328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of </w:t>
            </w:r>
            <w:proofErr w:type="gramStart"/>
            <w:r w:rsidR="001D328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DC </w:t>
            </w:r>
            <w:r w:rsidR="00B76D0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-</w:t>
            </w:r>
            <w:proofErr w:type="gramEnd"/>
            <w:r w:rsidR="00B76D0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but not performed today and hence not relevant</w:t>
            </w:r>
          </w:p>
          <w:p w14:paraId="147065FB" w14:textId="39B53D04" w:rsidR="001D3281" w:rsidRPr="00EF5CB9" w:rsidRDefault="001D3281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Earlier Translators</w:t>
            </w:r>
          </w:p>
          <w:p w14:paraId="3153115F" w14:textId="52AD463A" w:rsidR="001D3281" w:rsidRPr="00EF5CB9" w:rsidRDefault="001D3281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Conflict solving in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village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Yadavs were final decision makers</w:t>
            </w:r>
            <w:r w:rsidR="00B76D0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(NOW COURT)</w:t>
            </w:r>
          </w:p>
          <w:p w14:paraId="681EE423" w14:textId="260A434F" w:rsidR="001D3281" w:rsidRPr="00EF5CB9" w:rsidRDefault="001D3281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Administrative roles and village panchayats</w:t>
            </w:r>
            <w:r w:rsidR="007504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7504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watchdog of Brahminical values</w:t>
            </w:r>
            <w:r w:rsidR="00B76D0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proofErr w:type="spellStart"/>
            <w:r w:rsidR="00B76D0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SECULARZATION</w:t>
            </w:r>
            <w:proofErr w:type="spellEnd"/>
            <w:r w:rsidR="00B76D0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</w:t>
            </w:r>
          </w:p>
          <w:p w14:paraId="4B8E2F8C" w14:textId="5E38B39E" w:rsidR="001D3281" w:rsidRPr="00EF5CB9" w:rsidRDefault="001D3281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Help lower caste with money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reddys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forced poor farmers to surrender land</w:t>
            </w:r>
            <w:r w:rsidR="00B76D0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(BANKS)</w:t>
            </w:r>
          </w:p>
          <w:p w14:paraId="5A3A245E" w14:textId="68D8AA12" w:rsidR="000D5414" w:rsidRPr="00EF5CB9" w:rsidRDefault="000D5414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Implement social welfare scheme in village for economic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emancipation of poor</w:t>
            </w:r>
            <w:r w:rsidR="00B76D0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(GOVT)</w:t>
            </w:r>
          </w:p>
          <w:p w14:paraId="66176839" w14:textId="29FAFB1A" w:rsidR="00B363A9" w:rsidRPr="00EF5CB9" w:rsidRDefault="000D5414" w:rsidP="00B76D04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Functions to maintain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untouchability</w:t>
            </w:r>
          </w:p>
          <w:p w14:paraId="47850C88" w14:textId="6CFAE632" w:rsidR="00A64B50" w:rsidRPr="00EF5CB9" w:rsidRDefault="00A64B50" w:rsidP="00B76D04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Cultural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transmission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Sanskrit </w:t>
            </w:r>
          </w:p>
          <w:p w14:paraId="38C9BC8A" w14:textId="77777777" w:rsidR="00A64B50" w:rsidRPr="00EF5CB9" w:rsidRDefault="00A64B50" w:rsidP="00B76D04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Relevance</w:t>
            </w:r>
          </w:p>
          <w:p w14:paraId="3B166392" w14:textId="633C38DE" w:rsidR="00A64B50" w:rsidRPr="00EF5CB9" w:rsidRDefault="00A64B50" w:rsidP="00A64B50">
            <w:pPr>
              <w:pStyle w:val="ListParagraph"/>
              <w:numPr>
                <w:ilvl w:val="3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Casteization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of politics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RK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) + SC Dube + Satish Deshpande </w:t>
            </w:r>
          </w:p>
          <w:p w14:paraId="725B3E65" w14:textId="2E52D732" w:rsidR="00B76D04" w:rsidRPr="00EF5CB9" w:rsidRDefault="00B76D04" w:rsidP="00B76D04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Critique</w:t>
            </w:r>
          </w:p>
          <w:p w14:paraId="1156C579" w14:textId="3D6B1A9A" w:rsidR="00B76D04" w:rsidRPr="00EF5CB9" w:rsidRDefault="00B76D04" w:rsidP="00B76D04">
            <w:pPr>
              <w:pStyle w:val="ListParagraph"/>
              <w:numPr>
                <w:ilvl w:val="3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SC Dube</w:t>
            </w:r>
          </w:p>
          <w:p w14:paraId="310D66CB" w14:textId="1BAD28A9" w:rsidR="00B76D04" w:rsidRPr="00EF5CB9" w:rsidRDefault="00B76D04" w:rsidP="006D0B8B">
            <w:pPr>
              <w:pStyle w:val="ListParagraph"/>
              <w:numPr>
                <w:ilvl w:val="3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Brij Raj Chauhan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Chokhala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(inter inter-village caste network) settles the disputes concerning marriage, remarriage, and divorce at its</w:t>
            </w:r>
          </w:p>
          <w:p w14:paraId="7F30A25C" w14:textId="6A2D48CB" w:rsidR="00B76D04" w:rsidRPr="00EF5CB9" w:rsidRDefault="00B76D04" w:rsidP="00B76D04">
            <w:pPr>
              <w:pStyle w:val="ListParagraph"/>
              <w:numPr>
                <w:ilvl w:val="3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meetings, which usually take place at funeral feasts.</w:t>
            </w:r>
          </w:p>
          <w:p w14:paraId="7CE5C02B" w14:textId="298513DC" w:rsidR="00A64B50" w:rsidRPr="00EF5CB9" w:rsidRDefault="00A64B50" w:rsidP="00B76D04">
            <w:pPr>
              <w:pStyle w:val="ListParagraph"/>
              <w:numPr>
                <w:ilvl w:val="3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Pauline Kolenda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class plays a more major role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FICCI</w:t>
            </w:r>
            <w:proofErr w:type="spellEnd"/>
          </w:p>
          <w:p w14:paraId="4957BD3E" w14:textId="7E7DC76C" w:rsidR="00A64B50" w:rsidRPr="00EF5CB9" w:rsidRDefault="00A64B50" w:rsidP="00B76D04">
            <w:pPr>
              <w:pStyle w:val="ListParagraph"/>
              <w:numPr>
                <w:ilvl w:val="3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Pockock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Relies on number as criteria too much</w:t>
            </w:r>
          </w:p>
          <w:p w14:paraId="51E5F5F6" w14:textId="37033867" w:rsidR="00FD0D55" w:rsidRPr="00EF5CB9" w:rsidRDefault="00FD0D55" w:rsidP="006C3CA2">
            <w:pPr>
              <w:pStyle w:val="ListParagraph"/>
              <w:numPr>
                <w:ilvl w:val="0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Wrote about “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Reflections on dowry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”</w:t>
            </w:r>
          </w:p>
          <w:p w14:paraId="0003FECF" w14:textId="7FC248B2" w:rsidR="00FD0D55" w:rsidRPr="00EF5CB9" w:rsidRDefault="00314A89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Upper class gives as they have money</w:t>
            </w:r>
          </w:p>
          <w:p w14:paraId="53A6D0D3" w14:textId="387EC4A5" w:rsidR="00314A89" w:rsidRPr="00EF5CB9" w:rsidRDefault="00314A89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Middle class gives for prestige</w:t>
            </w:r>
          </w:p>
          <w:p w14:paraId="3A1E527C" w14:textId="7CB906C4" w:rsidR="00314A89" w:rsidRPr="00EF5CB9" w:rsidRDefault="00314A89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Lower class gives due to compulsion </w:t>
            </w:r>
          </w:p>
          <w:p w14:paraId="35681B43" w14:textId="3C189B9D" w:rsidR="0031200E" w:rsidRPr="00EF5CB9" w:rsidRDefault="0031200E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Criticism</w:t>
            </w:r>
          </w:p>
          <w:p w14:paraId="58C9B8A9" w14:textId="542375B2" w:rsidR="0031200E" w:rsidRPr="00EF5CB9" w:rsidRDefault="0031200E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Majumdar: case of de-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sanskritization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where dominant class giving up their lifestyle</w:t>
            </w:r>
            <w:r w:rsidR="00413AB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proofErr w:type="spellStart"/>
            <w:r w:rsidR="00413AB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413AB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Kashmiri Pandits in Punjab)</w:t>
            </w:r>
          </w:p>
          <w:p w14:paraId="2821376C" w14:textId="512E1AE9" w:rsidR="00F07104" w:rsidRPr="00EF5CB9" w:rsidRDefault="00F07104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Sub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alterns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- neglect lower caste culture</w:t>
            </w:r>
          </w:p>
          <w:p w14:paraId="5D4A4089" w14:textId="3FBBD32D" w:rsidR="00413AB9" w:rsidRPr="00EF5CB9" w:rsidRDefault="00413AB9" w:rsidP="00B76D04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Dirks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</w:t>
            </w:r>
            <w:r w:rsidR="002D304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Brahmanical PO</w:t>
            </w:r>
            <w:r w:rsidR="00B76D0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</w:t>
            </w:r>
          </w:p>
          <w:p w14:paraId="21A59B1C" w14:textId="55947D76" w:rsidR="00413AB9" w:rsidRPr="00EF5CB9" w:rsidRDefault="00413AB9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Anand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Chakrobarty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ignored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gender, and peasant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movements</w:t>
            </w:r>
          </w:p>
          <w:p w14:paraId="571C166A" w14:textId="77777777" w:rsidR="00B76D04" w:rsidRPr="00EF5CB9" w:rsidRDefault="00B76D04" w:rsidP="00B76D04">
            <w:pPr>
              <w:pStyle w:val="ListParagraph"/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0416A131" w14:textId="7DF26510" w:rsidR="00954B26" w:rsidRPr="00EF5CB9" w:rsidRDefault="00954B26" w:rsidP="006C3CA2">
            <w:pPr>
              <w:pStyle w:val="ListParagraph"/>
              <w:numPr>
                <w:ilvl w:val="0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Relevance of Sanskritization</w:t>
            </w:r>
          </w:p>
          <w:p w14:paraId="399406DE" w14:textId="2A4513C8" w:rsidR="0010681E" w:rsidRPr="00EF5CB9" w:rsidRDefault="0010681E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Re-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Sanskritisation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among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NRI’s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where individuals adopting their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caste ritua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l,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traditions,etc</w:t>
            </w:r>
            <w:proofErr w:type="spellEnd"/>
            <w:proofErr w:type="gramEnd"/>
          </w:p>
          <w:p w14:paraId="715D9DE7" w14:textId="1C36440E" w:rsidR="00B6534B" w:rsidRPr="00EF5CB9" w:rsidRDefault="00B6534B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Adoption of vegetarianism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veganism</w:t>
            </w:r>
            <w:r w:rsidR="0096381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considered pure else sin </w:t>
            </w:r>
          </w:p>
          <w:p w14:paraId="2324772C" w14:textId="2642743E" w:rsidR="00B6534B" w:rsidRPr="00EF5CB9" w:rsidRDefault="00963811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Changing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rituals and customs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with </w:t>
            </w:r>
            <w:r w:rsidR="00125C6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adoption of upper caste marriages as can be seen with expanding wedding industry</w:t>
            </w:r>
            <w:r w:rsidR="00855ED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/ </w:t>
            </w:r>
            <w:proofErr w:type="spellStart"/>
            <w:r w:rsidR="00855ED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celecration</w:t>
            </w:r>
            <w:proofErr w:type="spellEnd"/>
            <w:r w:rsidR="00855ED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</w:t>
            </w:r>
            <w:proofErr w:type="spellStart"/>
            <w:r w:rsidR="00855ED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teej</w:t>
            </w:r>
            <w:proofErr w:type="spellEnd"/>
            <w:r w:rsidR="00855ED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proofErr w:type="spellStart"/>
            <w:r w:rsidR="00855ED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karwa</w:t>
            </w:r>
            <w:proofErr w:type="spellEnd"/>
            <w:r w:rsidR="00855ED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855ED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chauth</w:t>
            </w:r>
            <w:proofErr w:type="spellEnd"/>
          </w:p>
          <w:p w14:paraId="7876640D" w14:textId="043D54B2" w:rsidR="00125C6D" w:rsidRPr="00EF5CB9" w:rsidRDefault="00125C6D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Construction of temples and rise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spirituality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rites </w:t>
            </w:r>
            <w:r w:rsidR="000328A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earlier only by brahmins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havans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4FCDD290" w14:textId="6E6DDB43" w:rsidR="00710228" w:rsidRPr="00EF5CB9" w:rsidRDefault="00710228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Emphasis on learning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new languages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such as French </w:t>
            </w:r>
            <w:r w:rsidR="000328A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or Sanskrit </w:t>
            </w:r>
          </w:p>
          <w:p w14:paraId="79DB5728" w14:textId="7E971E2A" w:rsidR="0032637D" w:rsidRPr="00EF5CB9" w:rsidRDefault="0032637D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Adoption of attire of upper caste such as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jewellery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or brands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B0EF4D0" w14:textId="3689BB68" w:rsidR="00855ED5" w:rsidRPr="00EF5CB9" w:rsidRDefault="00855ED5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Inter caste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needs </w:t>
            </w:r>
            <w:proofErr w:type="spellStart"/>
            <w:r w:rsidR="009A0F0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sanskritization</w:t>
            </w:r>
            <w:proofErr w:type="spellEnd"/>
          </w:p>
          <w:p w14:paraId="4DC9C8A0" w14:textId="14E69453" w:rsidR="009A0F0A" w:rsidRPr="00EF5CB9" w:rsidRDefault="009A0F0A" w:rsidP="009A0F0A">
            <w:pPr>
              <w:ind w:left="72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Yet</w:t>
            </w:r>
          </w:p>
          <w:p w14:paraId="40EEC454" w14:textId="4A0843DC" w:rsidR="009A0F0A" w:rsidRPr="00EF5CB9" w:rsidRDefault="009A0F0A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Revival of older customs</w:t>
            </w:r>
            <w:r w:rsidR="004016E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4016E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4016E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Buddhism </w:t>
            </w:r>
          </w:p>
          <w:p w14:paraId="05BB8994" w14:textId="40497109" w:rsidR="009A0F0A" w:rsidRPr="00EF5CB9" w:rsidRDefault="009A0F0A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De-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sanskritisation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D3E1433" w14:textId="1A0A55B9" w:rsidR="009A0F0A" w:rsidRPr="00EF5CB9" w:rsidRDefault="004016E7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Rejection of caste based rituals</w:t>
            </w:r>
            <w:r w:rsidR="005712D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like </w:t>
            </w:r>
            <w:r w:rsidR="002E47A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Bhakti saints</w:t>
            </w:r>
          </w:p>
          <w:p w14:paraId="7A063E5A" w14:textId="1A7C1297" w:rsidR="002E47A8" w:rsidRPr="00EF5CB9" w:rsidRDefault="002E47A8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Use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local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dialects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F2713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Tamil</w:t>
            </w:r>
          </w:p>
          <w:p w14:paraId="13B37B5B" w14:textId="5E72C61A" w:rsidR="00F27137" w:rsidRPr="00EF5CB9" w:rsidRDefault="00F27137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Celebration of festivals like Chatt</w:t>
            </w:r>
          </w:p>
          <w:p w14:paraId="0E7BB109" w14:textId="11B758DE" w:rsidR="00F27137" w:rsidRPr="00EF5CB9" w:rsidRDefault="00F27137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Education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Shows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contri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dalits</w:t>
            </w:r>
            <w:proofErr w:type="spellEnd"/>
          </w:p>
          <w:p w14:paraId="2D481864" w14:textId="77777777" w:rsidR="00954B26" w:rsidRPr="00EF5CB9" w:rsidRDefault="00954B26" w:rsidP="00954B26">
            <w:pPr>
              <w:pStyle w:val="ListParagraph"/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5B402FAF" w14:textId="7C773419" w:rsidR="00C07024" w:rsidRPr="00EF5CB9" w:rsidRDefault="00C07024" w:rsidP="006C3CA2">
            <w:pPr>
              <w:pStyle w:val="ListParagraph"/>
              <w:numPr>
                <w:ilvl w:val="0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Westernization</w:t>
            </w:r>
          </w:p>
          <w:p w14:paraId="7A1173CA" w14:textId="2B4841AE" w:rsidR="003957DE" w:rsidRPr="00EF5CB9" w:rsidRDefault="00413AB9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Def - </w:t>
            </w:r>
            <w:r w:rsidR="003957D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Change in </w:t>
            </w:r>
            <w:r w:rsidR="003957D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Indian socio-economic and cultural conditions</w:t>
            </w:r>
            <w:r w:rsidR="003957D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from </w:t>
            </w:r>
            <w:r w:rsidR="0081110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150 years of </w:t>
            </w:r>
            <w:r w:rsidR="003957D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British influence</w:t>
            </w:r>
            <w:r w:rsidR="0079528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the term </w:t>
            </w:r>
            <w:r w:rsidR="0079528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subsuming changes </w:t>
            </w:r>
            <w:r w:rsidR="0081110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at different </w:t>
            </w:r>
            <w:r w:rsidR="0081110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levels, tec</w:t>
            </w:r>
            <w:r w:rsidR="0013373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</w:t>
            </w:r>
            <w:r w:rsidR="0081110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, institutions, ideology</w:t>
            </w:r>
            <w:r w:rsidR="0081110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values</w:t>
            </w:r>
          </w:p>
          <w:p w14:paraId="5FD2F53C" w14:textId="77777777" w:rsidR="007537BF" w:rsidRPr="00EF5CB9" w:rsidRDefault="007537BF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Driven by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external influence</w:t>
            </w:r>
          </w:p>
          <w:p w14:paraId="2FC22644" w14:textId="77777777" w:rsidR="0036174B" w:rsidRPr="00EF5CB9" w:rsidRDefault="0036174B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Types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westernaization</w:t>
            </w:r>
            <w:proofErr w:type="spellEnd"/>
          </w:p>
          <w:p w14:paraId="79540CB2" w14:textId="77777777" w:rsidR="00954B26" w:rsidRPr="00EF5CB9" w:rsidRDefault="0036174B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Primary</w:t>
            </w:r>
            <w:r w:rsidR="000C4F0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954B2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process involving few groups to be primary beneficiary of westernization </w:t>
            </w:r>
            <w:proofErr w:type="spellStart"/>
            <w:r w:rsidR="00954B2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954B2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954B2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socio religious reformers, middle class, capitalists and industrialists</w:t>
            </w:r>
            <w:r w:rsidR="00954B2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C31C000" w14:textId="1ADD8E28" w:rsidR="0036174B" w:rsidRPr="00EF5CB9" w:rsidRDefault="00954B26" w:rsidP="006C3CA2">
            <w:pPr>
              <w:pStyle w:val="ListParagraph"/>
              <w:numPr>
                <w:ilvl w:val="3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Socio religious reformers is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internally westernized but externally Sanskritic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; vice versa for industrialists</w:t>
            </w:r>
            <w:r w:rsidR="00DC700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8A8FBE6" w14:textId="12F5C468" w:rsidR="0036174B" w:rsidRPr="00EF5CB9" w:rsidRDefault="0036174B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Secondary</w:t>
            </w:r>
            <w:r w:rsidR="00DC700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westernization in those who came in touch with primary beneficiaries </w:t>
            </w:r>
            <w:r w:rsidR="00954B2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</w:t>
            </w:r>
            <w:r w:rsidR="00954B2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general masses underwent this process</w:t>
            </w:r>
            <w:r w:rsidR="00954B2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954B2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954B2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954B2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patients in hospitals</w:t>
            </w:r>
            <w:r w:rsidR="00954B2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readers in newspapers</w:t>
            </w:r>
          </w:p>
          <w:p w14:paraId="0E3C29E4" w14:textId="07F3DB95" w:rsidR="00413AB9" w:rsidRPr="00EF5CB9" w:rsidRDefault="00413AB9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Tertiary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spread of general traits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like use of new tech, food and styles </w:t>
            </w:r>
          </w:p>
          <w:p w14:paraId="5ECD5C79" w14:textId="555F20DB" w:rsidR="00432892" w:rsidRPr="00EF5CB9" w:rsidRDefault="00432892" w:rsidP="0043289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Changes at 4 levels</w:t>
            </w:r>
          </w:p>
          <w:p w14:paraId="68A9A895" w14:textId="1C30A72D" w:rsidR="00432892" w:rsidRPr="00EF5CB9" w:rsidRDefault="00432892" w:rsidP="0043289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Institutional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modern education, financial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cap</w:t>
            </w:r>
            <w:r w:rsidR="00FA278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itaism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legal system, Parliament</w:t>
            </w:r>
          </w:p>
          <w:p w14:paraId="79B1A5A2" w14:textId="7FF707EE" w:rsidR="00FA278C" w:rsidRPr="00EF5CB9" w:rsidRDefault="00FA278C" w:rsidP="0043289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Ideological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humanitarianism,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empircisim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rationality</w:t>
            </w:r>
          </w:p>
          <w:p w14:paraId="463297E3" w14:textId="7DFB77A6" w:rsidR="00FA278C" w:rsidRPr="00EF5CB9" w:rsidRDefault="00FA278C" w:rsidP="0043289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Technological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industrialization, transport, printing press</w:t>
            </w:r>
          </w:p>
          <w:p w14:paraId="6E2F616C" w14:textId="741266B3" w:rsidR="00FA278C" w:rsidRPr="00EF5CB9" w:rsidRDefault="00034230" w:rsidP="0043289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Behavioral</w:t>
            </w:r>
            <w:r w:rsidR="00FA278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dress code </w:t>
            </w:r>
            <w:proofErr w:type="spellStart"/>
            <w:r w:rsidR="00FA278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</w:p>
          <w:p w14:paraId="1C2F9D03" w14:textId="77777777" w:rsidR="0036174B" w:rsidRPr="00EF5CB9" w:rsidRDefault="0036174B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Involves imitation of western cultures; no</w:t>
            </w:r>
            <w:r w:rsidR="007D1D1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 necessarily their ideas and values of demo, equality </w:t>
            </w:r>
            <w:proofErr w:type="spellStart"/>
            <w:r w:rsidR="007D1D1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</w:p>
          <w:p w14:paraId="185639F9" w14:textId="6D4E9876" w:rsidR="003F3B4E" w:rsidRPr="00EF5CB9" w:rsidRDefault="003F3B4E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Does not lead to modernization, which needs rationality of goals</w:t>
            </w:r>
            <w:r w:rsidR="00413AB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scientific attitude </w:t>
            </w:r>
          </w:p>
          <w:p w14:paraId="54C018FB" w14:textId="15C0093B" w:rsidR="00413AB9" w:rsidRPr="00EF5CB9" w:rsidRDefault="00413AB9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bulldozer driver in </w:t>
            </w:r>
            <w:r w:rsidR="00A2581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ampura was a black magician </w:t>
            </w:r>
            <w:r w:rsidR="007D1D1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28A0164" w14:textId="11075ADD" w:rsidR="00413AB9" w:rsidRPr="00EF5CB9" w:rsidRDefault="00413AB9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Can be used for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cross purposes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printing machine both for French rev ideas but also mythology</w:t>
            </w:r>
          </w:p>
          <w:p w14:paraId="5DEC3717" w14:textId="37C8E945" w:rsidR="007D1D1B" w:rsidRPr="00EF5CB9" w:rsidRDefault="003F3B4E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Yogendra Singh: westernization led to modernization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via railway, telegraph, post, railways, nationalization, political org of society</w:t>
            </w:r>
            <w:r w:rsidR="00EF1E8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a </w:t>
            </w:r>
            <w:r w:rsidR="00EF1E8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new great tradition</w:t>
            </w:r>
            <w:r w:rsidR="00EF1E8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modernization </w:t>
            </w:r>
          </w:p>
          <w:p w14:paraId="0AB1A191" w14:textId="77777777" w:rsidR="002F3004" w:rsidRPr="00EF5CB9" w:rsidRDefault="002F3004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Impact of westernization in India</w:t>
            </w:r>
          </w:p>
          <w:p w14:paraId="68014147" w14:textId="77777777" w:rsidR="002F3004" w:rsidRPr="00EF5CB9" w:rsidRDefault="009B1DC1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Led to establishment of new institutions and structures</w:t>
            </w:r>
          </w:p>
          <w:p w14:paraId="1F40BBEC" w14:textId="77777777" w:rsidR="009B1DC1" w:rsidRPr="00EF5CB9" w:rsidRDefault="009B1DC1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Influenced art, architecture</w:t>
            </w:r>
          </w:p>
          <w:p w14:paraId="4AEC2163" w14:textId="77777777" w:rsidR="009B1DC1" w:rsidRPr="00EF5CB9" w:rsidRDefault="009B1DC1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Influenced existing traditional practices</w:t>
            </w:r>
            <w:r w:rsidR="0088310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favor of rational ideas</w:t>
            </w:r>
          </w:p>
          <w:p w14:paraId="2CB7A0D3" w14:textId="69AF3FCE" w:rsidR="00ED471E" w:rsidRPr="00EF5CB9" w:rsidRDefault="00ED471E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Created scope for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spatial mobility of ideas and social networking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leading to spread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Sanskritization beyond physical constructs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village</w:t>
            </w:r>
            <w:r w:rsidR="00EF1E8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+ to </w:t>
            </w:r>
            <w:r w:rsidR="00EF1E8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lower caste systems</w:t>
            </w:r>
            <w:r w:rsidR="00EF1E8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58E37A6F" w14:textId="0588561E" w:rsidR="00EF1E89" w:rsidRPr="00EF5CB9" w:rsidRDefault="00EF1E89" w:rsidP="006C3CA2">
            <w:pPr>
              <w:pStyle w:val="ListParagraph"/>
              <w:numPr>
                <w:ilvl w:val="3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pan was a UP tradition</w:t>
            </w:r>
          </w:p>
          <w:p w14:paraId="733084E2" w14:textId="59CA7649" w:rsidR="00413AB9" w:rsidRPr="00EF5CB9" w:rsidRDefault="00413AB9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Nationalism, revivalism, fundamentalism, casteism, regionalism </w:t>
            </w:r>
          </w:p>
          <w:p w14:paraId="210E6DA4" w14:textId="26DC66B4" w:rsidR="00EF1E89" w:rsidRPr="00EF5CB9" w:rsidRDefault="00EF1E89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red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red"/>
                <w:lang w:eastAsia="en-US"/>
              </w:rPr>
              <w:t>Critique</w:t>
            </w:r>
          </w:p>
          <w:p w14:paraId="35565053" w14:textId="6F0F6689" w:rsidR="00EF1E89" w:rsidRPr="00EF5CB9" w:rsidRDefault="00EF1E89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Led to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cultural and cognitive colonialization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2C55B4AA" w14:textId="4CFE214C" w:rsidR="00EF1E89" w:rsidRPr="00EF5CB9" w:rsidRDefault="00EF1E89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Propagated the ideas of colonialists </w:t>
            </w:r>
          </w:p>
          <w:p w14:paraId="36710F13" w14:textId="01F2DC8C" w:rsidR="00954B26" w:rsidRPr="00EF5CB9" w:rsidRDefault="00954B26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Westerisation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Sanskritization</w:t>
            </w:r>
          </w:p>
          <w:p w14:paraId="3FF7D624" w14:textId="639D3266" w:rsidR="00954B26" w:rsidRPr="00EF5CB9" w:rsidRDefault="00954B26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Dynamic relation between the two</w:t>
            </w:r>
          </w:p>
          <w:p w14:paraId="34B85421" w14:textId="21F35D12" w:rsidR="00954B26" w:rsidRPr="00EF5CB9" w:rsidRDefault="00954B26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Westernization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promoting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Sanskritization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printing press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bhagvat</w:t>
            </w:r>
            <w:proofErr w:type="spellEnd"/>
          </w:p>
          <w:p w14:paraId="73BF4D7F" w14:textId="4CE65F48" w:rsidR="00954B26" w:rsidRPr="00EF5CB9" w:rsidRDefault="00954B26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Sanskritization as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pre requisite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westernsation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socio reformers are mostly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hindu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upper caste men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hence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its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easier to inculcate western ideas</w:t>
            </w:r>
          </w:p>
          <w:p w14:paraId="32C1ABD9" w14:textId="4D746329" w:rsidR="00B851C8" w:rsidRPr="00EF5CB9" w:rsidRDefault="00B851C8" w:rsidP="00B851C8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Communication under westernization took idea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sanskritizaiton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far off places</w:t>
            </w:r>
          </w:p>
          <w:p w14:paraId="46A7B4A6" w14:textId="24F67C8E" w:rsidR="00393BE8" w:rsidRPr="00EF5CB9" w:rsidRDefault="00393BE8" w:rsidP="006C3CA2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Opposition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both – veg vs non veg; endogamy vs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exogamy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autopsy and pollution</w:t>
            </w:r>
          </w:p>
          <w:p w14:paraId="4C53F493" w14:textId="781FF4D3" w:rsidR="00023B8C" w:rsidRPr="00EF5CB9" w:rsidRDefault="00023B8C" w:rsidP="00023B8C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Dumont vs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B2BFEAD" w14:textId="0F1F8BA7" w:rsidR="00023B8C" w:rsidRPr="00EF5CB9" w:rsidRDefault="00E86FDF" w:rsidP="00023B8C">
            <w:pPr>
              <w:pStyle w:val="ListParagraph"/>
              <w:numPr>
                <w:ilvl w:val="2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Except others –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add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Homology between varna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Jati</w:t>
            </w:r>
          </w:p>
          <w:p w14:paraId="2F12E6E2" w14:textId="77777777" w:rsidR="00954B26" w:rsidRPr="00EF5CB9" w:rsidRDefault="00954B26" w:rsidP="00954B26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6CA7AF5A" w14:textId="77777777" w:rsidR="00954B26" w:rsidRPr="00EF5CB9" w:rsidRDefault="00954B26" w:rsidP="00954B26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494B927D" w14:textId="77777777" w:rsidR="00BF0705" w:rsidRPr="00EF5CB9" w:rsidRDefault="00BF0705" w:rsidP="006C3CA2">
            <w:pPr>
              <w:pStyle w:val="ListParagraph"/>
              <w:numPr>
                <w:ilvl w:val="0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Village studies</w:t>
            </w:r>
          </w:p>
          <w:p w14:paraId="3DF1D337" w14:textId="77777777" w:rsidR="00BF0705" w:rsidRPr="00EF5CB9" w:rsidRDefault="00BF0705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Exogamy of village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interdepdenent</w:t>
            </w:r>
            <w:proofErr w:type="spellEnd"/>
          </w:p>
          <w:p w14:paraId="5ED55180" w14:textId="77777777" w:rsidR="00BF0705" w:rsidRPr="00EF5CB9" w:rsidRDefault="00BF0705" w:rsidP="006C3CA2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Villages are </w:t>
            </w:r>
            <w:r w:rsidR="00F66D7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like micro units of Indian society and not self sufficient </w:t>
            </w:r>
          </w:p>
          <w:p w14:paraId="2C3373F9" w14:textId="77777777" w:rsidR="00954B26" w:rsidRPr="00EF5CB9" w:rsidRDefault="00954B26" w:rsidP="00954B26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53F59989" w14:textId="1C15BBD9" w:rsidR="00954B26" w:rsidRPr="00EF5CB9" w:rsidRDefault="00954B26" w:rsidP="00954B26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  <w:tc>
          <w:tcPr>
            <w:tcW w:w="3499" w:type="dxa"/>
            <w:noWrap/>
          </w:tcPr>
          <w:p w14:paraId="3CCC463E" w14:textId="02FB13C4" w:rsidR="00ED77F1" w:rsidRPr="00EF5CB9" w:rsidRDefault="00C54C8A" w:rsidP="00C54C8A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>Upper caste views only</w:t>
            </w:r>
            <w:r w:rsidR="00DD26F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too focused on caste, missed larger Indian society </w:t>
            </w:r>
          </w:p>
          <w:p w14:paraId="28E55568" w14:textId="03AF8913" w:rsidR="00C54C8A" w:rsidRPr="00EF5CB9" w:rsidRDefault="00C54C8A" w:rsidP="00C54C8A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Indian traditions are those, which are manifested in caste and village. </w:t>
            </w:r>
          </w:p>
          <w:p w14:paraId="010A50A0" w14:textId="3737D11C" w:rsidR="00C54C8A" w:rsidRPr="00EF5CB9" w:rsidRDefault="00C54C8A" w:rsidP="00C54C8A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hinduized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traditions </w:t>
            </w:r>
          </w:p>
          <w:p w14:paraId="6D4927A9" w14:textId="28BF6721" w:rsidR="00C54C8A" w:rsidRPr="00EF5CB9" w:rsidRDefault="00C54C8A" w:rsidP="00C54C8A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Yogender Singh</w:t>
            </w:r>
            <w:r w:rsidR="00A242C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structure functionalism is a manifestation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objective idealism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(a preconceived notion that India changes at a slower pace in comparison to west)- rather 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India change in really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fast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3C640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proofErr w:type="gramEnd"/>
            <w:r w:rsidR="003C640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even Islamic, </w:t>
            </w:r>
            <w:proofErr w:type="spellStart"/>
            <w:r w:rsidR="003C640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  <w:r w:rsidR="003C640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2A8373CF" w14:textId="1DAE6739" w:rsidR="00C54C8A" w:rsidRPr="00EF5CB9" w:rsidRDefault="00C54C8A" w:rsidP="00C54C8A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Maitri </w:t>
            </w:r>
            <w:r w:rsidR="003C640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Chowdhary</w:t>
            </w:r>
            <w:r w:rsidR="003C640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the influence of globalization and feminist movements </w:t>
            </w:r>
          </w:p>
          <w:p w14:paraId="0FFE97F4" w14:textId="2C4756DB" w:rsidR="00C54C8A" w:rsidRPr="00EF5CB9" w:rsidRDefault="00C54C8A" w:rsidP="00C54C8A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Anand Chakravarti- silent on class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factional politics and different kinds of political manipulation persisting </w:t>
            </w:r>
          </w:p>
          <w:p w14:paraId="7E1163AC" w14:textId="27B95806" w:rsidR="00C54C8A" w:rsidRPr="00EF5CB9" w:rsidRDefault="00C54C8A" w:rsidP="007822D3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 xml:space="preserve">Gail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Omvedt</w:t>
            </w:r>
            <w:proofErr w:type="spellEnd"/>
            <w:r w:rsidR="003C640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: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reflection of Brahminic ideology</w:t>
            </w:r>
            <w:r w:rsidR="003C640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why Dalits couldn’t become Dominant caste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inspite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numbers. </w:t>
            </w:r>
          </w:p>
          <w:p w14:paraId="028D563F" w14:textId="321E2297" w:rsidR="00FC27DA" w:rsidRPr="00EF5CB9" w:rsidRDefault="00FC27DA" w:rsidP="007822D3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Oomen – ignored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dominant individuals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like Sai baba</w:t>
            </w:r>
          </w:p>
          <w:p w14:paraId="7C29B97D" w14:textId="155ACB4F" w:rsidR="00C54C8A" w:rsidRPr="00EF5CB9" w:rsidRDefault="00C54C8A" w:rsidP="00C54C8A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Ghanshyam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Shah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Dominant caste nothing but class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mobilisation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7BDE1ED" w14:textId="7FBC5117" w:rsidR="00C54C8A" w:rsidRPr="00EF5CB9" w:rsidRDefault="00C54C8A" w:rsidP="00C54C8A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Yogesh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Atal’s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Dominant castes have different meanings at different</w:t>
            </w:r>
            <w:r w:rsidR="003C640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levels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. </w:t>
            </w:r>
          </w:p>
          <w:p w14:paraId="7A912220" w14:textId="77777777" w:rsidR="00C54C8A" w:rsidRPr="00EF5CB9" w:rsidRDefault="00C54C8A" w:rsidP="003C6400">
            <w:pPr>
              <w:pStyle w:val="ListParagraph"/>
              <w:numPr>
                <w:ilvl w:val="1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(b) Example –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At village level – Family dominates </w:t>
            </w:r>
          </w:p>
          <w:p w14:paraId="2CD72E72" w14:textId="77777777" w:rsidR="00C54C8A" w:rsidRPr="00EF5CB9" w:rsidRDefault="00C54C8A" w:rsidP="003C6400">
            <w:pPr>
              <w:pStyle w:val="ListParagraph"/>
              <w:numPr>
                <w:ilvl w:val="1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(ii) At state level – A caste dominates </w:t>
            </w:r>
          </w:p>
          <w:p w14:paraId="561D98F7" w14:textId="77777777" w:rsidR="00C54C8A" w:rsidRPr="00EF5CB9" w:rsidRDefault="00C54C8A" w:rsidP="003C6400">
            <w:pPr>
              <w:pStyle w:val="ListParagraph"/>
              <w:numPr>
                <w:ilvl w:val="1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(iii) At National level – various Dominant castes </w:t>
            </w:r>
          </w:p>
          <w:p w14:paraId="7D9B673F" w14:textId="3944AD6B" w:rsidR="00C54C8A" w:rsidRPr="00EF5CB9" w:rsidRDefault="00C54C8A" w:rsidP="00E5357C">
            <w:pPr>
              <w:pStyle w:val="ListParagraph"/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Does not explain mobility experienced by non – Hindu communities. </w:t>
            </w:r>
          </w:p>
          <w:p w14:paraId="4DD4D186" w14:textId="52852338" w:rsidR="00C54C8A" w:rsidRPr="00EF5CB9" w:rsidRDefault="00C54C8A" w:rsidP="00C54C8A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Difficult to say what constitutes a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dominant caste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when there are so many sub – castes. </w:t>
            </w:r>
          </w:p>
          <w:p w14:paraId="59F5119D" w14:textId="2AFC582B" w:rsidR="000E71FB" w:rsidRPr="00EF5CB9" w:rsidRDefault="000C7C3D" w:rsidP="00C54C8A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Doesn’t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look into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diversity of </w:t>
            </w:r>
            <w:r w:rsidR="002A3B3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castes</w:t>
            </w:r>
          </w:p>
          <w:p w14:paraId="53192F44" w14:textId="21D954D1" w:rsidR="000C7C3D" w:rsidRPr="00EF5CB9" w:rsidRDefault="002A3B30" w:rsidP="002A3B30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M</w:t>
            </w:r>
            <w:r w:rsidR="000E71F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yopic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</w:t>
            </w:r>
          </w:p>
          <w:p w14:paraId="36E935CC" w14:textId="1DBE1ABA" w:rsidR="002A3B30" w:rsidRPr="00EF5CB9" w:rsidRDefault="002A3B30" w:rsidP="002A3B30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Not true for Punjab </w:t>
            </w:r>
          </w:p>
          <w:p w14:paraId="03D8C318" w14:textId="254A8A62" w:rsidR="00C54C8A" w:rsidRPr="00EF5CB9" w:rsidRDefault="00C54C8A" w:rsidP="00C54C8A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States Quoist </w:t>
            </w:r>
          </w:p>
          <w:p w14:paraId="2DC12764" w14:textId="0857B377" w:rsidR="00C54C8A" w:rsidRPr="00EF5CB9" w:rsidRDefault="00C54C8A" w:rsidP="00C54C8A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Teleologies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6062882" w14:textId="77777777" w:rsidR="001376BE" w:rsidRPr="00EF5CB9" w:rsidRDefault="00C54C8A" w:rsidP="005850CE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Ignores Conflict </w:t>
            </w:r>
          </w:p>
          <w:p w14:paraId="012039BE" w14:textId="77777777" w:rsidR="00501736" w:rsidRPr="00EF5CB9" w:rsidRDefault="00501736" w:rsidP="005850CE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RK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Mukherjee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presently in capitalist India, Urban areas make the structure of society, villages are a were recipient of the structure made.</w:t>
            </w:r>
          </w:p>
          <w:p w14:paraId="3B07EA7C" w14:textId="77777777" w:rsidR="0094562E" w:rsidRPr="00EF5CB9" w:rsidRDefault="0094562E" w:rsidP="005850CE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Over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-burdened on caste</w:t>
            </w:r>
          </w:p>
          <w:p w14:paraId="10100C57" w14:textId="68A3FC68" w:rsidR="0047255C" w:rsidRPr="00EF5CB9" w:rsidRDefault="00FE6051" w:rsidP="005850CE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yellow"/>
                <w:lang w:eastAsia="en-US"/>
              </w:rPr>
              <w:t xml:space="preserve">TK Oomen - </w:t>
            </w:r>
            <w:r w:rsidR="0047255C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yellow"/>
                <w:lang w:eastAsia="en-US"/>
              </w:rPr>
              <w:t>Narrow study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as villages don’t represent complete </w:t>
            </w:r>
            <w:proofErr w:type="gram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India </w:t>
            </w:r>
            <w:r w:rsidR="0047255C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;</w:t>
            </w:r>
            <w:proofErr w:type="gramEnd"/>
            <w:r w:rsidR="0047255C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limited empirical evidence</w:t>
            </w:r>
          </w:p>
        </w:tc>
      </w:tr>
      <w:tr w:rsidR="009639FC" w:rsidRPr="00EF5CB9" w14:paraId="2B338800" w14:textId="77777777" w:rsidTr="00986D19">
        <w:trPr>
          <w:trHeight w:val="692"/>
        </w:trPr>
        <w:tc>
          <w:tcPr>
            <w:tcW w:w="1255" w:type="dxa"/>
            <w:noWrap/>
          </w:tcPr>
          <w:p w14:paraId="331D9E5F" w14:textId="5C66B036" w:rsidR="009639FC" w:rsidRPr="00EF5CB9" w:rsidRDefault="00B7489A" w:rsidP="006F6C1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Marxist approach</w:t>
            </w:r>
          </w:p>
        </w:tc>
        <w:tc>
          <w:tcPr>
            <w:tcW w:w="11160" w:type="dxa"/>
            <w:noWrap/>
          </w:tcPr>
          <w:p w14:paraId="0B93F860" w14:textId="77777777" w:rsidR="00783FAF" w:rsidRPr="00EF5CB9" w:rsidRDefault="00783FAF" w:rsidP="00B7489A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Basic features</w:t>
            </w:r>
          </w:p>
          <w:p w14:paraId="24CF1213" w14:textId="151719A3" w:rsidR="00023AB8" w:rsidRPr="00EF5CB9" w:rsidRDefault="00023AB8" w:rsidP="00783FA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Superstructure works to justify economic base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conditions of inequality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economy </w:t>
            </w:r>
          </w:p>
          <w:p w14:paraId="3E65F430" w14:textId="332CF0B2" w:rsidR="00023AB8" w:rsidRPr="00EF5CB9" w:rsidRDefault="00FA58D0" w:rsidP="00783FA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Soc changes due to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inherent contradictions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which result 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class struggle</w:t>
            </w:r>
          </w:p>
          <w:p w14:paraId="40DB4FEB" w14:textId="4D22BB6A" w:rsidR="00FA58D0" w:rsidRPr="00EF5CB9" w:rsidRDefault="00FA58D0" w:rsidP="00783FA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Desai used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Marxist perspective </w:t>
            </w:r>
            <w:r w:rsidR="00151E8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of dialectical materialism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to explain Indian society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unlike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ghurya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srinvias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who focus on rituals and traditions</w:t>
            </w:r>
          </w:p>
          <w:p w14:paraId="149CEE02" w14:textId="16885753" w:rsidR="00FA58D0" w:rsidRPr="00EF5CB9" w:rsidRDefault="00FA58D0" w:rsidP="00580C80">
            <w:pPr>
              <w:pStyle w:val="ListParagraph"/>
              <w:numPr>
                <w:ilvl w:val="2"/>
                <w:numId w:val="18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Studied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economic inequalitie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 in India, </w:t>
            </w:r>
            <w:r w:rsidRPr="0010737B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peasant movements,</w:t>
            </w:r>
            <w:r w:rsidR="00894F3A" w:rsidRPr="0010737B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class divisions</w:t>
            </w:r>
            <w:r w:rsidR="00894F3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within village</w:t>
            </w:r>
          </w:p>
          <w:p w14:paraId="4A61F7A1" w14:textId="539BD427" w:rsidR="00E25BBD" w:rsidRPr="00EF5CB9" w:rsidRDefault="00E25BBD" w:rsidP="00FA58D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Studied state and growth of nationalism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re-colonial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post colonial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times</w:t>
            </w:r>
          </w:p>
          <w:p w14:paraId="139462BD" w14:textId="1F01F3F1" w:rsidR="00E25BBD" w:rsidRPr="00EF5CB9" w:rsidRDefault="00E25BBD" w:rsidP="00FA58D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Studied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inherent contradictions and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class struggle in 3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MOP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Pre-colonial, colonial and post-colonial </w:t>
            </w:r>
          </w:p>
          <w:p w14:paraId="6A9B7E0D" w14:textId="65B383D0" w:rsidR="001C297B" w:rsidRPr="00EF5CB9" w:rsidRDefault="001C297B" w:rsidP="00FA58D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Gives emphasis on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nationalism study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result of contradiction in colonialism </w:t>
            </w:r>
            <w:r w:rsidR="00580C8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5 phases </w:t>
            </w:r>
          </w:p>
          <w:p w14:paraId="2283A174" w14:textId="7AA7AD5B" w:rsidR="00580C80" w:rsidRPr="00EF5CB9" w:rsidRDefault="00580C80" w:rsidP="00FA58D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Independent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following path of industrial dev and capitalism and not socialist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mahalabonis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model support capitalist not peasants</w:t>
            </w:r>
          </w:p>
          <w:p w14:paraId="0A4CABA5" w14:textId="77777777" w:rsidR="00DB75B6" w:rsidRPr="00EF5CB9" w:rsidRDefault="00551575" w:rsidP="00FA58D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Pre colonial</w:t>
            </w:r>
            <w:proofErr w:type="spellEnd"/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</w:p>
          <w:p w14:paraId="2C22A5EA" w14:textId="77777777" w:rsidR="00DB75B6" w:rsidRPr="00EF5CB9" w:rsidRDefault="00551575" w:rsidP="00DB75B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India consisted of villages </w:t>
            </w:r>
          </w:p>
          <w:p w14:paraId="6B622CB7" w14:textId="77777777" w:rsidR="00DB75B6" w:rsidRPr="00EF5CB9" w:rsidRDefault="00551575" w:rsidP="00DB75B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surplus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production </w:t>
            </w:r>
          </w:p>
          <w:p w14:paraId="179F5572" w14:textId="77777777" w:rsidR="00DB75B6" w:rsidRPr="00EF5CB9" w:rsidRDefault="00551575" w:rsidP="00DB75B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village was property of collectivity</w:t>
            </w:r>
          </w:p>
          <w:p w14:paraId="72D12C6F" w14:textId="37461BA5" w:rsidR="00551575" w:rsidRPr="00EF5CB9" w:rsidRDefault="00551575" w:rsidP="00DB75B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ownership </w:t>
            </w:r>
          </w:p>
          <w:p w14:paraId="7C29235D" w14:textId="2CC9B512" w:rsidR="00DB75B6" w:rsidRPr="00EF5CB9" w:rsidRDefault="00DB75B6" w:rsidP="00DB75B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caste system was steel frame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Hinduism </w:t>
            </w:r>
          </w:p>
          <w:p w14:paraId="1F3709F4" w14:textId="53298E4C" w:rsidR="004008C7" w:rsidRPr="00EF5CB9" w:rsidRDefault="004008C7" w:rsidP="004008C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with colonials</w:t>
            </w:r>
          </w:p>
          <w:p w14:paraId="7687DEEC" w14:textId="17433BAA" w:rsidR="004008C7" w:rsidRPr="00EF5CB9" w:rsidRDefault="004008C7" w:rsidP="004008C7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new tools and tech developed </w:t>
            </w:r>
          </w:p>
          <w:p w14:paraId="32D699C1" w14:textId="2CE603D0" w:rsidR="00F95AB0" w:rsidRPr="00EF5CB9" w:rsidRDefault="00F95AB0" w:rsidP="004008C7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created new classes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bourgeoise in India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rural</w:t>
            </w:r>
            <w:r w:rsidR="00225CD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(Landlord -&gt; tenants -&gt; peasants -&gt; </w:t>
            </w:r>
            <w:proofErr w:type="spellStart"/>
            <w:r w:rsidR="00225CD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Moneylords</w:t>
            </w:r>
            <w:proofErr w:type="spellEnd"/>
            <w:r w:rsidR="00225CD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commercial class)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urban</w:t>
            </w:r>
            <w:r w:rsidR="00225CD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(Industrial class, working class – employer employee, professional classes)</w:t>
            </w:r>
          </w:p>
          <w:p w14:paraId="0EC47392" w14:textId="1E6A829D" w:rsidR="00F95AB0" w:rsidRPr="00EF5CB9" w:rsidRDefault="00F95AB0" w:rsidP="004008C7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also land system – new class of zamindar </w:t>
            </w:r>
          </w:p>
          <w:p w14:paraId="0978FFED" w14:textId="46D782F5" w:rsidR="00092163" w:rsidRPr="00EF5CB9" w:rsidRDefault="00092163" w:rsidP="004008C7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we see British,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tribal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working class movements – inherent contradictions </w:t>
            </w:r>
          </w:p>
          <w:p w14:paraId="0449E955" w14:textId="33D8AB7A" w:rsidR="00373142" w:rsidRPr="00EF5CB9" w:rsidRDefault="00373142" w:rsidP="004008C7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then INC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omes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but has inherent contradictions </w:t>
            </w:r>
          </w:p>
          <w:p w14:paraId="441344E6" w14:textId="7B7B5F7F" w:rsidR="000C133A" w:rsidRPr="00EF5CB9" w:rsidRDefault="000C133A" w:rsidP="000C133A">
            <w:pPr>
              <w:pStyle w:val="ListParagraph"/>
              <w:numPr>
                <w:ilvl w:val="4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moderates / liberals – focused on industrialist interests like ICS Indianization, drain, import duty </w:t>
            </w:r>
          </w:p>
          <w:p w14:paraId="1DB17F9A" w14:textId="32A31C5E" w:rsidR="000C133A" w:rsidRPr="00EF5CB9" w:rsidRDefault="000C133A" w:rsidP="000C133A">
            <w:pPr>
              <w:pStyle w:val="ListParagraph"/>
              <w:numPr>
                <w:ilvl w:val="4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extremists </w:t>
            </w:r>
            <w:r w:rsidR="0062086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62086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 poor</w:t>
            </w:r>
          </w:p>
          <w:p w14:paraId="03C29B24" w14:textId="1D382F69" w:rsidR="00620869" w:rsidRPr="00EF5CB9" w:rsidRDefault="00620869" w:rsidP="00620869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 inherent contradiction </w:t>
            </w:r>
            <w:r w:rsidR="002C526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with British led to class struggle and end of British with </w:t>
            </w:r>
            <w:proofErr w:type="spellStart"/>
            <w:r w:rsidR="002C526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anti colonial</w:t>
            </w:r>
            <w:proofErr w:type="spellEnd"/>
            <w:r w:rsidR="002C526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sentiments</w:t>
            </w:r>
          </w:p>
          <w:p w14:paraId="29F0DD5E" w14:textId="47D80773" w:rsidR="002C526C" w:rsidRPr="00EF5CB9" w:rsidRDefault="002C526C" w:rsidP="002C526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Post colonial MOP</w:t>
            </w:r>
          </w:p>
          <w:p w14:paraId="0CA4EBCE" w14:textId="30F3651F" w:rsidR="002C526C" w:rsidRPr="00EF5CB9" w:rsidRDefault="00D136FF" w:rsidP="002C526C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Mahalanobis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model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followed – industrial dev by taxing common people </w:t>
            </w:r>
          </w:p>
          <w:p w14:paraId="02EBBE66" w14:textId="2C227B52" w:rsidR="00D136FF" w:rsidRPr="00EF5CB9" w:rsidRDefault="00D136FF" w:rsidP="002C526C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Path of development essay</w:t>
            </w:r>
          </w:p>
          <w:p w14:paraId="0EC1E305" w14:textId="265D1D25" w:rsidR="00D136FF" w:rsidRPr="00EF5CB9" w:rsidRDefault="00AE2FED" w:rsidP="00D136FF">
            <w:pPr>
              <w:pStyle w:val="ListParagraph"/>
              <w:numPr>
                <w:ilvl w:val="4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Common people were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taxed heavily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2A40C93D" w14:textId="2A2E31C8" w:rsidR="00AE2FED" w:rsidRPr="00EF5CB9" w:rsidRDefault="00AE2FED" w:rsidP="00D136FF">
            <w:pPr>
              <w:pStyle w:val="ListParagraph"/>
              <w:numPr>
                <w:ilvl w:val="4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Called Indian const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bourgeoiuse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constitution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FR are enforceable but not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DPSP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only elite people will demand FR and benefit</w:t>
            </w:r>
          </w:p>
          <w:p w14:paraId="3FC6BFF4" w14:textId="680BC601" w:rsidR="005A49DE" w:rsidRPr="00EF5CB9" w:rsidRDefault="005A49DE" w:rsidP="00D136FF">
            <w:pPr>
              <w:pStyle w:val="ListParagraph"/>
              <w:numPr>
                <w:ilvl w:val="4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Land reforms failed miserably – got success only in WB/ Kerala </w:t>
            </w:r>
            <w:r w:rsidR="002452D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2452D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non congress states</w:t>
            </w:r>
          </w:p>
          <w:p w14:paraId="46E7E26B" w14:textId="608C0FC3" w:rsidR="002452DC" w:rsidRPr="00EF5CB9" w:rsidRDefault="002452DC" w:rsidP="00D136FF">
            <w:pPr>
              <w:pStyle w:val="ListParagraph"/>
              <w:numPr>
                <w:ilvl w:val="4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PSUs and coops </w:t>
            </w:r>
            <w:r w:rsidR="00A917D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failed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were inefficient, nepotism, bureaucratic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tapism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99EAE08" w14:textId="43B2839B" w:rsidR="002452DC" w:rsidRPr="00EF5CB9" w:rsidRDefault="002452DC" w:rsidP="00D136FF">
            <w:pPr>
              <w:pStyle w:val="ListParagraph"/>
              <w:numPr>
                <w:ilvl w:val="4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Social welfare schemes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state creating new poor as they want to take advantage of poor welfare schemes \</w:t>
            </w:r>
          </w:p>
          <w:p w14:paraId="0208624E" w14:textId="036A5FD5" w:rsidR="002452DC" w:rsidRPr="00EF5CB9" w:rsidRDefault="002452DC" w:rsidP="00D136FF">
            <w:pPr>
              <w:pStyle w:val="ListParagraph"/>
              <w:numPr>
                <w:ilvl w:val="4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LPG reforms – increases economic </w:t>
            </w:r>
            <w:r w:rsidR="00E563C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inequality in India -&gt; </w:t>
            </w:r>
            <w:r w:rsidR="00E563C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called India’s welfare state a myth</w:t>
            </w:r>
          </w:p>
          <w:p w14:paraId="6CAD3EEE" w14:textId="66F444FE" w:rsidR="00E563C6" w:rsidRPr="00EF5CB9" w:rsidRDefault="00E563C6" w:rsidP="00D136FF">
            <w:pPr>
              <w:pStyle w:val="ListParagraph"/>
              <w:numPr>
                <w:ilvl w:val="4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Green revolution has created a new </w:t>
            </w:r>
            <w:r w:rsidR="00EF0C6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bourgeoise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middle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class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EF0C6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</w:t>
            </w:r>
            <w:proofErr w:type="gramEnd"/>
            <w:r w:rsidR="00EF0C6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&gt; </w:t>
            </w:r>
            <w:r w:rsidR="00EF0C6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increased disparity</w:t>
            </w:r>
            <w:r w:rsidR="00EF0C6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both within state and across states</w:t>
            </w:r>
          </w:p>
          <w:p w14:paraId="30C0E8C4" w14:textId="586209E9" w:rsidR="00E563C6" w:rsidRPr="00EF5CB9" w:rsidRDefault="00E563C6" w:rsidP="00E563C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Criticism </w:t>
            </w:r>
            <w:r w:rsidR="00445B4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not all </w:t>
            </w:r>
          </w:p>
          <w:p w14:paraId="41255AB2" w14:textId="5089FB09" w:rsidR="002D7E0A" w:rsidRPr="00EF5CB9" w:rsidRDefault="002D7E0A" w:rsidP="002D7E0A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Dialectics – inherent contradiction in MOP and struggle between classes </w:t>
            </w:r>
          </w:p>
          <w:p w14:paraId="6A4596C9" w14:textId="036616E2" w:rsidR="002D7E0A" w:rsidRPr="00EF5CB9" w:rsidRDefault="002D7E0A" w:rsidP="002D7E0A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Desai studied historical changes in Indian economy from pre to post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coloial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times</w:t>
            </w:r>
          </w:p>
          <w:p w14:paraId="56C56046" w14:textId="60BE8AEE" w:rsidR="002D7E0A" w:rsidRPr="00EF5CB9" w:rsidRDefault="002D7E0A" w:rsidP="002D7E0A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He found inherent contradiction in each MOP</w:t>
            </w:r>
          </w:p>
          <w:p w14:paraId="4A368254" w14:textId="29B88150" w:rsidR="002D7E0A" w:rsidRPr="00EF5CB9" w:rsidRDefault="002D7E0A" w:rsidP="002D7E0A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Pre-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colonial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village as communal, ltd needs,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dist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good, no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pvt</w:t>
            </w:r>
            <w:proofErr w:type="spellEnd"/>
            <w:r w:rsidR="004043A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 inherent contradiction develops as need develops</w:t>
            </w:r>
          </w:p>
          <w:p w14:paraId="569E49EE" w14:textId="3AFCF3C0" w:rsidR="004043AF" w:rsidRPr="00EF5CB9" w:rsidRDefault="004043AF" w:rsidP="002D7E0A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Colonial MOP 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British owners inherent contradiction as new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rurl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urban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class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class struggle</w:t>
            </w:r>
          </w:p>
          <w:p w14:paraId="039623C4" w14:textId="5F46E343" w:rsidR="004043AF" w:rsidRPr="00EF5CB9" w:rsidRDefault="004043AF" w:rsidP="002D7E0A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Post c</w:t>
            </w:r>
            <w:r w:rsidR="009E5CF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lonial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state owns land and factories -&gt; movement by farmers and other WC developed against failure of land reforms and labor laws</w:t>
            </w:r>
          </w:p>
          <w:p w14:paraId="5AAF578B" w14:textId="321F9D16" w:rsidR="009E5CFB" w:rsidRPr="00EF5CB9" w:rsidRDefault="009E5CFB" w:rsidP="002D7E0A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State in post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CB3C7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CB3C7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vested in interests of lands</w:t>
            </w:r>
          </w:p>
          <w:p w14:paraId="2A6311A1" w14:textId="41AA5709" w:rsidR="00CB3C7A" w:rsidRPr="00EF5CB9" w:rsidRDefault="00CB3C7A" w:rsidP="002D7E0A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Naxal movement</w:t>
            </w:r>
          </w:p>
          <w:p w14:paraId="43FE82C4" w14:textId="32A16ED3" w:rsidR="00CB3C7A" w:rsidRPr="00EF5CB9" w:rsidRDefault="00CB3C7A" w:rsidP="002D7E0A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Nationalism also explained as result of inherent contradictions in colonialism </w:t>
            </w:r>
          </w:p>
          <w:p w14:paraId="7CF04F29" w14:textId="2F39CEE8" w:rsidR="00863EDA" w:rsidRPr="00EF5CB9" w:rsidRDefault="00863EDA" w:rsidP="00863EDA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Importance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suggest solutions as well – not just ideal types created </w:t>
            </w:r>
          </w:p>
          <w:p w14:paraId="7D7EDB22" w14:textId="034FAB8A" w:rsidR="00863EDA" w:rsidRPr="00EF5CB9" w:rsidRDefault="00863EDA" w:rsidP="00863EDA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Also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caste was hidden in class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corrected Asiatic MOP</w:t>
            </w:r>
          </w:p>
          <w:p w14:paraId="6C315E6D" w14:textId="53B4F3D9" w:rsidR="00863EDA" w:rsidRPr="00EF5CB9" w:rsidRDefault="00863EDA" w:rsidP="00863EDA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Understand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naxalism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women movements</w:t>
            </w:r>
          </w:p>
          <w:p w14:paraId="6241519B" w14:textId="46AC3625" w:rsidR="00C73B50" w:rsidRPr="00EF5CB9" w:rsidRDefault="00C73B50" w:rsidP="00B7489A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Conflict theory</w:t>
            </w:r>
          </w:p>
          <w:p w14:paraId="516D933C" w14:textId="18B7AD52" w:rsidR="00B7489A" w:rsidRPr="00EF5CB9" w:rsidRDefault="00B7489A" w:rsidP="004044B6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Noted Indian Marxists –</w:t>
            </w:r>
            <w:r w:rsidR="004044B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DP Mukherjee (Marxological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RK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Mukherjee City Studies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)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IP Desai, AR Desai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</w:p>
          <w:p w14:paraId="736CD9B0" w14:textId="75913261" w:rsidR="001D1653" w:rsidRPr="00EF5CB9" w:rsidRDefault="001733B8" w:rsidP="00B7489A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They focused on material factors of society -&gt; </w:t>
            </w:r>
            <w:r w:rsidR="001D165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</w:t>
            </w:r>
            <w:r w:rsidR="001D165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alyzed local institutions like </w:t>
            </w:r>
            <w:r w:rsidR="001D165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panchayat, land relations as </w:t>
            </w:r>
            <w:r w:rsidR="007A09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power dynamics </w:t>
            </w:r>
            <w:r w:rsidR="007A09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and </w:t>
            </w:r>
            <w:r w:rsidR="007A09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exploitation of majority by a dominant minority</w:t>
            </w:r>
          </w:p>
          <w:p w14:paraId="0BE93547" w14:textId="3C67EBB1" w:rsidR="00CE660D" w:rsidRPr="00EF5CB9" w:rsidRDefault="00CE660D" w:rsidP="00B7489A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Indian societies need to be studied from conflict perspective as exploitative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and existing for benefit of the few </w:t>
            </w:r>
          </w:p>
          <w:p w14:paraId="3E5D65CF" w14:textId="20178553" w:rsidR="00CE660D" w:rsidRPr="00EF5CB9" w:rsidRDefault="00CE660D" w:rsidP="00CE660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Kathleen Gough – highlighted class – caste nexus</w:t>
            </w:r>
          </w:p>
          <w:p w14:paraId="1FB55F98" w14:textId="77777777" w:rsidR="00E61EBF" w:rsidRPr="00EF5CB9" w:rsidRDefault="00E61EBF" w:rsidP="00B7489A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Thinkers</w:t>
            </w:r>
          </w:p>
          <w:p w14:paraId="31E0DF7F" w14:textId="2E61DF89" w:rsidR="00242C66" w:rsidRPr="00EF5CB9" w:rsidRDefault="00144612" w:rsidP="00242C6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 Dange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Brahmis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got respect </w:t>
            </w:r>
            <w:r w:rsidR="006D6A3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due to their material contribution in MOP – Soil fertility, rain, power to king</w:t>
            </w:r>
          </w:p>
          <w:p w14:paraId="78DD7E10" w14:textId="39CBDA06" w:rsidR="00242C66" w:rsidRPr="00EF5CB9" w:rsidRDefault="00242C66" w:rsidP="00242C6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Kosambi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</w:t>
            </w:r>
            <w:r w:rsidR="00126B0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</w:t>
            </w:r>
            <w:r w:rsidR="00126B0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Aryans defeated locals</w:t>
            </w:r>
            <w:r w:rsidR="00126B0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new classes emerged from </w:t>
            </w:r>
            <w:proofErr w:type="spellStart"/>
            <w:r w:rsidR="00126B0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pvt</w:t>
            </w:r>
            <w:proofErr w:type="spellEnd"/>
            <w:r w:rsidR="00126B0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ownership -&gt; divided themselves into </w:t>
            </w:r>
            <w:proofErr w:type="spellStart"/>
            <w:r w:rsidR="00126B0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kshatrias</w:t>
            </w:r>
            <w:proofErr w:type="spellEnd"/>
            <w:r w:rsidR="00126B0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brahmins </w:t>
            </w:r>
          </w:p>
          <w:p w14:paraId="2756F5F2" w14:textId="37DDA993" w:rsidR="003B45FD" w:rsidRPr="00EF5CB9" w:rsidRDefault="002D7A08" w:rsidP="00E61EB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RK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Mukherjee (Social structure of values) – body </w:t>
            </w:r>
            <w:r w:rsidR="004417F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of abstract standards that guide people and institutions to </w:t>
            </w:r>
            <w:proofErr w:type="gramStart"/>
            <w:r w:rsidR="00CE3B7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promote </w:t>
            </w:r>
            <w:r w:rsidR="004417F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unity</w:t>
            </w:r>
            <w:proofErr w:type="gramEnd"/>
            <w:r w:rsidR="004417F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329667F5" w14:textId="069B7E83" w:rsidR="00E61EBF" w:rsidRPr="00EF5CB9" w:rsidRDefault="00E61EBF" w:rsidP="00CE660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Daniel Thornier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understood agrarian class structure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.</w:t>
            </w:r>
          </w:p>
          <w:p w14:paraId="053A3ECA" w14:textId="61BDBEB6" w:rsidR="00E61EBF" w:rsidRPr="00EF5CB9" w:rsidRDefault="00E61EBF" w:rsidP="00E61EB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Ber</w:t>
            </w:r>
            <w:r w:rsidR="0050223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re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man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Jajmani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516F5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system was coercive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exploitative for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kamins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</w:p>
          <w:p w14:paraId="474BCAAA" w14:textId="26A8FDDA" w:rsidR="00A70C90" w:rsidRPr="00EF5CB9" w:rsidRDefault="00A70C90" w:rsidP="00A70C9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>Anand Chakravarthy’s Hegemonistic Domination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It is against class domination. politics, judiciary, police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controlled by same class and for underclass to rise and get HRs and other economic and political rights it will need support from urban intelligentsia.</w:t>
            </w:r>
          </w:p>
          <w:p w14:paraId="4C92856D" w14:textId="77777777" w:rsidR="00A70C90" w:rsidRPr="00EF5CB9" w:rsidRDefault="00A70C90" w:rsidP="00A70C9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Pradeepto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Sarkar – LPG era = neo-colonialism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(for explaining poverty and marginalization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7DCCE05B" w14:textId="77777777" w:rsidR="00A70C90" w:rsidRPr="00EF5CB9" w:rsidRDefault="00A70C90" w:rsidP="00A70C9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All in all, India from past to present is a dialectic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Poverty and Prosperity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Empowerment and Powerlessness</w:t>
            </w:r>
          </w:p>
          <w:p w14:paraId="39C9DE1D" w14:textId="77777777" w:rsidR="00CE660D" w:rsidRPr="00EF5CB9" w:rsidRDefault="00CE660D" w:rsidP="00CE660D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Critcism</w:t>
            </w:r>
            <w:proofErr w:type="spellEnd"/>
          </w:p>
          <w:p w14:paraId="2C90CE41" w14:textId="77777777" w:rsidR="00CE660D" w:rsidRPr="00EF5CB9" w:rsidRDefault="00CE660D" w:rsidP="00CE660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Ignored importance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religion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culture</w:t>
            </w:r>
          </w:p>
          <w:p w14:paraId="5D3B4635" w14:textId="77777777" w:rsidR="00CE660D" w:rsidRPr="00EF5CB9" w:rsidRDefault="00CE660D" w:rsidP="00CE660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Class not always associated with caste (41% govt officials in Kerala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Ezhavars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Nairs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12516A39" w14:textId="2747C724" w:rsidR="00CE660D" w:rsidRPr="00EF5CB9" w:rsidRDefault="00CE660D" w:rsidP="00CE660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Ignored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integration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aspects such as PRI </w:t>
            </w:r>
          </w:p>
        </w:tc>
        <w:tc>
          <w:tcPr>
            <w:tcW w:w="3499" w:type="dxa"/>
            <w:noWrap/>
          </w:tcPr>
          <w:p w14:paraId="61A64C01" w14:textId="77777777" w:rsidR="009639FC" w:rsidRPr="00EF5CB9" w:rsidRDefault="0058270F" w:rsidP="006F6C1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Ignores religion and culture</w:t>
            </w:r>
          </w:p>
          <w:p w14:paraId="1CDB86E6" w14:textId="77777777" w:rsidR="0058270F" w:rsidRPr="00EF5CB9" w:rsidRDefault="0058270F" w:rsidP="006F6C1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difference</w:t>
            </w:r>
          </w:p>
          <w:p w14:paraId="5864B9AA" w14:textId="741180E2" w:rsidR="0019642C" w:rsidRPr="00EF5CB9" w:rsidRDefault="0019642C" w:rsidP="006F6C1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Over simplistic</w:t>
            </w:r>
          </w:p>
        </w:tc>
      </w:tr>
      <w:tr w:rsidR="009639FC" w:rsidRPr="00EF5CB9" w14:paraId="47F508F1" w14:textId="77777777" w:rsidTr="00986D19">
        <w:trPr>
          <w:trHeight w:val="692"/>
        </w:trPr>
        <w:tc>
          <w:tcPr>
            <w:tcW w:w="1255" w:type="dxa"/>
            <w:noWrap/>
          </w:tcPr>
          <w:p w14:paraId="23F88787" w14:textId="03E6A17B" w:rsidR="009639FC" w:rsidRPr="00EF5CB9" w:rsidRDefault="00B7489A" w:rsidP="006F6C1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AR Desai</w:t>
            </w:r>
          </w:p>
        </w:tc>
        <w:tc>
          <w:tcPr>
            <w:tcW w:w="11160" w:type="dxa"/>
            <w:noWrap/>
          </w:tcPr>
          <w:p w14:paraId="1DE43651" w14:textId="31610223" w:rsidR="00DA2A31" w:rsidRPr="00EF5CB9" w:rsidRDefault="005F6CB7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</w:t>
            </w:r>
            <w:r w:rsidR="00DA2A3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istorical dev </w:t>
            </w:r>
            <w:r w:rsidR="00F87E4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on nationalis</w:t>
            </w:r>
            <w:r w:rsidR="007545E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 through Marxist and </w:t>
            </w:r>
            <w:r w:rsidR="00DA2A3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dialectical material</w:t>
            </w:r>
            <w:r w:rsidR="007545E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="007545E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paradigm</w:t>
            </w:r>
            <w:r w:rsidR="00DA2A3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CE660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</w:t>
            </w:r>
            <w:proofErr w:type="gramEnd"/>
            <w:r w:rsidR="00CE660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questioned the notion of a welfare state</w:t>
            </w:r>
          </w:p>
          <w:p w14:paraId="31AF8957" w14:textId="6C43E2BA" w:rsidR="0042727A" w:rsidRPr="00EF5CB9" w:rsidRDefault="0042727A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Social background of Indian </w:t>
            </w:r>
            <w:proofErr w:type="gram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nationalism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7D43D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proofErr w:type="gramEnd"/>
            <w:r w:rsidR="007D43D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book)</w:t>
            </w:r>
          </w:p>
          <w:p w14:paraId="6705B444" w14:textId="0DD445C2" w:rsidR="005F6CB7" w:rsidRPr="00EF5CB9" w:rsidRDefault="005F6CB7" w:rsidP="000F5A6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Nationalism was 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by product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the materialistic changes</w:t>
            </w:r>
            <w:r w:rsidR="006A179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economic infrastructure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brought about by British </w:t>
            </w:r>
          </w:p>
          <w:p w14:paraId="5581A25C" w14:textId="77777777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British – colonial – capitalism – British disrupted the existing mode of production and introduced a new class of zamindars and landlords </w:t>
            </w:r>
          </w:p>
          <w:p w14:paraId="693E88F3" w14:textId="77777777" w:rsidR="005F6CB7" w:rsidRPr="00EF5CB9" w:rsidRDefault="005F6CB7" w:rsidP="005F6CB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They captured land, changed the social superstructure by taking control from rulers and then changed economic base of India; traditional feudal lords were undermined</w:t>
            </w:r>
          </w:p>
          <w:p w14:paraId="1F18B0D7" w14:textId="77777777" w:rsidR="005F6CB7" w:rsidRPr="00EF5CB9" w:rsidRDefault="005F6CB7" w:rsidP="005F6CB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Trade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centres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cities and ports developed</w:t>
            </w:r>
          </w:p>
          <w:p w14:paraId="1144E46D" w14:textId="77777777" w:rsidR="005F6CB7" w:rsidRPr="00EF5CB9" w:rsidRDefault="005F6CB7" w:rsidP="005F6CB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There was no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property earlier</w:t>
            </w:r>
          </w:p>
          <w:p w14:paraId="1AFBE58B" w14:textId="77777777" w:rsidR="005F6CB7" w:rsidRPr="00EF5CB9" w:rsidRDefault="005F6CB7" w:rsidP="005F6CB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New classes in rural India – zamindars, absentee landlords, tenants, modern class of merchants</w:t>
            </w:r>
          </w:p>
          <w:p w14:paraId="4CA1C4F6" w14:textId="77777777" w:rsidR="005F6CB7" w:rsidRPr="00EF5CB9" w:rsidRDefault="005F6CB7" w:rsidP="005F6CB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 urban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ne types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ocupations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hence working class, petty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ytaders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professionals -&gt; led to exploitation of peasants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leading to further pauperization</w:t>
            </w:r>
          </w:p>
          <w:p w14:paraId="750DE56F" w14:textId="77777777" w:rsidR="005F6CB7" w:rsidRPr="00EF5CB9" w:rsidRDefault="005F6CB7" w:rsidP="005F6CB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This changed the static social superstructure of Indian villages </w:t>
            </w:r>
          </w:p>
          <w:p w14:paraId="3127CBE3" w14:textId="77777777" w:rsidR="005F6CB7" w:rsidRPr="00EF5CB9" w:rsidRDefault="005F6CB7" w:rsidP="005F6CB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Diff classes had specific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greviences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led to class revolts and nationalism</w:t>
            </w:r>
          </w:p>
          <w:p w14:paraId="559F11CC" w14:textId="187CDD6A" w:rsidR="0028324E" w:rsidRPr="00EF5CB9" w:rsidRDefault="0028324E" w:rsidP="0028324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Colonial rule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unified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 economically, socially, geographically, administration wise</w:t>
            </w:r>
            <w:r w:rsidR="00C71AC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true consciousness</w:t>
            </w:r>
          </w:p>
          <w:p w14:paraId="527A96ED" w14:textId="0C9BFD5E" w:rsidR="0028324E" w:rsidRPr="00EF5CB9" w:rsidRDefault="0028324E" w:rsidP="0028324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Points around tax rate,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ruralization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unfavorable tariff policy, lack of domestic protection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, war rationing, 50% tax from land revenue, used for British home expenses, emergence of money lenders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zamindars, no inv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modernization, debt trap, illegal evictions, education policies, religious policies, new ideologies such as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brahmo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samaj, port tows, coastal areas developed</w:t>
            </w:r>
            <w:r w:rsidR="00C71AC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</w:t>
            </w:r>
            <w:r w:rsidR="00C71AC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further pauperization</w:t>
            </w:r>
          </w:p>
          <w:p w14:paraId="2CEED7E4" w14:textId="27CCAE18" w:rsidR="0028324E" w:rsidRPr="00EF5CB9" w:rsidRDefault="0028324E" w:rsidP="0028324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Exposure to political awakening, western ideas, emergence of intellectual middle class, Russian revolution</w:t>
            </w:r>
          </w:p>
          <w:p w14:paraId="59F1FBE4" w14:textId="777E6218" w:rsidR="005F6CB7" w:rsidRPr="00EF5CB9" w:rsidRDefault="000F5A66" w:rsidP="005F6CB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British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followed a policy of discrimination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</w:t>
            </w:r>
            <w:r w:rsidR="005F6C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MC found it difficult to get employment, while capitalists were exploited by unfair trade practices</w:t>
            </w:r>
          </w:p>
          <w:p w14:paraId="7ADC9CA0" w14:textId="01C4BE7E" w:rsidR="005F6CB7" w:rsidRPr="00EF5CB9" w:rsidRDefault="000F5A66" w:rsidP="005F6CB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sz w:val="14"/>
                <w:szCs w:val="14"/>
                <w:lang w:eastAsia="en-US"/>
              </w:rPr>
              <w:t xml:space="preserve">Nationalism growth classified across 5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stages </w:t>
            </w:r>
            <w:r w:rsidR="005F6C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proofErr w:type="gramEnd"/>
            <w:r w:rsidR="005F6C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5 Phases) –</w:t>
            </w:r>
          </w:p>
          <w:p w14:paraId="7C71AC9E" w14:textId="562C8647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Till 1885 – </w:t>
            </w:r>
            <w:r w:rsidR="00E3416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Pioneered by new MC intelligentsia – socio religious forms in spirit of rationalism </w:t>
            </w:r>
            <w:r w:rsidR="00BA2C4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and nationalism</w:t>
            </w:r>
          </w:p>
          <w:p w14:paraId="2FF82B66" w14:textId="53D3E6FA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1805 – 1095: </w:t>
            </w:r>
            <w:r w:rsidR="00474AE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Education and industrialization led to dev of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middle class – led to new bourgeoise in INC</w:t>
            </w:r>
          </w:p>
          <w:p w14:paraId="5EA5C796" w14:textId="55D8FE11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1905- 1919: Extremists disillusioned by moderate politics. Lower MC joined due to swadeshi push and involvement of masses</w:t>
            </w:r>
            <w:r w:rsidR="00E3416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206B9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weaker </w:t>
            </w:r>
            <w:r w:rsidR="00E3416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secular character</w:t>
            </w:r>
            <w:r w:rsidR="00206B9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</w:t>
            </w:r>
            <w:proofErr w:type="spellStart"/>
            <w:r w:rsidR="00206B9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HInduisation</w:t>
            </w:r>
            <w:proofErr w:type="spellEnd"/>
          </w:p>
          <w:p w14:paraId="18E6B60A" w14:textId="11C984A5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1919 - 1930:</w:t>
            </w:r>
            <w:r w:rsidR="0024584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Social base enlarged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masses, proletariat, peasants, women joined. Rising communism with Communist party and Marxist ideologies with Bhagat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Singh</w:t>
            </w:r>
            <w:r w:rsidR="00206B9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5A02B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+</w:t>
            </w:r>
            <w:proofErr w:type="gramEnd"/>
            <w:r w:rsidR="005A02B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rise of working class with CPI</w:t>
            </w:r>
          </w:p>
          <w:p w14:paraId="65E24A5D" w14:textId="6CA5447C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1930 – 1947: </w:t>
            </w:r>
            <w:r w:rsidR="00E3416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disenchantment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with Gandhian policies </w:t>
            </w:r>
            <w:r w:rsidR="00E3416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-&gt; </w:t>
            </w:r>
            <w:r w:rsidR="006B781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Disassociation into </w:t>
            </w:r>
            <w:r w:rsidR="00E3416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factions and parties</w:t>
            </w:r>
          </w:p>
          <w:p w14:paraId="354BBC7C" w14:textId="77777777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Y Singh: doesn’t give any empirical evidence and acts reductionist </w:t>
            </w:r>
          </w:p>
          <w:p w14:paraId="358AADB3" w14:textId="77777777" w:rsidR="005F6CB7" w:rsidRPr="00EF5CB9" w:rsidRDefault="005F6CB7" w:rsidP="005F6CB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Critical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national and liberal historians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</w:p>
          <w:p w14:paraId="24367EE6" w14:textId="77777777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Many ex-feudal lords got into industry under British.</w:t>
            </w:r>
          </w:p>
          <w:p w14:paraId="59AF1359" w14:textId="77777777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Emergent industrialists and Middle class started eyeing a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position in admin, politics, police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started a mass mobilization against British which they called INM.</w:t>
            </w:r>
          </w:p>
          <w:p w14:paraId="2C861659" w14:textId="77777777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“The so-called national leaders like Gandhi and Nehru adopted policies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not to wipe out class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ineq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rather they preferred to glorify nation in the minds of all in order to receive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support from the hungry and speechless masses in India, so as to transfer the power from the hands of external colonizers to internal colonizers”.</w:t>
            </w:r>
          </w:p>
          <w:p w14:paraId="2F142615" w14:textId="77777777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Therefore, democracy came in India without democratic participation, without economic freedom, without pol freedom.</w:t>
            </w:r>
          </w:p>
          <w:p w14:paraId="3305ADA0" w14:textId="77777777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Saw freedom struggle as class revolution to exploitative capitalist system, bringing changes to the eco structure</w:t>
            </w:r>
          </w:p>
          <w:p w14:paraId="7BE29D3A" w14:textId="77777777" w:rsidR="005F6CB7" w:rsidRPr="00EF5CB9" w:rsidRDefault="005F6CB7" w:rsidP="005F6CB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7) On Contemporary Policies– questions welfare state – paradox of dev</w:t>
            </w:r>
          </w:p>
          <w:p w14:paraId="0881CC53" w14:textId="77777777" w:rsidR="001A1C01" w:rsidRPr="00EF5CB9" w:rsidRDefault="001A1C01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w:drawing>
                <wp:inline distT="0" distB="0" distL="0" distR="0" wp14:anchorId="707C2537" wp14:editId="20D0A5E9">
                  <wp:extent cx="2357355" cy="1477129"/>
                  <wp:effectExtent l="0" t="0" r="5080" b="8890"/>
                  <wp:docPr id="987304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30474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335" cy="148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B6AC90" w14:textId="0554C9DC" w:rsidR="005F6CB7" w:rsidRPr="00EF5CB9" w:rsidRDefault="001A1C01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Skeptical</w:t>
            </w:r>
            <w:r w:rsidR="005F6C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New policies</w:t>
            </w:r>
          </w:p>
          <w:p w14:paraId="5E06D8C4" w14:textId="77777777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False Consciousness like Governmental policies</w:t>
            </w:r>
          </w:p>
          <w:p w14:paraId="47B6C9D8" w14:textId="41E87A8F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Devl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policies are all populist measures by govt to ensure that True Class Consciousness never occurs – failed to remove poverty</w:t>
            </w:r>
            <w:r w:rsidR="001B032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24D2860" w14:textId="7679F176" w:rsidR="001B032D" w:rsidRPr="00EF5CB9" w:rsidRDefault="007C626D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Started at 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capitalst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path of development with policies such as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Mahalabonis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model, GR, tax reforms, land reforms, planning</w:t>
            </w:r>
            <w:r w:rsidR="0092770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catered to interests of capitalists and industrial class</w:t>
            </w:r>
          </w:p>
          <w:p w14:paraId="4A6A39DC" w14:textId="76A672CA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Vision of anti-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bureucratic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anti-imperialist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83A9751" w14:textId="31EE90F0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 xml:space="preserve">The myth of a welfare state </w:t>
            </w:r>
          </w:p>
          <w:p w14:paraId="4D62AA7F" w14:textId="6DBE50F9" w:rsidR="00136E74" w:rsidRPr="00EF5CB9" w:rsidRDefault="00136E74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Also observed rising conflicts due to inherent contradictions</w:t>
            </w:r>
          </w:p>
          <w:p w14:paraId="4C93EA21" w14:textId="19E7C117" w:rsidR="00136E74" w:rsidRPr="00EF5CB9" w:rsidRDefault="00136E74" w:rsidP="00136E7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Naxalite movement</w:t>
            </w:r>
          </w:p>
          <w:p w14:paraId="51AFCD3D" w14:textId="1E29A7E8" w:rsidR="00136E74" w:rsidRPr="00EF5CB9" w:rsidRDefault="00136E74" w:rsidP="00136E7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Feminist movements</w:t>
            </w:r>
          </w:p>
          <w:p w14:paraId="1421A3D3" w14:textId="26454F5F" w:rsidR="00136E74" w:rsidRPr="00EF5CB9" w:rsidRDefault="00136E74" w:rsidP="00136E7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Emergence of informal sector</w:t>
            </w:r>
          </w:p>
          <w:p w14:paraId="1FEDEAA6" w14:textId="623FF1FE" w:rsidR="00136E74" w:rsidRPr="00EF5CB9" w:rsidRDefault="00136E74" w:rsidP="00136E7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Against slum demolition </w:t>
            </w:r>
          </w:p>
          <w:p w14:paraId="339B6324" w14:textId="5F6FDACC" w:rsidR="00136E74" w:rsidRPr="00EF5CB9" w:rsidRDefault="00136E74" w:rsidP="00136E7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Railway strikes</w:t>
            </w:r>
          </w:p>
          <w:p w14:paraId="5C1728C8" w14:textId="314FE964" w:rsidR="00DB316F" w:rsidRPr="00EF5CB9" w:rsidRDefault="00DB316F" w:rsidP="00DB316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Growing socio economic oppression and income inequality</w:t>
            </w:r>
          </w:p>
          <w:p w14:paraId="28347239" w14:textId="3DCC6F09" w:rsidR="005F6CB7" w:rsidRPr="00EF5CB9" w:rsidRDefault="005F6CB7" w:rsidP="005F6CB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Every nation state is imperialist by nature and coercive</w:t>
            </w:r>
          </w:p>
          <w:p w14:paraId="7F0EB584" w14:textId="77777777" w:rsidR="005F6CB7" w:rsidRPr="00EF5CB9" w:rsidRDefault="005F6CB7" w:rsidP="005F6CB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Post Desai Marxist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new forms of capitalism such as LPG, Land alienation (SEZ), consumerism </w:t>
            </w:r>
          </w:p>
          <w:p w14:paraId="72568DB9" w14:textId="77777777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Omvedt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, Gough,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Rajendra Singh</w:t>
            </w:r>
          </w:p>
          <w:p w14:paraId="7D87ED50" w14:textId="77777777" w:rsidR="005F6CB7" w:rsidRPr="00EF5CB9" w:rsidRDefault="005F6CB7" w:rsidP="005F6CB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Critique</w:t>
            </w:r>
          </w:p>
          <w:p w14:paraId="62A800AF" w14:textId="77777777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SC Dube – forgets the proliferation of middle class which significantly influenced the class structure</w:t>
            </w:r>
          </w:p>
          <w:p w14:paraId="622F25B2" w14:textId="77777777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TN Madan – ignored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jajmani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system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solidarity</w:t>
            </w:r>
          </w:p>
          <w:p w14:paraId="45C5FBA0" w14:textId="77777777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Ambedkar – real conflict between caste as class structure has not developed in India</w:t>
            </w:r>
          </w:p>
          <w:p w14:paraId="5752FA6C" w14:textId="77777777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he was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econonomically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deterministic</w:t>
            </w:r>
          </w:p>
          <w:p w14:paraId="255DDE26" w14:textId="0D193B81" w:rsidR="005F6CB7" w:rsidRPr="00EF5CB9" w:rsidRDefault="005F6CB7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Y Singh – lack empirical support </w:t>
            </w:r>
            <w:r w:rsidR="000262A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+ Marxian theory never looks for alternatives to social change. </w:t>
            </w:r>
            <w:r w:rsidR="000262A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Highly skeptical of everything</w:t>
            </w:r>
            <w:r w:rsidR="000262A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(govt policies, mass media, popular movements etc.).</w:t>
            </w:r>
          </w:p>
          <w:p w14:paraId="4B3B541F" w14:textId="3E1705E0" w:rsidR="000262A2" w:rsidRPr="00EF5CB9" w:rsidRDefault="000262A2" w:rsidP="005F6C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Jyoti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Basu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Biggest folly of Marxist studies in India is to ignore castes &amp; religion</w:t>
            </w:r>
          </w:p>
          <w:p w14:paraId="3F02CC30" w14:textId="77777777" w:rsidR="005F6CB7" w:rsidRPr="00EF5CB9" w:rsidRDefault="005F6CB7" w:rsidP="005F6CB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Harrington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MC initiated revolt and lower class joined later</w:t>
            </w:r>
          </w:p>
          <w:p w14:paraId="1E20662F" w14:textId="77777777" w:rsidR="005F6CB7" w:rsidRPr="00EF5CB9" w:rsidRDefault="005F6CB7" w:rsidP="001B032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6304ED91" w14:textId="678CC2F7" w:rsidR="007A5AA2" w:rsidRPr="00EF5CB9" w:rsidRDefault="007A5AA2" w:rsidP="005F6CB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On Birth of Caste –</w:t>
            </w:r>
          </w:p>
          <w:p w14:paraId="4ECA6890" w14:textId="3EE732DC" w:rsidR="007A5AA2" w:rsidRPr="00EF5CB9" w:rsidRDefault="007A5AA2" w:rsidP="0036005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Aryan invasion destroyed primitive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MOP </w:t>
            </w:r>
            <w:r w:rsidR="007B4A3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</w:t>
            </w:r>
            <w:proofErr w:type="gramEnd"/>
            <w:r w:rsidR="007B4A3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&gt; 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ndigenous were subjected to separate residence</w:t>
            </w:r>
            <w:r w:rsidR="007B4A3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</w:t>
            </w:r>
            <w:r w:rsidR="007B4A3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Aryan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superior, called themselves Brahmin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</w:p>
          <w:p w14:paraId="461A34A7" w14:textId="7DF94228" w:rsidR="007A5AA2" w:rsidRPr="00EF5CB9" w:rsidRDefault="007A5AA2" w:rsidP="007A5AA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Different indigenous tribes got their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names from the totems they worshipped</w:t>
            </w:r>
          </w:p>
          <w:p w14:paraId="5AFBAB2A" w14:textId="249B91BB" w:rsidR="00EA4BF4" w:rsidRPr="00EF5CB9" w:rsidRDefault="00EA4BF4" w:rsidP="00EA4BF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On Classes in India –</w:t>
            </w:r>
          </w:p>
          <w:p w14:paraId="03E24107" w14:textId="77777777" w:rsidR="00EA4BF4" w:rsidRPr="00EF5CB9" w:rsidRDefault="00EA4BF4" w:rsidP="00EA4BF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2 Classes – Masters and Service.</w:t>
            </w:r>
          </w:p>
          <w:p w14:paraId="1074194B" w14:textId="78122449" w:rsidR="00200BC6" w:rsidRPr="00EF5CB9" w:rsidRDefault="00EA4BF4" w:rsidP="001B032D">
            <w:pPr>
              <w:pStyle w:val="ListParagraph"/>
              <w:numPr>
                <w:ilvl w:val="1"/>
                <w:numId w:val="18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Service Class morally and socially bound to offer services to master class. The relation is dialectic economical relation. Comparable to slavery in west.</w:t>
            </w:r>
          </w:p>
        </w:tc>
        <w:tc>
          <w:tcPr>
            <w:tcW w:w="3499" w:type="dxa"/>
            <w:noWrap/>
          </w:tcPr>
          <w:p w14:paraId="22FF5319" w14:textId="5B2144BD" w:rsidR="00905DAD" w:rsidRPr="00EF5CB9" w:rsidRDefault="00905DAD" w:rsidP="00905DAD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 xml:space="preserve">1)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Andre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Beteille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– exaggeration of eco history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fit into Marxist theory.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peasant movements in diff parts of the country sign of democracy</w:t>
            </w:r>
          </w:p>
          <w:p w14:paraId="7175F790" w14:textId="7421A9BD" w:rsidR="000966E6" w:rsidRPr="00EF5CB9" w:rsidRDefault="00905DAD" w:rsidP="00905DAD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Gail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Omvedt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– Marxian theory sees only 2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polarised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classes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. Whereas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the degree of inequality experienced by all classes is not equal. Dalits immensely suppressed, worst victims.</w:t>
            </w:r>
          </w:p>
          <w:p w14:paraId="50FAFE27" w14:textId="3D525974" w:rsidR="004F41A8" w:rsidRPr="00EF5CB9" w:rsidRDefault="004F41A8" w:rsidP="00905DAD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</w:p>
        </w:tc>
      </w:tr>
      <w:tr w:rsidR="00F33B19" w:rsidRPr="00EF5CB9" w14:paraId="2F905BE4" w14:textId="77777777" w:rsidTr="008015E8">
        <w:trPr>
          <w:trHeight w:val="2510"/>
        </w:trPr>
        <w:tc>
          <w:tcPr>
            <w:tcW w:w="1255" w:type="dxa"/>
            <w:noWrap/>
          </w:tcPr>
          <w:p w14:paraId="1914482B" w14:textId="1337A87B" w:rsidR="00F33B19" w:rsidRPr="00EF5CB9" w:rsidRDefault="00F33B19" w:rsidP="006F6C1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Subaltern perspective</w:t>
            </w:r>
          </w:p>
        </w:tc>
        <w:tc>
          <w:tcPr>
            <w:tcW w:w="11160" w:type="dxa"/>
            <w:noWrap/>
          </w:tcPr>
          <w:p w14:paraId="33177E30" w14:textId="1EDD5C02" w:rsidR="00F33B19" w:rsidRPr="00EF5CB9" w:rsidRDefault="00436F29" w:rsidP="00080BC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Subaltern - </w:t>
            </w:r>
            <w:r w:rsidR="009728B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Inferior rank – common people (</w:t>
            </w:r>
            <w:r w:rsidR="00932C7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Ranjit Guha: </w:t>
            </w:r>
            <w:r w:rsidR="009728B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total pop – elite</w:t>
            </w:r>
            <w:r w:rsidR="009728B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3E164973" w14:textId="77777777" w:rsidR="000D2052" w:rsidRPr="00EF5CB9" w:rsidRDefault="000D2052" w:rsidP="000D2052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439C22DF" w14:textId="6D610554" w:rsidR="000D2052" w:rsidRPr="00EF5CB9" w:rsidRDefault="00436F29" w:rsidP="000D2052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Ranjit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Guha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F6C5C58" w14:textId="346C8E4E" w:rsidR="00932C7E" w:rsidRPr="00EF5CB9" w:rsidRDefault="00436F29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Subaltern </w:t>
            </w:r>
            <w:r w:rsidR="002C15D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perspective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represents voice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marginalized sections in historical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2C15D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narratives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BB3809E" w14:textId="77777777" w:rsidR="002C15D9" w:rsidRPr="00EF5CB9" w:rsidRDefault="002C15D9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Subaltern historians / sociologists – rely on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unofficial sources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study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common people perspective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542F3B2" w14:textId="77777777" w:rsidR="001676A4" w:rsidRPr="00EF5CB9" w:rsidRDefault="001676A4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Subaltern perspective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constructs binary </w:t>
            </w:r>
            <w:r w:rsidR="00E0124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opposition of elite and people</w:t>
            </w:r>
            <w:r w:rsidR="00E0124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= elite politics, people politics </w:t>
            </w:r>
          </w:p>
          <w:p w14:paraId="55C3BB62" w14:textId="77777777" w:rsidR="00E0124E" w:rsidRPr="00EF5CB9" w:rsidRDefault="00E0124E" w:rsidP="00E0124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Involves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deconstruction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colonial history</w:t>
            </w:r>
          </w:p>
          <w:p w14:paraId="476D22E6" w14:textId="1C544B24" w:rsidR="00E0124E" w:rsidRPr="00EF5CB9" w:rsidRDefault="00E0124E" w:rsidP="00E0124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Involves study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autonomous movements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8A5DD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8A5DD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8A5DD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Pabna, deccan, </w:t>
            </w:r>
            <w:proofErr w:type="spellStart"/>
            <w:r w:rsidR="008A5DD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ulugan</w:t>
            </w:r>
            <w:proofErr w:type="spellEnd"/>
            <w:r w:rsidR="008A5DD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="008A5DD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pagalpanthi</w:t>
            </w:r>
            <w:proofErr w:type="spellEnd"/>
            <w:r w:rsidR="008A5DD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sanyasi</w:t>
            </w:r>
            <w:r w:rsidR="00083FE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indigo </w:t>
            </w:r>
          </w:p>
          <w:p w14:paraId="0EF532B6" w14:textId="5417D03D" w:rsidR="00083FE8" w:rsidRPr="00EF5CB9" w:rsidRDefault="00083FE8" w:rsidP="00E0124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Movements which involve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horizontal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mobilization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0D205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 tribal, ethnic, religious lines</w:t>
            </w:r>
          </w:p>
          <w:p w14:paraId="169A30D1" w14:textId="38D70BA9" w:rsidR="000D2052" w:rsidRPr="00EF5CB9" w:rsidRDefault="00127167" w:rsidP="00E0124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Dhanagare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They are makers of their own history, not mere subjects of history </w:t>
            </w:r>
          </w:p>
          <w:p w14:paraId="3CEBFC35" w14:textId="77777777" w:rsidR="00127167" w:rsidRPr="00EF5CB9" w:rsidRDefault="00127167" w:rsidP="00127167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03BAE840" w14:textId="607A8BCD" w:rsidR="000D2052" w:rsidRPr="00EF5CB9" w:rsidRDefault="00127167" w:rsidP="00127167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Ambedkar</w:t>
            </w:r>
          </w:p>
          <w:p w14:paraId="3E2CBBF9" w14:textId="77777777" w:rsidR="008A5DD3" w:rsidRPr="00EF5CB9" w:rsidRDefault="00127167" w:rsidP="00E0124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Subaltern =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dalit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27389948" w14:textId="77777777" w:rsidR="00127167" w:rsidRPr="00EF5CB9" w:rsidRDefault="00BB589D" w:rsidP="00E0124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Annihiliation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of caste</w:t>
            </w:r>
          </w:p>
          <w:p w14:paraId="2758A9FC" w14:textId="77777777" w:rsidR="00BB589D" w:rsidRPr="00EF5CB9" w:rsidRDefault="00BB589D" w:rsidP="00BB58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Caste system creates division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labourers</w:t>
            </w:r>
            <w:proofErr w:type="spellEnd"/>
            <w:r w:rsidR="00BA73F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right from birth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BA73F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</w:t>
            </w:r>
            <w:r w:rsidR="00BA73F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graded inequality</w:t>
            </w:r>
            <w:r w:rsidR="00BA73F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53F66128" w14:textId="124A3D4A" w:rsidR="00BA73FC" w:rsidRPr="00EF5CB9" w:rsidRDefault="00BA73FC" w:rsidP="00BB58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Caste system shall be eradicated for social justice and democratization of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society </w:t>
            </w:r>
            <w:r w:rsidR="007449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</w:t>
            </w:r>
            <w:proofErr w:type="gramEnd"/>
            <w:r w:rsidR="007449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7449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social </w:t>
            </w:r>
            <w:proofErr w:type="spellStart"/>
            <w:r w:rsidR="007449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evil</w:t>
            </w:r>
            <w:r w:rsidR="00EA050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x</w:t>
            </w:r>
            <w:proofErr w:type="spellEnd"/>
            <w:r w:rsidR="007449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exploitative, den of </w:t>
            </w:r>
            <w:proofErr w:type="spellStart"/>
            <w:r w:rsidR="007449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supersititions</w:t>
            </w:r>
            <w:proofErr w:type="spellEnd"/>
            <w:r w:rsidR="007449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2E63EE59" w14:textId="4ABB910A" w:rsidR="00540E7E" w:rsidRPr="00EF5CB9" w:rsidRDefault="00540E7E" w:rsidP="00BB58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Dalits should opt for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buddhism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emanticipation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4B5B6E1" w14:textId="77777777" w:rsidR="00540E7E" w:rsidRPr="00EF5CB9" w:rsidRDefault="00540E7E" w:rsidP="00BB58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Promote inter caste marriage for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annihiliation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need women to be educated </w:t>
            </w:r>
            <w:r w:rsidR="00DB677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as pe-requisite so she can say no</w:t>
            </w:r>
          </w:p>
          <w:p w14:paraId="18E246A2" w14:textId="77777777" w:rsidR="00DB6777" w:rsidRPr="00EF5CB9" w:rsidRDefault="00DB6777" w:rsidP="00BB58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Inter dining to be promoted </w:t>
            </w:r>
          </w:p>
          <w:p w14:paraId="6ADEBCAA" w14:textId="77777777" w:rsidR="00DB6777" w:rsidRPr="00EF5CB9" w:rsidRDefault="00DB6777" w:rsidP="00BB58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Reservation to Dalits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politics </w:t>
            </w:r>
          </w:p>
          <w:p w14:paraId="03AA38A0" w14:textId="77777777" w:rsidR="003E4C8B" w:rsidRPr="00EF5CB9" w:rsidRDefault="003E4C8B" w:rsidP="00BB58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Conduct comp exam to be certified as brahmin by state – makes it less rigid</w:t>
            </w:r>
          </w:p>
          <w:p w14:paraId="264DBB2A" w14:textId="626ED66F" w:rsidR="003E4C8B" w:rsidRPr="00EF5CB9" w:rsidRDefault="003E4C8B" w:rsidP="00BB58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Shastra and smriti to be denounced </w:t>
            </w:r>
            <w:r w:rsidR="00DF3F3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as </w:t>
            </w:r>
            <w:r w:rsidR="00DF3F3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legitimize cast</w:t>
            </w:r>
            <w:r w:rsidR="00DF3F3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</w:t>
            </w:r>
          </w:p>
          <w:p w14:paraId="71EEA501" w14:textId="77777777" w:rsidR="00E501EA" w:rsidRPr="00EF5CB9" w:rsidRDefault="00E501EA" w:rsidP="00BB58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Dalits should form independent party – SC federations </w:t>
            </w:r>
          </w:p>
          <w:p w14:paraId="6FE56483" w14:textId="77777777" w:rsidR="00A1574E" w:rsidRPr="00EF5CB9" w:rsidRDefault="00A1574E" w:rsidP="00A1574E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21E969FD" w14:textId="77777777" w:rsidR="00A1574E" w:rsidRPr="00EF5CB9" w:rsidRDefault="00A1574E" w:rsidP="00A1574E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David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Hardimann</w:t>
            </w:r>
            <w:proofErr w:type="spellEnd"/>
          </w:p>
          <w:p w14:paraId="4E86FFCE" w14:textId="77777777" w:rsidR="00A1574E" w:rsidRPr="00EF5CB9" w:rsidRDefault="00A1574E" w:rsidP="00381075">
            <w:pPr>
              <w:pStyle w:val="ListParagraph"/>
              <w:numPr>
                <w:ilvl w:val="0"/>
                <w:numId w:val="5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Tribals for Gujarat – Devi movement in 1920s</w:t>
            </w:r>
          </w:p>
          <w:p w14:paraId="0A067B89" w14:textId="77777777" w:rsidR="00B36F13" w:rsidRPr="00EF5CB9" w:rsidRDefault="00B36F13" w:rsidP="00381075">
            <w:pPr>
              <w:pStyle w:val="ListParagraph"/>
              <w:numPr>
                <w:ilvl w:val="0"/>
                <w:numId w:val="5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Parsis and zamindars took away land as they started drinking alcohol</w:t>
            </w:r>
          </w:p>
          <w:p w14:paraId="5CBE282C" w14:textId="77777777" w:rsidR="00B36F13" w:rsidRPr="00EF5CB9" w:rsidRDefault="00B36F13" w:rsidP="00381075">
            <w:pPr>
              <w:pStyle w:val="ListParagraph"/>
              <w:numPr>
                <w:ilvl w:val="0"/>
                <w:numId w:val="5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But religious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eliefs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themselves led</w:t>
            </w:r>
            <w:r w:rsidR="0066490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to </w:t>
            </w:r>
            <w:r w:rsidR="0066490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autonomous movements to get that land back</w:t>
            </w:r>
          </w:p>
          <w:p w14:paraId="09174AA8" w14:textId="77777777" w:rsidR="00506BF6" w:rsidRPr="00EF5CB9" w:rsidRDefault="00506BF6" w:rsidP="00506BF6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171F0CE0" w14:textId="77777777" w:rsidR="00506BF6" w:rsidRPr="00EF5CB9" w:rsidRDefault="00506BF6" w:rsidP="00506BF6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James Scott</w:t>
            </w:r>
          </w:p>
          <w:p w14:paraId="4DEF8812" w14:textId="77777777" w:rsidR="00506BF6" w:rsidRPr="00EF5CB9" w:rsidRDefault="00506BF6" w:rsidP="00381075">
            <w:pPr>
              <w:numPr>
                <w:ilvl w:val="0"/>
                <w:numId w:val="71"/>
              </w:numPr>
              <w:ind w:left="360" w:hanging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idea that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oppression and resistance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are 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constant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flux, </w:t>
            </w:r>
          </w:p>
          <w:p w14:paraId="13814829" w14:textId="77777777" w:rsidR="00506BF6" w:rsidRPr="00EF5CB9" w:rsidRDefault="00506BF6" w:rsidP="00381075">
            <w:pPr>
              <w:numPr>
                <w:ilvl w:val="0"/>
                <w:numId w:val="71"/>
              </w:numPr>
              <w:ind w:left="360" w:hanging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organised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rebellions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or collective action we can easily miss subtle but powerful forms of ‘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every day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resistance’. </w:t>
            </w:r>
          </w:p>
          <w:p w14:paraId="080C206D" w14:textId="77777777" w:rsidR="00506BF6" w:rsidRPr="00EF5CB9" w:rsidRDefault="00506BF6" w:rsidP="00381075">
            <w:pPr>
              <w:numPr>
                <w:ilvl w:val="0"/>
                <w:numId w:val="71"/>
              </w:numPr>
              <w:ind w:left="360" w:hanging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overt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peasant rebellions are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actually rather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uncommon, </w:t>
            </w:r>
          </w:p>
          <w:p w14:paraId="71CC7C1F" w14:textId="77777777" w:rsidR="00506BF6" w:rsidRPr="00EF5CB9" w:rsidRDefault="00506BF6" w:rsidP="00381075">
            <w:pPr>
              <w:numPr>
                <w:ilvl w:val="0"/>
                <w:numId w:val="71"/>
              </w:numPr>
              <w:ind w:left="360" w:hanging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every-day forms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resistance such as ‘foot-dragging, evasion, false compliance, pilfering, feigned ignorance, slander and sabotage’.</w:t>
            </w:r>
          </w:p>
          <w:p w14:paraId="37ABE1AC" w14:textId="2E223809" w:rsidR="00506BF6" w:rsidRPr="00EF5CB9" w:rsidRDefault="00506BF6" w:rsidP="00381075">
            <w:pPr>
              <w:numPr>
                <w:ilvl w:val="0"/>
                <w:numId w:val="71"/>
              </w:numPr>
              <w:ind w:left="360" w:hanging="360"/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>Refusal to Pay Taxes and Rents</w:t>
            </w:r>
          </w:p>
          <w:p w14:paraId="57FD4A84" w14:textId="77777777" w:rsidR="00506BF6" w:rsidRPr="00EF5CB9" w:rsidRDefault="00506BF6" w:rsidP="00381075">
            <w:pPr>
              <w:numPr>
                <w:ilvl w:val="0"/>
                <w:numId w:val="7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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Example: The Indigo Rebellion (1859-1860)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 Peasants in Bengal refused to grow indigo for European planters, a cash crop that was not profitable for them. Instead of overt confrontation, they employed subtle resistance by refusing to work or cultivate indigo. This eventually led to a more organized revolt, but it began with everyday acts of defiance.</w:t>
            </w:r>
          </w:p>
          <w:p w14:paraId="2B208B49" w14:textId="77777777" w:rsidR="00506BF6" w:rsidRPr="00EF5CB9" w:rsidRDefault="00506BF6" w:rsidP="00381075">
            <w:pPr>
              <w:numPr>
                <w:ilvl w:val="0"/>
                <w:numId w:val="7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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Resistance in Deccan Riots (1875)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 In the Deccan region, peasants who were burdened by high taxes and debts subtly resisted by hiding their crops, avoiding the landlords' agents, and sometimes refusing to pay taxes or rents.</w:t>
            </w:r>
          </w:p>
          <w:p w14:paraId="3A216214" w14:textId="737E3DD8" w:rsidR="00506BF6" w:rsidRPr="00EF5CB9" w:rsidRDefault="00506BF6" w:rsidP="00506BF6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  <w:tc>
          <w:tcPr>
            <w:tcW w:w="3499" w:type="dxa"/>
            <w:noWrap/>
          </w:tcPr>
          <w:p w14:paraId="2DBC658B" w14:textId="77777777" w:rsidR="00F33B19" w:rsidRPr="00EF5CB9" w:rsidRDefault="00F33B19" w:rsidP="00905DAD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967C4B" w:rsidRPr="00EF5CB9" w14:paraId="7654E98D" w14:textId="77777777" w:rsidTr="00986D19">
        <w:trPr>
          <w:trHeight w:val="692"/>
        </w:trPr>
        <w:tc>
          <w:tcPr>
            <w:tcW w:w="1255" w:type="dxa"/>
            <w:noWrap/>
          </w:tcPr>
          <w:p w14:paraId="36F3473D" w14:textId="4DED82D6" w:rsidR="00967C4B" w:rsidRPr="00EF5CB9" w:rsidRDefault="00967C4B" w:rsidP="006F6C1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Feminist </w:t>
            </w:r>
          </w:p>
        </w:tc>
        <w:tc>
          <w:tcPr>
            <w:tcW w:w="11160" w:type="dxa"/>
            <w:noWrap/>
          </w:tcPr>
          <w:p w14:paraId="3C26F1F7" w14:textId="77777777" w:rsidR="008015E8" w:rsidRPr="00EF5CB9" w:rsidRDefault="007447D5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sanskritization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is </w:t>
            </w:r>
            <w:r w:rsidR="008015E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harmful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women </w:t>
            </w:r>
            <w:r w:rsidR="008015E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</w:t>
            </w:r>
          </w:p>
          <w:p w14:paraId="2E00BB83" w14:textId="45D1F8EE" w:rsidR="00F00C8D" w:rsidRPr="00EF5CB9" w:rsidRDefault="008015E8" w:rsidP="006469B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widow remarriage,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pati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Parmeshwar,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patri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-kin, son because else no one to perform last rites, maintain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virginity</w:t>
            </w:r>
          </w:p>
        </w:tc>
        <w:tc>
          <w:tcPr>
            <w:tcW w:w="3499" w:type="dxa"/>
            <w:noWrap/>
          </w:tcPr>
          <w:p w14:paraId="6D266DF3" w14:textId="77777777" w:rsidR="00967C4B" w:rsidRPr="00EF5CB9" w:rsidRDefault="00967C4B" w:rsidP="00905DAD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5C57F2" w:rsidRPr="00EF5CB9" w14:paraId="51378C7D" w14:textId="77777777" w:rsidTr="00B21900">
        <w:trPr>
          <w:trHeight w:val="170"/>
        </w:trPr>
        <w:tc>
          <w:tcPr>
            <w:tcW w:w="15914" w:type="dxa"/>
            <w:gridSpan w:val="3"/>
            <w:noWrap/>
          </w:tcPr>
          <w:p w14:paraId="5349CC82" w14:textId="7038EA7F" w:rsidR="005C57F2" w:rsidRPr="00EF5CB9" w:rsidRDefault="00B21900" w:rsidP="005C57F2">
            <w:p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Impact of colonization on India</w:t>
            </w:r>
          </w:p>
        </w:tc>
      </w:tr>
      <w:tr w:rsidR="001F6AB0" w:rsidRPr="00EF5CB9" w14:paraId="1F93367F" w14:textId="77777777" w:rsidTr="00986D19">
        <w:trPr>
          <w:trHeight w:val="692"/>
        </w:trPr>
        <w:tc>
          <w:tcPr>
            <w:tcW w:w="1255" w:type="dxa"/>
            <w:noWrap/>
          </w:tcPr>
          <w:p w14:paraId="79A95DA0" w14:textId="29BA55C5" w:rsidR="001F6AB0" w:rsidRPr="00EF5CB9" w:rsidRDefault="00B21900" w:rsidP="006F6C1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Social background</w:t>
            </w:r>
            <w:r w:rsidR="008B352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nationalism </w:t>
            </w:r>
          </w:p>
        </w:tc>
        <w:tc>
          <w:tcPr>
            <w:tcW w:w="11160" w:type="dxa"/>
            <w:noWrap/>
          </w:tcPr>
          <w:p w14:paraId="27E1844B" w14:textId="77777777" w:rsidR="006469B7" w:rsidRPr="00EF5CB9" w:rsidRDefault="006469B7" w:rsidP="006469B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Ramachandra Guha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Gandhi was not a bourgeois leader but a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statesman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who understood the importance of masses and mobilized them into INM</w:t>
            </w:r>
          </w:p>
          <w:p w14:paraId="119CFB94" w14:textId="77777777" w:rsidR="006469B7" w:rsidRPr="00EF5CB9" w:rsidRDefault="006469B7" w:rsidP="006469B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Betellie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: state concerned about Social Equity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Social Welfare.</w:t>
            </w:r>
          </w:p>
          <w:p w14:paraId="4E6C176F" w14:textId="77777777" w:rsidR="006469B7" w:rsidRPr="00EF5CB9" w:rsidRDefault="006469B7" w:rsidP="006469B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MNS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Diversity in India is not its weakness but a balancing force</w:t>
            </w:r>
          </w:p>
          <w:p w14:paraId="23CBDFC8" w14:textId="77777777" w:rsidR="006469B7" w:rsidRPr="00EF5CB9" w:rsidRDefault="006469B7" w:rsidP="006469B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Lack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empirical data</w:t>
            </w:r>
          </w:p>
          <w:p w14:paraId="5F54C90E" w14:textId="77777777" w:rsidR="006469B7" w:rsidRPr="00EF5CB9" w:rsidRDefault="006469B7" w:rsidP="006469B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More ideology </w:t>
            </w:r>
          </w:p>
          <w:p w14:paraId="52B21047" w14:textId="77777777" w:rsidR="006469B7" w:rsidRPr="00EF5CB9" w:rsidRDefault="006469B7" w:rsidP="006469B7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142746BE" w14:textId="77777777" w:rsidR="006469B7" w:rsidRPr="00EF5CB9" w:rsidRDefault="006469B7" w:rsidP="006469B7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Relevance today</w:t>
            </w:r>
          </w:p>
          <w:p w14:paraId="41D19D6C" w14:textId="77777777" w:rsidR="006469B7" w:rsidRPr="00EF5CB9" w:rsidRDefault="006469B7" w:rsidP="006469B7">
            <w:pPr>
              <w:pStyle w:val="ListParagraph"/>
              <w:numPr>
                <w:ilvl w:val="0"/>
                <w:numId w:val="3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Return of Hindutva</w:t>
            </w:r>
          </w:p>
          <w:p w14:paraId="21910D21" w14:textId="77777777" w:rsidR="006469B7" w:rsidRPr="00EF5CB9" w:rsidRDefault="006469B7" w:rsidP="006469B7">
            <w:pPr>
              <w:pStyle w:val="ListParagraph"/>
              <w:numPr>
                <w:ilvl w:val="0"/>
                <w:numId w:val="3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Caste discrimination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SC rape</w:t>
            </w:r>
          </w:p>
          <w:p w14:paraId="7179C593" w14:textId="54B17D1C" w:rsidR="0017008C" w:rsidRPr="00EF5CB9" w:rsidRDefault="006469B7" w:rsidP="006469B7">
            <w:pPr>
              <w:pStyle w:val="ListParagraph"/>
              <w:numPr>
                <w:ilvl w:val="0"/>
                <w:numId w:val="2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New forms of nationalism like cricket</w:t>
            </w:r>
          </w:p>
        </w:tc>
        <w:tc>
          <w:tcPr>
            <w:tcW w:w="3499" w:type="dxa"/>
            <w:noWrap/>
          </w:tcPr>
          <w:p w14:paraId="679D7B61" w14:textId="54930988" w:rsidR="00C551FF" w:rsidRPr="00EF5CB9" w:rsidRDefault="00C551FF" w:rsidP="006C3CA2">
            <w:pPr>
              <w:pStyle w:val="ListParagraph"/>
              <w:numPr>
                <w:ilvl w:val="0"/>
                <w:numId w:val="3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0B22A9" w:rsidRPr="00EF5CB9" w14:paraId="59CB822A" w14:textId="77777777" w:rsidTr="00986D19">
        <w:trPr>
          <w:trHeight w:val="692"/>
        </w:trPr>
        <w:tc>
          <w:tcPr>
            <w:tcW w:w="1255" w:type="dxa"/>
            <w:noWrap/>
          </w:tcPr>
          <w:p w14:paraId="423E1E7A" w14:textId="53782B8A" w:rsidR="000B22A9" w:rsidRPr="00EF5CB9" w:rsidRDefault="00A12850" w:rsidP="006F6C1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Modernization of India </w:t>
            </w:r>
          </w:p>
        </w:tc>
        <w:tc>
          <w:tcPr>
            <w:tcW w:w="11160" w:type="dxa"/>
            <w:noWrap/>
          </w:tcPr>
          <w:p w14:paraId="1FA28DA1" w14:textId="57EDB6D1" w:rsidR="00C95F72" w:rsidRPr="00EF5CB9" w:rsidRDefault="00A12850" w:rsidP="00381075">
            <w:pPr>
              <w:pStyle w:val="ListParagraph"/>
              <w:numPr>
                <w:ilvl w:val="0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What is modernization? </w:t>
            </w:r>
            <w:r w:rsidR="00F10D5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Y Singh: defines as rationalization of </w:t>
            </w:r>
            <w:r w:rsidR="0046792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outlook</w:t>
            </w:r>
            <w:r w:rsidR="0046792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r w:rsidR="0046792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evaluation of issues from universalistic</w:t>
            </w:r>
            <w:r w:rsidR="0046792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r w:rsidR="0046792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not particularistic </w:t>
            </w:r>
            <w:proofErr w:type="spellStart"/>
            <w:r w:rsidR="0046792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pov</w:t>
            </w:r>
            <w:proofErr w:type="spellEnd"/>
            <w:r w:rsidR="0046792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i</w:t>
            </w:r>
            <w:r w:rsidR="0046792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 his MOIT</w:t>
            </w:r>
          </w:p>
          <w:p w14:paraId="002A8B65" w14:textId="77777777" w:rsidR="00B86ECD" w:rsidRPr="00EF5CB9" w:rsidRDefault="00B86ECD" w:rsidP="00B86EC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205E7314" w14:textId="3E0FD350" w:rsidR="00B86ECD" w:rsidRPr="00EF5CB9" w:rsidRDefault="00B86ECD" w:rsidP="00B86EC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Civilization perspective </w:t>
            </w:r>
          </w:p>
          <w:p w14:paraId="15190854" w14:textId="3BD2C864" w:rsidR="00C95F72" w:rsidRPr="00EF5CB9" w:rsidRDefault="00C95F72" w:rsidP="00381075">
            <w:pPr>
              <w:pStyle w:val="ListParagraph"/>
              <w:numPr>
                <w:ilvl w:val="0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However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Marriot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Milton Singer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Indianization of modern tradition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more than modernization of Indian tradition</w:t>
            </w:r>
          </w:p>
          <w:p w14:paraId="7C6148C4" w14:textId="77777777" w:rsidR="00C95F72" w:rsidRPr="00EF5CB9" w:rsidRDefault="00C95F72" w:rsidP="00381075">
            <w:pPr>
              <w:pStyle w:val="ListParagraph"/>
              <w:numPr>
                <w:ilvl w:val="1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Counter: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SC Dubey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modernization has changed India such as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Braminical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supremacy breaking</w:t>
            </w:r>
          </w:p>
          <w:p w14:paraId="3B3187A1" w14:textId="77777777" w:rsidR="00C95F72" w:rsidRPr="00EF5CB9" w:rsidRDefault="00C95F72" w:rsidP="00381075">
            <w:pPr>
              <w:pStyle w:val="ListParagraph"/>
              <w:numPr>
                <w:ilvl w:val="1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Theory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orthogenetic and heterogenetic change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(indigenous change and external changes)</w:t>
            </w:r>
          </w:p>
          <w:p w14:paraId="52B1F6DC" w14:textId="77777777" w:rsidR="00B86ECD" w:rsidRPr="00EF5CB9" w:rsidRDefault="00C95F72" w:rsidP="00381075">
            <w:pPr>
              <w:pStyle w:val="ListParagraph"/>
              <w:numPr>
                <w:ilvl w:val="1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Used large small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tradition </w:t>
            </w:r>
            <w:r w:rsidR="00B86EC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</w:t>
            </w:r>
            <w:proofErr w:type="gramEnd"/>
            <w:r w:rsidR="00B86EC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tbl>
            <w:tblPr>
              <w:tblStyle w:val="TableGrid"/>
              <w:tblW w:w="0" w:type="auto"/>
              <w:tblInd w:w="1080" w:type="dxa"/>
              <w:tblLook w:val="04A0" w:firstRow="1" w:lastRow="0" w:firstColumn="1" w:lastColumn="0" w:noHBand="0" w:noVBand="1"/>
            </w:tblPr>
            <w:tblGrid>
              <w:gridCol w:w="4423"/>
              <w:gridCol w:w="4423"/>
            </w:tblGrid>
            <w:tr w:rsidR="00B86ECD" w:rsidRPr="00EF5CB9" w14:paraId="19AEBEF9" w14:textId="77777777" w:rsidTr="00B86ECD">
              <w:trPr>
                <w:trHeight w:val="241"/>
              </w:trPr>
              <w:tc>
                <w:tcPr>
                  <w:tcW w:w="4423" w:type="dxa"/>
                </w:tcPr>
                <w:p w14:paraId="745C1C59" w14:textId="3ACB52A7" w:rsidR="00B86ECD" w:rsidRPr="00EF5CB9" w:rsidRDefault="00B86ECD" w:rsidP="00EF5CB9">
                  <w:pPr>
                    <w:pStyle w:val="ListParagraph"/>
                    <w:framePr w:hSpace="180" w:wrap="around" w:vAnchor="page" w:hAnchor="page" w:x="348" w:y="402"/>
                    <w:ind w:left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GT</w:t>
                  </w:r>
                </w:p>
              </w:tc>
              <w:tc>
                <w:tcPr>
                  <w:tcW w:w="4423" w:type="dxa"/>
                </w:tcPr>
                <w:p w14:paraId="0CB8695D" w14:textId="06D2171F" w:rsidR="00B86ECD" w:rsidRPr="00EF5CB9" w:rsidRDefault="00B86ECD" w:rsidP="00EF5CB9">
                  <w:pPr>
                    <w:pStyle w:val="ListParagraph"/>
                    <w:framePr w:hSpace="180" w:wrap="around" w:vAnchor="page" w:hAnchor="page" w:x="348" w:y="402"/>
                    <w:ind w:left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LT</w:t>
                  </w:r>
                </w:p>
              </w:tc>
            </w:tr>
            <w:tr w:rsidR="00B86ECD" w:rsidRPr="00EF5CB9" w14:paraId="7D4DA3C3" w14:textId="77777777" w:rsidTr="00B86ECD">
              <w:trPr>
                <w:trHeight w:val="241"/>
              </w:trPr>
              <w:tc>
                <w:tcPr>
                  <w:tcW w:w="4423" w:type="dxa"/>
                </w:tcPr>
                <w:p w14:paraId="5FE1140C" w14:textId="50043844" w:rsidR="00B86ECD" w:rsidRPr="00EF5CB9" w:rsidRDefault="00981F49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52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Formalized, written, conformity with religious texts</w:t>
                  </w:r>
                </w:p>
              </w:tc>
              <w:tc>
                <w:tcPr>
                  <w:tcW w:w="4423" w:type="dxa"/>
                </w:tcPr>
                <w:p w14:paraId="58CAF609" w14:textId="23651080" w:rsidR="00B86ECD" w:rsidRPr="00EF5CB9" w:rsidRDefault="00981F49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52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proofErr w:type="gram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Tradition</w:t>
                  </w:r>
                  <w:proofErr w:type="gramEnd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 which is informal, oral, </w:t>
                  </w:r>
                  <w:proofErr w:type="spell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consisys</w:t>
                  </w:r>
                  <w:proofErr w:type="spellEnd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 of local folk and plays</w:t>
                  </w:r>
                </w:p>
              </w:tc>
            </w:tr>
            <w:tr w:rsidR="00B86ECD" w:rsidRPr="00EF5CB9" w14:paraId="015FD383" w14:textId="77777777" w:rsidTr="00B86ECD">
              <w:trPr>
                <w:trHeight w:val="259"/>
              </w:trPr>
              <w:tc>
                <w:tcPr>
                  <w:tcW w:w="4423" w:type="dxa"/>
                </w:tcPr>
                <w:p w14:paraId="269070A5" w14:textId="3CFFC3D4" w:rsidR="00B86ECD" w:rsidRPr="00EF5CB9" w:rsidRDefault="00B86ECD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52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Mainly in Sanskrit</w:t>
                  </w:r>
                </w:p>
              </w:tc>
              <w:tc>
                <w:tcPr>
                  <w:tcW w:w="4423" w:type="dxa"/>
                </w:tcPr>
                <w:p w14:paraId="0E3E26B6" w14:textId="33EDE9A3" w:rsidR="00B86ECD" w:rsidRPr="00EF5CB9" w:rsidRDefault="00981F49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52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Vernacular language</w:t>
                  </w:r>
                </w:p>
              </w:tc>
            </w:tr>
            <w:tr w:rsidR="00B86ECD" w:rsidRPr="00EF5CB9" w14:paraId="5FA8BD45" w14:textId="77777777" w:rsidTr="00B86ECD">
              <w:trPr>
                <w:trHeight w:val="241"/>
              </w:trPr>
              <w:tc>
                <w:tcPr>
                  <w:tcW w:w="4423" w:type="dxa"/>
                </w:tcPr>
                <w:p w14:paraId="5441EF54" w14:textId="748628D5" w:rsidR="00B86ECD" w:rsidRPr="00EF5CB9" w:rsidRDefault="000D613F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52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Cultivated at temple colleges</w:t>
                  </w:r>
                </w:p>
              </w:tc>
              <w:tc>
                <w:tcPr>
                  <w:tcW w:w="4423" w:type="dxa"/>
                </w:tcPr>
                <w:p w14:paraId="00873FD7" w14:textId="797B8FB1" w:rsidR="00B86ECD" w:rsidRPr="00EF5CB9" w:rsidRDefault="000D613F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52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Passed on by magician, </w:t>
                  </w:r>
                  <w:proofErr w:type="spell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artisits</w:t>
                  </w:r>
                  <w:proofErr w:type="spellEnd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, family, village </w:t>
                  </w:r>
                  <w:proofErr w:type="gram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level ,</w:t>
                  </w:r>
                  <w:proofErr w:type="gramEnd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 storyteller</w:t>
                  </w:r>
                </w:p>
              </w:tc>
            </w:tr>
            <w:tr w:rsidR="00B86ECD" w:rsidRPr="00EF5CB9" w14:paraId="5E8819E2" w14:textId="77777777" w:rsidTr="00B86ECD">
              <w:trPr>
                <w:trHeight w:val="241"/>
              </w:trPr>
              <w:tc>
                <w:tcPr>
                  <w:tcW w:w="4423" w:type="dxa"/>
                </w:tcPr>
                <w:p w14:paraId="6771F9AD" w14:textId="3C202E44" w:rsidR="00B86ECD" w:rsidRPr="00EF5CB9" w:rsidRDefault="000D613F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52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Priests or sages</w:t>
                  </w:r>
                </w:p>
              </w:tc>
              <w:tc>
                <w:tcPr>
                  <w:tcW w:w="4423" w:type="dxa"/>
                </w:tcPr>
                <w:p w14:paraId="1A843F96" w14:textId="37CDBF03" w:rsidR="00B86ECD" w:rsidRPr="00EF5CB9" w:rsidRDefault="000D613F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52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Common people</w:t>
                  </w:r>
                </w:p>
              </w:tc>
            </w:tr>
            <w:tr w:rsidR="000D613F" w:rsidRPr="00EF5CB9" w14:paraId="239DE4E0" w14:textId="77777777" w:rsidTr="00B86ECD">
              <w:trPr>
                <w:trHeight w:val="241"/>
              </w:trPr>
              <w:tc>
                <w:tcPr>
                  <w:tcW w:w="4423" w:type="dxa"/>
                </w:tcPr>
                <w:p w14:paraId="7BAF8126" w14:textId="38F90BF6" w:rsidR="000D613F" w:rsidRPr="00EF5CB9" w:rsidRDefault="000D613F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52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Urban phenomena </w:t>
                  </w:r>
                  <w:proofErr w:type="spell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eg</w:t>
                  </w:r>
                  <w:proofErr w:type="spellEnd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 – </w:t>
                  </w:r>
                  <w:proofErr w:type="spell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kashi</w:t>
                  </w:r>
                  <w:proofErr w:type="spellEnd"/>
                </w:p>
              </w:tc>
              <w:tc>
                <w:tcPr>
                  <w:tcW w:w="4423" w:type="dxa"/>
                </w:tcPr>
                <w:p w14:paraId="16FA83C5" w14:textId="7B59B8E0" w:rsidR="000D613F" w:rsidRPr="00EF5CB9" w:rsidRDefault="000D613F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52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Village phenomena </w:t>
                  </w:r>
                </w:p>
              </w:tc>
            </w:tr>
            <w:tr w:rsidR="000D613F" w:rsidRPr="00EF5CB9" w14:paraId="7B0D94F0" w14:textId="77777777" w:rsidTr="00B86ECD">
              <w:trPr>
                <w:trHeight w:val="241"/>
              </w:trPr>
              <w:tc>
                <w:tcPr>
                  <w:tcW w:w="4423" w:type="dxa"/>
                </w:tcPr>
                <w:p w14:paraId="64BAFC42" w14:textId="11F10A4E" w:rsidR="000D613F" w:rsidRPr="00EF5CB9" w:rsidRDefault="00EE714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52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Mahabharat, </w:t>
                  </w:r>
                  <w:proofErr w:type="spell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ramayan</w:t>
                  </w:r>
                  <w:proofErr w:type="spellEnd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, classical dances</w:t>
                  </w:r>
                </w:p>
              </w:tc>
              <w:tc>
                <w:tcPr>
                  <w:tcW w:w="4423" w:type="dxa"/>
                </w:tcPr>
                <w:p w14:paraId="7CFF014D" w14:textId="77777777" w:rsidR="000D613F" w:rsidRPr="00EF5CB9" w:rsidRDefault="00053A65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52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200+ versions of Ramayana </w:t>
                  </w:r>
                </w:p>
                <w:p w14:paraId="746C5534" w14:textId="121A121E" w:rsidR="00967D67" w:rsidRPr="00EF5CB9" w:rsidRDefault="00967D67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52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Folk dance, folk music </w:t>
                  </w:r>
                </w:p>
              </w:tc>
            </w:tr>
          </w:tbl>
          <w:p w14:paraId="40DF6837" w14:textId="33A6109E" w:rsidR="002C5FAA" w:rsidRPr="00EF5CB9" w:rsidRDefault="00967D67" w:rsidP="00381075">
            <w:pPr>
              <w:pStyle w:val="ListParagraph"/>
              <w:numPr>
                <w:ilvl w:val="1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But only ideal types – continuous interaction between great and little traditions</w:t>
            </w:r>
            <w:r w:rsidR="0081493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incl </w:t>
            </w:r>
            <w:proofErr w:type="spellStart"/>
            <w:r w:rsidR="0081493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paro</w:t>
            </w:r>
            <w:proofErr w:type="spellEnd"/>
            <w:r w:rsidR="0081493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="0081493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uni</w:t>
            </w:r>
            <w:proofErr w:type="spellEnd"/>
            <w:r w:rsidR="0081493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Sanskritization, </w:t>
            </w:r>
            <w:proofErr w:type="spellStart"/>
            <w:r w:rsidR="0081493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desanskrit</w:t>
            </w:r>
            <w:proofErr w:type="spellEnd"/>
            <w:r w:rsidR="0081493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="0081493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ashraf</w:t>
            </w:r>
            <w:proofErr w:type="spellEnd"/>
            <w:r w:rsidR="0081493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religious and social movements </w:t>
            </w:r>
          </w:p>
          <w:p w14:paraId="75A86BFC" w14:textId="3CDC374C" w:rsidR="00967D67" w:rsidRPr="00EF5CB9" w:rsidRDefault="00967D67" w:rsidP="00381075">
            <w:pPr>
              <w:pStyle w:val="ListParagraph"/>
              <w:numPr>
                <w:ilvl w:val="0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Mckim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Marriot</w:t>
            </w:r>
          </w:p>
          <w:p w14:paraId="784EB762" w14:textId="1A6E8A8D" w:rsidR="00FD609F" w:rsidRPr="00EF5CB9" w:rsidRDefault="00B5765E" w:rsidP="00381075">
            <w:pPr>
              <w:pStyle w:val="ListParagraph"/>
              <w:numPr>
                <w:ilvl w:val="1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Parochialisation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</w:t>
            </w:r>
          </w:p>
          <w:p w14:paraId="2A961B1A" w14:textId="2F56CE88" w:rsidR="00FD609F" w:rsidRPr="00EF5CB9" w:rsidRDefault="00FD609F" w:rsidP="00381075">
            <w:pPr>
              <w:pStyle w:val="ListParagraph"/>
              <w:numPr>
                <w:ilvl w:val="2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Ideas of a prominent personality/ literature</w:t>
            </w:r>
            <w:r w:rsidR="004B0D1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4B0D1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4B0D1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4B0D1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ramayana</w:t>
            </w:r>
            <w:proofErr w:type="spellEnd"/>
          </w:p>
          <w:p w14:paraId="70B2CC4C" w14:textId="5211ECC6" w:rsidR="00B5765E" w:rsidRPr="00EF5CB9" w:rsidRDefault="00B5765E" w:rsidP="00381075">
            <w:pPr>
              <w:pStyle w:val="ListParagraph"/>
              <w:numPr>
                <w:ilvl w:val="2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new tradition emerges, influences existing tradition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32745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32745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Govardhan became </w:t>
            </w:r>
            <w:proofErr w:type="spellStart"/>
            <w:r w:rsidR="0032745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gobar</w:t>
            </w:r>
            <w:proofErr w:type="spellEnd"/>
            <w:r w:rsidR="0032745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="0032745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dhan</w:t>
            </w:r>
            <w:proofErr w:type="spellEnd"/>
            <w:r w:rsidR="009B740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, </w:t>
            </w:r>
          </w:p>
          <w:p w14:paraId="241E1B9D" w14:textId="441EE146" w:rsidR="00376036" w:rsidRPr="00EF5CB9" w:rsidRDefault="000A6391" w:rsidP="00381075">
            <w:pPr>
              <w:pStyle w:val="ListParagraph"/>
              <w:numPr>
                <w:ilvl w:val="2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great tradition is added to the non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sanksit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rites, without replacing them</w:t>
            </w:r>
          </w:p>
          <w:p w14:paraId="4E4A77CF" w14:textId="77777777" w:rsidR="00E23A9D" w:rsidRPr="00EF5CB9" w:rsidRDefault="00CD0632" w:rsidP="00381075">
            <w:pPr>
              <w:pStyle w:val="ListParagraph"/>
              <w:numPr>
                <w:ilvl w:val="1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Universalization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A9709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local version/ folk culture </w:t>
            </w:r>
            <w:proofErr w:type="gramStart"/>
            <w:r w:rsidR="00E23A9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influence</w:t>
            </w:r>
            <w:proofErr w:type="gramEnd"/>
            <w:r w:rsidR="00E23A9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the great tradition </w:t>
            </w:r>
          </w:p>
          <w:p w14:paraId="023E87C3" w14:textId="1DB7B217" w:rsidR="00CD0632" w:rsidRPr="00EF5CB9" w:rsidRDefault="00CD0632" w:rsidP="00381075">
            <w:pPr>
              <w:pStyle w:val="ListParagraph"/>
              <w:numPr>
                <w:ilvl w:val="2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rakhi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, beef burger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etc</w:t>
            </w:r>
            <w:proofErr w:type="spellEnd"/>
            <w:r w:rsidR="009B740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="009B740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="009B740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Salund</w:t>
            </w:r>
            <w:proofErr w:type="spellEnd"/>
            <w:proofErr w:type="gramEnd"/>
            <w:r w:rsidR="009B740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of rural area became </w:t>
            </w:r>
            <w:proofErr w:type="spellStart"/>
            <w:r w:rsidR="009B740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raksha</w:t>
            </w:r>
            <w:proofErr w:type="spellEnd"/>
            <w:r w:rsidR="009B740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="009B740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bandhan</w:t>
            </w:r>
            <w:proofErr w:type="spellEnd"/>
          </w:p>
          <w:p w14:paraId="33EAF78B" w14:textId="59907493" w:rsidR="006E32FA" w:rsidRPr="00EF5CB9" w:rsidRDefault="006E32FA" w:rsidP="00381075">
            <w:pPr>
              <w:pStyle w:val="ListParagraph"/>
              <w:numPr>
                <w:ilvl w:val="1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Marriot and Milton Singer: Indianization of modern tradition more than modernization of Indian tradition</w:t>
            </w:r>
            <w:r w:rsidR="00971E2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23250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“</w:t>
            </w:r>
            <w:r w:rsidR="00971E2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village </w:t>
            </w:r>
            <w:proofErr w:type="spellStart"/>
            <w:r w:rsidR="00971E2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india</w:t>
            </w:r>
            <w:proofErr w:type="spellEnd"/>
            <w:r w:rsidR="00971E2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studies in the little community</w:t>
            </w:r>
            <w:r w:rsidR="0023250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”</w:t>
            </w:r>
          </w:p>
          <w:p w14:paraId="6A89F4FB" w14:textId="77777777" w:rsidR="006E32FA" w:rsidRPr="00EF5CB9" w:rsidRDefault="009D734C" w:rsidP="00381075">
            <w:pPr>
              <w:pStyle w:val="ListParagraph"/>
              <w:numPr>
                <w:ilvl w:val="2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Indian village – sties in the little community</w:t>
            </w:r>
          </w:p>
          <w:p w14:paraId="2C5B9D7A" w14:textId="3B7F94D5" w:rsidR="0023250C" w:rsidRPr="00EF5CB9" w:rsidRDefault="0023250C" w:rsidP="00381075">
            <w:pPr>
              <w:pStyle w:val="ListParagraph"/>
              <w:numPr>
                <w:ilvl w:val="2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Result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evolutionary dialecticism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87015A1" w14:textId="6AF0061C" w:rsidR="005E3390" w:rsidRPr="00EF5CB9" w:rsidRDefault="005E3390" w:rsidP="00381075">
            <w:pPr>
              <w:pStyle w:val="ListParagraph"/>
              <w:numPr>
                <w:ilvl w:val="2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Study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kishangadhi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village</w:t>
            </w:r>
          </w:p>
          <w:p w14:paraId="352CAC9A" w14:textId="596FACF8" w:rsidR="00F45B0F" w:rsidRPr="00EF5CB9" w:rsidRDefault="005452F8" w:rsidP="00381075">
            <w:pPr>
              <w:pStyle w:val="ListParagraph"/>
              <w:numPr>
                <w:ilvl w:val="0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 xml:space="preserve">Criticism: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Y Singh: calls them little – inferio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r</w:t>
            </w:r>
          </w:p>
          <w:p w14:paraId="6AB4EB8A" w14:textId="2C82789A" w:rsidR="005452F8" w:rsidRPr="00EF5CB9" w:rsidRDefault="007A31B9" w:rsidP="00381075">
            <w:pPr>
              <w:pStyle w:val="ListParagraph"/>
              <w:numPr>
                <w:ilvl w:val="1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Y Singh: </w:t>
            </w:r>
            <w:r w:rsidR="005452F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Only considered cultural </w:t>
            </w:r>
            <w:r w:rsidR="0004657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change and not socio change</w:t>
            </w:r>
            <w:r w:rsidR="000B767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also </w:t>
            </w:r>
            <w:proofErr w:type="spellStart"/>
            <w:r w:rsidR="000B767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critized</w:t>
            </w:r>
            <w:proofErr w:type="spellEnd"/>
            <w:r w:rsidR="000B767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using word </w:t>
            </w:r>
            <w:r w:rsidR="000B767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little</w:t>
            </w:r>
            <w:r w:rsidR="000B767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0023A1C" w14:textId="3CA302E7" w:rsidR="00453748" w:rsidRPr="00EF5CB9" w:rsidRDefault="00453748" w:rsidP="00381075">
            <w:pPr>
              <w:pStyle w:val="ListParagraph"/>
              <w:numPr>
                <w:ilvl w:val="1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Indian society is too complex and cannot be explained by </w:t>
            </w:r>
            <w:r w:rsidR="002E1CD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taking only a few</w:t>
            </w:r>
            <w:r w:rsidR="009A0D4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2E1CD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variables</w:t>
            </w:r>
          </w:p>
          <w:p w14:paraId="51A392F5" w14:textId="77777777" w:rsidR="00051F20" w:rsidRPr="00EF5CB9" w:rsidRDefault="00267ABC" w:rsidP="00381075">
            <w:pPr>
              <w:pStyle w:val="ListParagraph"/>
              <w:numPr>
                <w:ilvl w:val="1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Dube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</w:t>
            </w:r>
            <w:r w:rsidR="006739A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other traditions </w:t>
            </w:r>
            <w:proofErr w:type="gramStart"/>
            <w:r w:rsidR="006739A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exist</w:t>
            </w:r>
            <w:proofErr w:type="gramEnd"/>
            <w:r w:rsidR="006739A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this is narrow </w:t>
            </w:r>
            <w:proofErr w:type="spellStart"/>
            <w:r w:rsidR="006739A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6739A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classical, emergent national, regional traditional, local traditional </w:t>
            </w:r>
          </w:p>
          <w:p w14:paraId="779C1ED1" w14:textId="5209A235" w:rsidR="00D67132" w:rsidRPr="00EF5CB9" w:rsidRDefault="00D67132" w:rsidP="00381075">
            <w:pPr>
              <w:pStyle w:val="ListParagraph"/>
              <w:numPr>
                <w:ilvl w:val="2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India has gone through multiple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traditions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F91A1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</w:t>
            </w:r>
            <w:proofErr w:type="gramEnd"/>
            <w:r w:rsidR="00F91A1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ancient, Islamic, British, regional </w:t>
            </w:r>
            <w:r w:rsidR="00925CB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</w:t>
            </w:r>
            <w:proofErr w:type="spellStart"/>
            <w:r w:rsidR="00925CB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="00925CB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is a </w:t>
            </w:r>
            <w:r w:rsidR="00925CB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shd w:val="clear" w:color="auto" w:fill="FFFF00"/>
                <w:lang w:eastAsia="en-US"/>
              </w:rPr>
              <w:t>rainbow culture, n</w:t>
            </w:r>
            <w:r w:rsidR="00FD03D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shd w:val="clear" w:color="auto" w:fill="FFFF00"/>
                <w:lang w:eastAsia="en-US"/>
              </w:rPr>
              <w:t>o</w:t>
            </w:r>
            <w:r w:rsidR="00925CB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shd w:val="clear" w:color="auto" w:fill="FFFF00"/>
                <w:lang w:eastAsia="en-US"/>
              </w:rPr>
              <w:t>t just a melting p</w:t>
            </w:r>
            <w:r w:rsidR="00925CB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shd w:val="clear" w:color="auto" w:fill="FFFF00"/>
                <w:lang w:eastAsia="en-US"/>
              </w:rPr>
              <w:t>ot</w:t>
            </w:r>
          </w:p>
          <w:p w14:paraId="0DB99AA3" w14:textId="77777777" w:rsidR="00C95F72" w:rsidRPr="00EF5CB9" w:rsidRDefault="00236247" w:rsidP="00381075">
            <w:pPr>
              <w:pStyle w:val="ListParagraph"/>
              <w:numPr>
                <w:ilvl w:val="2"/>
                <w:numId w:val="5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shd w:val="clear" w:color="auto" w:fill="FFFF00"/>
                <w:lang w:eastAsia="en-US"/>
              </w:rPr>
              <w:t>All cultures together make great tradition</w:t>
            </w:r>
          </w:p>
          <w:p w14:paraId="4F418628" w14:textId="77777777" w:rsidR="000505B4" w:rsidRPr="00EF5CB9" w:rsidRDefault="000505B4" w:rsidP="00050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715B82CD" w14:textId="03799C0D" w:rsidR="000505B4" w:rsidRPr="00EF5CB9" w:rsidRDefault="000505B4" w:rsidP="00050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Any question on modernization</w:t>
            </w:r>
          </w:p>
          <w:p w14:paraId="642415CB" w14:textId="34577CCD" w:rsidR="000505B4" w:rsidRPr="00EF5CB9" w:rsidRDefault="00527E90" w:rsidP="00381075">
            <w:pPr>
              <w:pStyle w:val="ListParagraph"/>
              <w:numPr>
                <w:ilvl w:val="0"/>
                <w:numId w:val="5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Can give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red"/>
                <w:lang w:eastAsia="en-US"/>
              </w:rPr>
              <w:t>PESTLE</w:t>
            </w:r>
          </w:p>
        </w:tc>
        <w:tc>
          <w:tcPr>
            <w:tcW w:w="3499" w:type="dxa"/>
            <w:noWrap/>
          </w:tcPr>
          <w:p w14:paraId="5C5BE411" w14:textId="7945E34C" w:rsidR="00582EC3" w:rsidRPr="00EF5CB9" w:rsidRDefault="00DA3AE3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caste based discrimination</w:t>
            </w:r>
            <w:r w:rsidR="00F86BF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consciousness</w:t>
            </w:r>
          </w:p>
          <w:p w14:paraId="025BE819" w14:textId="77777777" w:rsidR="00DA3AE3" w:rsidRPr="00EF5CB9" w:rsidRDefault="00DA3AE3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agrarian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depdendence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36FF944" w14:textId="77777777" w:rsidR="00DA3AE3" w:rsidRPr="00EF5CB9" w:rsidRDefault="00F86BF3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revival of religious teachings</w:t>
            </w:r>
          </w:p>
          <w:p w14:paraId="31619108" w14:textId="4839316C" w:rsidR="00F86BF3" w:rsidRPr="00EF5CB9" w:rsidRDefault="001F3E55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KL Sharma: not a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universal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phenomena</w:t>
            </w:r>
            <w:proofErr w:type="spellEnd"/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does not necessarily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weaken religion,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caste, rituals</w:t>
            </w:r>
            <w:r w:rsidR="0080604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(study of Raj)</w:t>
            </w:r>
            <w:r w:rsidR="00C95F7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C95F7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selective modernity</w:t>
            </w:r>
          </w:p>
          <w:p w14:paraId="663113A5" w14:textId="77777777" w:rsidR="00AD4AB5" w:rsidRPr="00EF5CB9" w:rsidRDefault="00AD4AB5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Reasons for partial modernization</w:t>
            </w:r>
          </w:p>
          <w:p w14:paraId="4290AF9E" w14:textId="77777777" w:rsidR="00AD4AB5" w:rsidRPr="00EF5CB9" w:rsidRDefault="003879CA" w:rsidP="0015742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Lack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</w:p>
          <w:p w14:paraId="2195ABEB" w14:textId="77777777" w:rsidR="003879CA" w:rsidRPr="00EF5CB9" w:rsidRDefault="003879CA" w:rsidP="0015742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Lack of industrial sector</w:t>
            </w:r>
          </w:p>
          <w:p w14:paraId="53B893F7" w14:textId="7E65148E" w:rsidR="003879CA" w:rsidRPr="00EF5CB9" w:rsidRDefault="003879CA" w:rsidP="0015742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Bureaucratization without </w:t>
            </w:r>
            <w:r w:rsidR="00327B7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universal values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53E551C0" w14:textId="77777777" w:rsidR="003879CA" w:rsidRPr="00EF5CB9" w:rsidRDefault="003879CA" w:rsidP="0015742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Laws without rule of and CJS</w:t>
            </w:r>
          </w:p>
          <w:p w14:paraId="482B5B83" w14:textId="71470FDD" w:rsidR="00D105A3" w:rsidRPr="00EF5CB9" w:rsidRDefault="00D105A3" w:rsidP="0015742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Deep penetration of caste</w:t>
            </w:r>
          </w:p>
          <w:p w14:paraId="57650707" w14:textId="1DBC6208" w:rsidR="00327B7D" w:rsidRPr="00EF5CB9" w:rsidRDefault="00327B7D" w:rsidP="00327B7D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Lopsided </w:t>
            </w:r>
            <w:r w:rsidR="00E521F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modernization, benefitting only upper class and few regions</w:t>
            </w:r>
          </w:p>
        </w:tc>
      </w:tr>
      <w:tr w:rsidR="00240F69" w:rsidRPr="00EF5CB9" w14:paraId="15696B9A" w14:textId="77777777" w:rsidTr="00986D19">
        <w:trPr>
          <w:trHeight w:val="692"/>
        </w:trPr>
        <w:tc>
          <w:tcPr>
            <w:tcW w:w="1255" w:type="dxa"/>
            <w:noWrap/>
          </w:tcPr>
          <w:p w14:paraId="767569D6" w14:textId="33E42247" w:rsidR="00240F69" w:rsidRPr="00EF5CB9" w:rsidRDefault="009F523B" w:rsidP="006F6C1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Yogendra Singh</w:t>
            </w:r>
          </w:p>
        </w:tc>
        <w:tc>
          <w:tcPr>
            <w:tcW w:w="11160" w:type="dxa"/>
            <w:noWrap/>
          </w:tcPr>
          <w:p w14:paraId="116A3E97" w14:textId="24A6B8CD" w:rsidR="00F06FD6" w:rsidRPr="00EF5CB9" w:rsidRDefault="00F06FD6" w:rsidP="00F06FD6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  <w:tc>
          <w:tcPr>
            <w:tcW w:w="3499" w:type="dxa"/>
            <w:noWrap/>
          </w:tcPr>
          <w:p w14:paraId="71755962" w14:textId="77777777" w:rsidR="001B08D7" w:rsidRPr="00EF5CB9" w:rsidRDefault="00D27D8F" w:rsidP="00D27D8F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JPS Oberoi- (Indian &amp; western modernities are same </w:t>
            </w:r>
          </w:p>
          <w:p w14:paraId="00FA9EEA" w14:textId="77777777" w:rsidR="001B08D7" w:rsidRPr="00EF5CB9" w:rsidRDefault="00D27D8F" w:rsidP="001B08D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"European modernity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" </w:t>
            </w:r>
          </w:p>
          <w:p w14:paraId="62061984" w14:textId="77777777" w:rsidR="001B08D7" w:rsidRPr="00EF5CB9" w:rsidRDefault="00D27D8F" w:rsidP="001B08D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Indian modernity and European modernity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comes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from the same principles- by rejecting religion (Indian modernity does not come selectively) </w:t>
            </w:r>
          </w:p>
          <w:p w14:paraId="770FA380" w14:textId="2E6B3612" w:rsidR="00D27D8F" w:rsidRPr="00EF5CB9" w:rsidRDefault="00D27D8F" w:rsidP="001B08D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Dalit movement can be compared with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Protestant movement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756A432" w14:textId="5AA0C4A8" w:rsidR="00527F4F" w:rsidRPr="00EF5CB9" w:rsidRDefault="00527F4F" w:rsidP="001B08D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Hence all the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diff sources are not v relevant</w:t>
            </w:r>
          </w:p>
          <w:p w14:paraId="2E0066C1" w14:textId="6F288B5A" w:rsidR="00D27D8F" w:rsidRPr="00EF5CB9" w:rsidRDefault="008C6664" w:rsidP="00D27D8F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Avijit Pathak</w:t>
            </w:r>
            <w:r w:rsidR="00493FB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:</w:t>
            </w:r>
            <w:r w:rsidR="00493FB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modernity is leading to </w:t>
            </w:r>
            <w:r w:rsidR="006C0D0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uniformity across world</w:t>
            </w:r>
          </w:p>
          <w:p w14:paraId="4AD02DB7" w14:textId="6258122E" w:rsidR="006C0D05" w:rsidRPr="00EF5CB9" w:rsidRDefault="006C0D05" w:rsidP="00D27D8F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Giddens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 high modernity</w:t>
            </w:r>
          </w:p>
          <w:p w14:paraId="6072BA53" w14:textId="4B3099EC" w:rsidR="00D27D8F" w:rsidRPr="00EF5CB9" w:rsidRDefault="006C56C4" w:rsidP="00D27D8F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Kishan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Garhi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study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since bourgeoise in India come from grassroot level, cultural change is slow even if structural change happens quickly</w:t>
            </w:r>
          </w:p>
          <w:p w14:paraId="464E7AE5" w14:textId="7E696C0A" w:rsidR="00C95F72" w:rsidRPr="00EF5CB9" w:rsidRDefault="00C95F72" w:rsidP="00C95F7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Changes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culutal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system are reactive and hence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neo-traditionalism proceeds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modernisation</w:t>
            </w:r>
            <w:proofErr w:type="spellEnd"/>
          </w:p>
          <w:p w14:paraId="2AF5ADE7" w14:textId="77777777" w:rsidR="00240F69" w:rsidRPr="00EF5CB9" w:rsidRDefault="00C95F72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Culutral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lag theory</w:t>
            </w:r>
          </w:p>
          <w:p w14:paraId="3C5C06D7" w14:textId="7B0F89B6" w:rsidR="007E1CEE" w:rsidRPr="00EF5CB9" w:rsidRDefault="007E1CEE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Oomen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assumed linear progression towards </w:t>
            </w:r>
            <w:r w:rsidR="001D778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modernization</w:t>
            </w:r>
          </w:p>
          <w:p w14:paraId="3E2A78DB" w14:textId="77777777" w:rsidR="001D778C" w:rsidRPr="00EF5CB9" w:rsidRDefault="001D778C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Satish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desphande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oversimplifies Indian diversity</w:t>
            </w:r>
          </w:p>
          <w:p w14:paraId="28B30C10" w14:textId="77777777" w:rsidR="00EA0D34" w:rsidRPr="00EF5CB9" w:rsidRDefault="00EA0D34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Doesn’t consider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subaltern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perspective</w:t>
            </w:r>
          </w:p>
          <w:p w14:paraId="33EFE678" w14:textId="7653AC99" w:rsidR="00540807" w:rsidRPr="00EF5CB9" w:rsidRDefault="00540807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Sharmila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Rege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gender blindness</w:t>
            </w:r>
          </w:p>
        </w:tc>
      </w:tr>
      <w:tr w:rsidR="00240F69" w:rsidRPr="00EF5CB9" w14:paraId="7FF43A70" w14:textId="77777777" w:rsidTr="00986D19">
        <w:trPr>
          <w:trHeight w:val="692"/>
        </w:trPr>
        <w:tc>
          <w:tcPr>
            <w:tcW w:w="1255" w:type="dxa"/>
            <w:noWrap/>
          </w:tcPr>
          <w:p w14:paraId="7DFDDF4E" w14:textId="11942120" w:rsidR="00240F69" w:rsidRPr="00EF5CB9" w:rsidRDefault="00076423" w:rsidP="00240F69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Protest and social movement</w:t>
            </w:r>
          </w:p>
        </w:tc>
        <w:tc>
          <w:tcPr>
            <w:tcW w:w="11160" w:type="dxa"/>
            <w:noWrap/>
          </w:tcPr>
          <w:p w14:paraId="0106E0A6" w14:textId="3F342F04" w:rsidR="005A61FD" w:rsidRPr="00EF5CB9" w:rsidRDefault="0010737B" w:rsidP="00F046A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noProof/>
                <w:lang w:eastAsia="en-US"/>
              </w:rPr>
              <w:drawing>
                <wp:anchor distT="0" distB="0" distL="114300" distR="114300" simplePos="0" relativeHeight="251658303" behindDoc="0" locked="0" layoutInCell="1" allowOverlap="1" wp14:anchorId="557252DB" wp14:editId="7D5F6804">
                  <wp:simplePos x="0" y="0"/>
                  <wp:positionH relativeFrom="column">
                    <wp:posOffset>4721225</wp:posOffset>
                  </wp:positionH>
                  <wp:positionV relativeFrom="paragraph">
                    <wp:posOffset>89535</wp:posOffset>
                  </wp:positionV>
                  <wp:extent cx="2108835" cy="885825"/>
                  <wp:effectExtent l="0" t="0" r="5715" b="9525"/>
                  <wp:wrapSquare wrapText="bothSides"/>
                  <wp:docPr id="1372559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559292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83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7642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Social movement – a sustained protest which may be on a specific issue/ revolutionary/ reactionary </w:t>
            </w:r>
          </w:p>
          <w:p w14:paraId="11DC278C" w14:textId="5B8BFBF4" w:rsidR="005A61FD" w:rsidRPr="00EF5CB9" w:rsidRDefault="005A61FD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Ghanshyam Shah and TK Oommen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protests are ongoing process of change.</w:t>
            </w:r>
          </w:p>
          <w:p w14:paraId="0C31ECEF" w14:textId="77777777" w:rsidR="00F046A4" w:rsidRPr="00EF5CB9" w:rsidRDefault="00F046A4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7681997C" w14:textId="5FD8689B" w:rsidR="00F046A4" w:rsidRPr="00EF5CB9" w:rsidRDefault="00F046A4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Protest and movements happened because of both internal and external causes</w:t>
            </w:r>
          </w:p>
          <w:p w14:paraId="68456966" w14:textId="5E175ED9" w:rsidR="00F046A4" w:rsidRPr="00EF5CB9" w:rsidRDefault="00F046A4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Diff groups involved </w:t>
            </w:r>
          </w:p>
          <w:p w14:paraId="79ECE54C" w14:textId="54E13C70" w:rsidR="00F046A4" w:rsidRPr="00EF5CB9" w:rsidRDefault="00F046A4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Most of them based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on interest ideology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a few integrated into the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nationalist agen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</w:t>
            </w:r>
          </w:p>
          <w:p w14:paraId="20B70DE1" w14:textId="569DAE05" w:rsidR="00F046A4" w:rsidRPr="00EF5CB9" w:rsidRDefault="00F046A4" w:rsidP="00F046A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Buddhadeb  Choudhary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revivalist and reactionary movements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22248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(</w:t>
            </w:r>
            <w:proofErr w:type="spellStart"/>
            <w:r w:rsidR="0022248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esp</w:t>
            </w:r>
            <w:proofErr w:type="spellEnd"/>
            <w:r w:rsidR="0022248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tribal movements like Ahom, Kol, </w:t>
            </w:r>
            <w:proofErr w:type="spellStart"/>
            <w:r w:rsidR="0022248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Pahariyas</w:t>
            </w:r>
            <w:proofErr w:type="spellEnd"/>
            <w:r w:rsidR="0022248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when British tried to interfere and disrupt their social fabric)</w:t>
            </w:r>
          </w:p>
          <w:p w14:paraId="1A2DAF7B" w14:textId="0D5D9278" w:rsidR="00F046A4" w:rsidRPr="00EF5CB9" w:rsidRDefault="00027EFE" w:rsidP="00F046A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</w:t>
            </w:r>
            <w:r w:rsidR="00F046A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</w:t>
            </w:r>
            <w:proofErr w:type="spellEnd"/>
            <w:r w:rsidR="00F046A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Rao</w:t>
            </w:r>
            <w:r w:rsidR="00F046A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Underlying cause is Relative Deprivation</w:t>
            </w:r>
          </w:p>
          <w:p w14:paraId="598338FA" w14:textId="42201E70" w:rsidR="00F046A4" w:rsidRPr="00EF5CB9" w:rsidRDefault="00F046A4" w:rsidP="00F046A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027EFE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AR Desai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was a result of class struggle due to contradiction between old and new class structures  </w:t>
            </w:r>
          </w:p>
          <w:p w14:paraId="680B9DF1" w14:textId="1E5BC1B7" w:rsidR="00F046A4" w:rsidRPr="00EF5CB9" w:rsidRDefault="008F044D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027EFE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highlight w:val="cyan"/>
                <w:lang w:eastAsia="en-US"/>
              </w:rPr>
              <w:drawing>
                <wp:anchor distT="0" distB="0" distL="114300" distR="114300" simplePos="0" relativeHeight="251658304" behindDoc="0" locked="0" layoutInCell="1" allowOverlap="1" wp14:anchorId="7D0ABB28" wp14:editId="5710F199">
                  <wp:simplePos x="0" y="0"/>
                  <wp:positionH relativeFrom="column">
                    <wp:posOffset>4824095</wp:posOffset>
                  </wp:positionH>
                  <wp:positionV relativeFrom="paragraph">
                    <wp:posOffset>64135</wp:posOffset>
                  </wp:positionV>
                  <wp:extent cx="2012950" cy="1297940"/>
                  <wp:effectExtent l="0" t="0" r="6350" b="0"/>
                  <wp:wrapSquare wrapText="bothSides"/>
                  <wp:docPr id="986874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874885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50" cy="129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F046A4" w:rsidRPr="00027EFE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Dhanagree</w:t>
            </w:r>
            <w:proofErr w:type="spellEnd"/>
            <w:r w:rsidR="00F046A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peasant movements were </w:t>
            </w:r>
            <w:r w:rsidR="00F046A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majorly interest</w:t>
            </w:r>
            <w:r w:rsidR="00F046A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focused and intermittent; </w:t>
            </w:r>
            <w:r w:rsidR="00F046A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nationalist movement</w:t>
            </w:r>
            <w:r w:rsidR="00F046A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was continuous </w:t>
            </w:r>
          </w:p>
          <w:p w14:paraId="0E880EC5" w14:textId="3173B6BF" w:rsidR="00F046A4" w:rsidRPr="00EF5CB9" w:rsidRDefault="00F046A4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Caste rights also – like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satyashodhak</w:t>
            </w:r>
            <w:proofErr w:type="spellEnd"/>
          </w:p>
          <w:p w14:paraId="30084F4E" w14:textId="1724D7E1" w:rsidR="00F046A4" w:rsidRPr="00EF5CB9" w:rsidRDefault="00F046A4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027EFE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Gail </w:t>
            </w:r>
            <w:proofErr w:type="spellStart"/>
            <w:r w:rsidRPr="00027EFE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omvedt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similar to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civil rights movement of US</w:t>
            </w:r>
            <w:r w:rsidR="00027EFE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called </w:t>
            </w:r>
            <w:proofErr w:type="spellStart"/>
            <w:r w:rsidR="00027EFE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dalit</w:t>
            </w:r>
            <w:proofErr w:type="spellEnd"/>
            <w:r w:rsidR="00027EFE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027EFE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mvoements</w:t>
            </w:r>
            <w:proofErr w:type="spellEnd"/>
            <w:r w:rsidR="00027EFE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sociological </w:t>
            </w:r>
            <w:proofErr w:type="spellStart"/>
            <w:r w:rsidR="00027EFE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renissance</w:t>
            </w:r>
            <w:proofErr w:type="spellEnd"/>
            <w:r w:rsidR="00222488" w:rsidRPr="00EF5CB9">
              <w:rPr>
                <w:noProof/>
              </w:rPr>
              <w:t xml:space="preserve"> </w:t>
            </w:r>
          </w:p>
          <w:p w14:paraId="496B9457" w14:textId="1F2AFB94" w:rsidR="00F046A4" w:rsidRPr="00EF5CB9" w:rsidRDefault="00F046A4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Gopal Guru – cultural movements for social reform</w:t>
            </w:r>
          </w:p>
          <w:p w14:paraId="66D047D0" w14:textId="14722D92" w:rsidR="00F046A4" w:rsidRPr="00EF5CB9" w:rsidRDefault="00F046A4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Hardiman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however, a lot of these movements are interlinked.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kisan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sabha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both peasant and nationalist movement </w:t>
            </w:r>
          </w:p>
          <w:p w14:paraId="74BDFBBC" w14:textId="03924B34" w:rsidR="00222488" w:rsidRPr="00EF5CB9" w:rsidRDefault="00222488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Some of these also wanted to maintain status quo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Bastar rebellion</w:t>
            </w:r>
          </w:p>
          <w:p w14:paraId="24EF61E3" w14:textId="77777777" w:rsidR="000B2856" w:rsidRPr="00EF5CB9" w:rsidRDefault="000B2856" w:rsidP="000B2856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2B02C922" w14:textId="58D46A6C" w:rsidR="000B2856" w:rsidRPr="00EF5CB9" w:rsidRDefault="000B2856" w:rsidP="000B2856">
            <w:p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Protest</w:t>
            </w:r>
          </w:p>
          <w:p w14:paraId="0C85E3B8" w14:textId="4F4FD636" w:rsidR="005A61FD" w:rsidRPr="00EF5CB9" w:rsidRDefault="005A61FD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Significant protests due to exploitation, hierarchy, tax rates, zamindars., nationalism, alienation, discontent,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</w:p>
          <w:p w14:paraId="5476E9B3" w14:textId="77777777" w:rsidR="005C1360" w:rsidRPr="00EF5CB9" w:rsidRDefault="005C1360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Types – peasant, tribal, civilian, militant, nationalist</w:t>
            </w:r>
          </w:p>
          <w:p w14:paraId="2C243F0D" w14:textId="77777777" w:rsidR="005C1360" w:rsidRPr="00EF5CB9" w:rsidRDefault="005C1360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Features – localized, issue specific, short lived, usually against direct </w:t>
            </w:r>
            <w:r w:rsidR="000B285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enemy, formed basis of social movement</w:t>
            </w:r>
          </w:p>
          <w:p w14:paraId="4B6E8EF2" w14:textId="77777777" w:rsidR="005D1437" w:rsidRPr="00EF5CB9" w:rsidRDefault="005D1437" w:rsidP="005D143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AR Desai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without these social reforms rise of freedom movement wouldn’t have been possible.</w:t>
            </w:r>
          </w:p>
          <w:p w14:paraId="6B6EA79D" w14:textId="77777777" w:rsidR="005D1437" w:rsidRPr="00EF5CB9" w:rsidRDefault="005D1437" w:rsidP="005D143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Y Singh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S.Reforms</w:t>
            </w:r>
            <w:proofErr w:type="spellEnd"/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 important role in transforming Traditional India into Modern India.</w:t>
            </w:r>
          </w:p>
          <w:p w14:paraId="7732F337" w14:textId="77777777" w:rsidR="005D1437" w:rsidRPr="00EF5CB9" w:rsidRDefault="005D1437" w:rsidP="005D143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TN Madan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Social reforms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Indianised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the modernity</w:t>
            </w:r>
          </w:p>
          <w:p w14:paraId="0F6CB8C9" w14:textId="7BD7580F" w:rsidR="00A61E20" w:rsidRPr="00EF5CB9" w:rsidRDefault="00A61E20" w:rsidP="005D143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MSA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Rao 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compared with the protestant movement as it restored culture and pride </w:t>
            </w:r>
          </w:p>
        </w:tc>
        <w:tc>
          <w:tcPr>
            <w:tcW w:w="3499" w:type="dxa"/>
            <w:noWrap/>
          </w:tcPr>
          <w:p w14:paraId="56B4C98E" w14:textId="77777777" w:rsidR="00240F69" w:rsidRPr="00EF5CB9" w:rsidRDefault="007B30F4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Only had elite participation</w:t>
            </w:r>
          </w:p>
          <w:p w14:paraId="2D2778C8" w14:textId="6F92B3CE" w:rsidR="007B30F4" w:rsidRPr="00EF5CB9" w:rsidRDefault="007B30F4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Localized</w:t>
            </w:r>
          </w:p>
          <w:p w14:paraId="47CE60D4" w14:textId="77777777" w:rsidR="007B30F4" w:rsidRPr="00EF5CB9" w:rsidRDefault="007B30F4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Not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really nationalist</w:t>
            </w:r>
            <w:proofErr w:type="gramEnd"/>
          </w:p>
          <w:p w14:paraId="58F9BDD3" w14:textId="4FC15B0A" w:rsidR="007B30F4" w:rsidRPr="00EF5CB9" w:rsidRDefault="007B30F4" w:rsidP="007B30F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F503C2" w:rsidRPr="00EF5CB9" w14:paraId="37CF14B1" w14:textId="77777777" w:rsidTr="00F503C2">
        <w:trPr>
          <w:trHeight w:val="188"/>
        </w:trPr>
        <w:tc>
          <w:tcPr>
            <w:tcW w:w="15914" w:type="dxa"/>
            <w:gridSpan w:val="3"/>
            <w:noWrap/>
          </w:tcPr>
          <w:p w14:paraId="3F158654" w14:textId="7A69D274" w:rsidR="00F503C2" w:rsidRPr="00EF5CB9" w:rsidRDefault="00F503C2" w:rsidP="00F503C2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Rural and agrarian social structure</w:t>
            </w:r>
          </w:p>
        </w:tc>
      </w:tr>
      <w:tr w:rsidR="006D189C" w:rsidRPr="00EF5CB9" w14:paraId="0D3290D9" w14:textId="77777777" w:rsidTr="00986D19">
        <w:trPr>
          <w:trHeight w:val="692"/>
        </w:trPr>
        <w:tc>
          <w:tcPr>
            <w:tcW w:w="1255" w:type="dxa"/>
            <w:noWrap/>
          </w:tcPr>
          <w:p w14:paraId="783BC439" w14:textId="29988B80" w:rsidR="006D189C" w:rsidRPr="00EF5CB9" w:rsidRDefault="00F503C2" w:rsidP="00240F69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Idea of Indian village</w:t>
            </w:r>
          </w:p>
        </w:tc>
        <w:tc>
          <w:tcPr>
            <w:tcW w:w="11160" w:type="dxa"/>
            <w:noWrap/>
          </w:tcPr>
          <w:p w14:paraId="2101B5A1" w14:textId="39DFEA62" w:rsidR="007363E6" w:rsidRPr="00EF5CB9" w:rsidRDefault="007363E6" w:rsidP="007363E6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Pre independence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213DCE1" w14:textId="15C42665" w:rsidR="00B23B7E" w:rsidRPr="00EF5CB9" w:rsidRDefault="00EE7CCE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Orientalists</w:t>
            </w:r>
            <w:r w:rsidR="00C054D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</w:t>
            </w:r>
          </w:p>
          <w:p w14:paraId="22C14D7D" w14:textId="10FED108" w:rsidR="006D189C" w:rsidRPr="00EF5CB9" w:rsidRDefault="00B23B7E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Henry Maine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 C</w:t>
            </w:r>
            <w:r w:rsidR="00C054D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onsidered villages as </w:t>
            </w:r>
            <w:proofErr w:type="spellStart"/>
            <w:r w:rsidR="00C054D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self sufficient</w:t>
            </w:r>
            <w:proofErr w:type="spellEnd"/>
            <w:r w:rsidR="00C054D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units, which were closed, not related to </w:t>
            </w:r>
            <w:r w:rsidR="00A429C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external trade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Little republics</w:t>
            </w:r>
          </w:p>
          <w:p w14:paraId="21994819" w14:textId="3F2C3602" w:rsidR="000F0AA6" w:rsidRPr="00EF5CB9" w:rsidRDefault="000F0AA6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Metcalfe: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little republics – monolithic, unchanging, atomistic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="00EE7CC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– aim – Vested pol and eco interests </w:t>
            </w:r>
          </w:p>
          <w:p w14:paraId="67645FE7" w14:textId="7584B3BB" w:rsidR="00EE7CCE" w:rsidRPr="00EF5CB9" w:rsidRDefault="00EE7CCE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Autonomous pol councils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usually rule of elderly</w:t>
            </w:r>
          </w:p>
          <w:p w14:paraId="57ED43A4" w14:textId="03D62409" w:rsidR="00EE7CCE" w:rsidRPr="00EF5CB9" w:rsidRDefault="00EE7CCE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Economic autonomy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self sufficiency </w:t>
            </w:r>
          </w:p>
          <w:p w14:paraId="7E7F9D02" w14:textId="789C3CED" w:rsidR="00EE7CCE" w:rsidRPr="00EF5CB9" w:rsidRDefault="00EE7CCE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World view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was ltd to everyday life of village</w:t>
            </w:r>
          </w:p>
          <w:p w14:paraId="7BFD0619" w14:textId="35B9CC88" w:rsidR="00EE7CCE" w:rsidRPr="00EF5CB9" w:rsidRDefault="00EE7CCE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Coop due 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jajmani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inter-dependence of caste</w:t>
            </w:r>
          </w:p>
          <w:p w14:paraId="70EF7A02" w14:textId="78528467" w:rsidR="00EE7CCE" w:rsidRPr="00EF5CB9" w:rsidRDefault="00EE7CCE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Communal ownership of land</w:t>
            </w:r>
          </w:p>
          <w:p w14:paraId="15C8267F" w14:textId="526B4754" w:rsidR="00B23B7E" w:rsidRPr="00EF5CB9" w:rsidRDefault="00B23B7E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Endorsed by Munro </w:t>
            </w:r>
          </w:p>
          <w:p w14:paraId="4186AEA0" w14:textId="6FDBA5B1" w:rsidR="009316CE" w:rsidRPr="00EF5CB9" w:rsidRDefault="009316CE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WH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 Summer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: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Ethnocentric understanding that despite poverty, backwardness, orthodoxy, Indians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wont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modernize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hence white burden</w:t>
            </w:r>
          </w:p>
          <w:p w14:paraId="5F8EA56E" w14:textId="77777777" w:rsidR="00963DC2" w:rsidRPr="00EF5CB9" w:rsidRDefault="00963DC2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MC Marriot &gt; </w:t>
            </w:r>
            <w:proofErr w:type="gram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Culturology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looked at culture evolution temporally and spatially</w:t>
            </w:r>
          </w:p>
          <w:p w14:paraId="7E6D528F" w14:textId="77777777" w:rsidR="00963DC2" w:rsidRPr="00EF5CB9" w:rsidRDefault="00963DC2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FF0000"/>
                <w:sz w:val="14"/>
                <w:szCs w:val="14"/>
                <w:highlight w:val="cyan"/>
                <w:lang w:eastAsia="en-US"/>
              </w:rPr>
              <w:t>Village India</w:t>
            </w:r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highlight w:val="cyan"/>
                <w:lang w:eastAsia="en-US"/>
              </w:rPr>
              <w:t xml:space="preserve">: Studies in little economy </w:t>
            </w:r>
          </w:p>
          <w:p w14:paraId="430543D7" w14:textId="77777777" w:rsidR="00963DC2" w:rsidRPr="00EF5CB9" w:rsidRDefault="00963DC2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Inspired by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redfield</w:t>
            </w:r>
            <w:proofErr w:type="spellEnd"/>
          </w:p>
          <w:p w14:paraId="0B448AD4" w14:textId="7A6C94B7" w:rsidR="00963DC2" w:rsidRPr="00EF5CB9" w:rsidRDefault="00963DC2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Universalization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parochialization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866ACAA" w14:textId="77777777" w:rsidR="0052099C" w:rsidRPr="00EF5CB9" w:rsidRDefault="0052099C" w:rsidP="0052099C">
            <w:pPr>
              <w:pStyle w:val="ListParagraph"/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71E187EF" w14:textId="5B63A2BA" w:rsidR="00485A51" w:rsidRPr="00EF5CB9" w:rsidRDefault="00A429C1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</w:t>
            </w:r>
            <w:r w:rsidR="00C054D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ationalists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</w:t>
            </w:r>
          </w:p>
          <w:p w14:paraId="13B6D320" w14:textId="4D20215B" w:rsidR="00EE7CCE" w:rsidRPr="00EF5CB9" w:rsidRDefault="00EE7CCE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Gandhi – Reproduced colonial idea – represented village as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authentic India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Swaraj incomplete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without autonomy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 pol and economy of villages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+ need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common places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 collective gathering and worship</w:t>
            </w:r>
          </w:p>
          <w:p w14:paraId="67CE2666" w14:textId="4A80AFE9" w:rsidR="00EE7CCE" w:rsidRPr="00EF5CB9" w:rsidRDefault="00EE7CCE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Nehru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cillage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is a problem as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dev hasn’t reached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it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Modernization of village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it is a storehouse of India and need to modernize without compromising dance, music and cultural ethos of villages – middle path (Discovery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2360A4B8" w14:textId="18645BA9" w:rsidR="00EE7CCE" w:rsidRPr="00EF5CB9" w:rsidRDefault="00EE7CCE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Ambedkar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dull view – area of ignorance,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discrimination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communalism,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exploitation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narrow-mindedness, marked by untouchability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plant which grow into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hindu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tree of purity and pollution </w:t>
            </w:r>
          </w:p>
          <w:p w14:paraId="6041C9BC" w14:textId="77777777" w:rsidR="007363E6" w:rsidRPr="00EF5CB9" w:rsidRDefault="007363E6" w:rsidP="007363E6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</w:p>
          <w:p w14:paraId="47D63F3A" w14:textId="4BCF06B9" w:rsidR="00EE7CCE" w:rsidRPr="00EF5CB9" w:rsidRDefault="00EE7CCE" w:rsidP="007363E6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Ethnographic</w:t>
            </w:r>
            <w:r w:rsidR="0052099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studies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1950s – post independence</w:t>
            </w:r>
            <w:r w:rsidR="0052099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</w:t>
            </w:r>
            <w:r w:rsidR="0052099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counter book view</w:t>
            </w:r>
          </w:p>
          <w:p w14:paraId="312C25CE" w14:textId="77777777" w:rsidR="0052099C" w:rsidRPr="00EF5CB9" w:rsidRDefault="0052099C" w:rsidP="00EE7CCE">
            <w:pPr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</w:p>
          <w:p w14:paraId="771B035B" w14:textId="7BBDB3ED" w:rsidR="00EE7CCE" w:rsidRPr="00EF5CB9" w:rsidRDefault="00EE7CCE" w:rsidP="00EE7CCE">
            <w:pPr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highlight w:val="cyan"/>
                <w:lang w:eastAsia="en-US"/>
              </w:rPr>
              <w:t>1950-1960: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V</w:t>
            </w:r>
            <w:r w:rsidR="0052099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illage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</w:t>
            </w:r>
            <w:r w:rsidR="0052099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tudies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start with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Anthro</w:t>
            </w:r>
            <w:r w:rsidR="0052099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pologist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, </w:t>
            </w:r>
            <w:r w:rsidR="0052099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statisticians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, eco</w:t>
            </w:r>
            <w:r w:rsidR="0052099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nomists</w:t>
            </w:r>
          </w:p>
          <w:p w14:paraId="2A21168E" w14:textId="7AC25A91" w:rsidR="0052099C" w:rsidRPr="00EF5CB9" w:rsidRDefault="0052099C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Majorly used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functionalism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have Important contributions </w:t>
            </w:r>
          </w:p>
          <w:p w14:paraId="536BE8E1" w14:textId="77777777" w:rsidR="0052099C" w:rsidRPr="00EF5CB9" w:rsidRDefault="0052099C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observe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understand polity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economy, religion, caste </w:t>
            </w:r>
          </w:p>
          <w:p w14:paraId="1AC6181C" w14:textId="11C87CE4" w:rsidR="0052099C" w:rsidRPr="00EF5CB9" w:rsidRDefault="0052099C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planning commission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Data collection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policy making</w:t>
            </w:r>
          </w:p>
          <w:p w14:paraId="5622CA77" w14:textId="061DC594" w:rsidR="0052099C" w:rsidRPr="00EF5CB9" w:rsidRDefault="0052099C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understand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social change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introduced by policy</w:t>
            </w:r>
          </w:p>
          <w:p w14:paraId="203F8A6C" w14:textId="117C9E60" w:rsidR="0052099C" w:rsidRPr="00EF5CB9" w:rsidRDefault="0052099C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pattern of living to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develop generalization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AE9A682" w14:textId="37E6BE58" w:rsidR="0052099C" w:rsidRPr="00EF5CB9" w:rsidRDefault="0052099C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</w:t>
            </w:r>
          </w:p>
          <w:p w14:paraId="00A594D5" w14:textId="713D9205" w:rsidR="0052099C" w:rsidRPr="00EF5CB9" w:rsidRDefault="0052099C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highlight w:val="cyan"/>
                <w:lang w:eastAsia="en-US"/>
              </w:rPr>
              <w:t xml:space="preserve">India villages </w:t>
            </w:r>
          </w:p>
          <w:p w14:paraId="6B4B6D6B" w14:textId="3CB5C20B" w:rsidR="0052099C" w:rsidRPr="00EF5CB9" w:rsidRDefault="00A9302B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Questioned b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ook view on village </w:t>
            </w:r>
          </w:p>
          <w:p w14:paraId="30488C42" w14:textId="274E08F9" w:rsidR="00A9302B" w:rsidRPr="00EF5CB9" w:rsidRDefault="00A9302B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Broke the myth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self sufficiency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dependence on other villages for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trade and exogamy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(shows village not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self sufficient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5EDC3DBA" w14:textId="1D3E9616" w:rsidR="00A9302B" w:rsidRPr="00EF5CB9" w:rsidRDefault="00A9302B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Weekly markets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such as moving markets were observed too to fulfil economic needs of villages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(AM Shah and SC Dube also)</w:t>
            </w:r>
          </w:p>
          <w:p w14:paraId="671EECB2" w14:textId="091B7954" w:rsidR="00A9302B" w:rsidRPr="00EF5CB9" w:rsidRDefault="00A9302B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Jati councils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whose jurisdiction outside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villagec</w:t>
            </w:r>
            <w:proofErr w:type="spellEnd"/>
          </w:p>
          <w:p w14:paraId="42FDD72F" w14:textId="77777777" w:rsidR="00A9302B" w:rsidRPr="00EF5CB9" w:rsidRDefault="00A9302B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Dominant caste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social change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by Sanskritization – not completely rigid or closed; </w:t>
            </w:r>
          </w:p>
          <w:p w14:paraId="00C2E84D" w14:textId="356999B4" w:rsidR="0052099C" w:rsidRPr="00EF5CB9" w:rsidRDefault="00A9302B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dual hierarchy – impact of land reform and decentralization of power – not independent as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impacted by national policies</w:t>
            </w:r>
          </w:p>
          <w:p w14:paraId="23F6AB2F" w14:textId="77777777" w:rsidR="0052099C" w:rsidRPr="00EF5CB9" w:rsidRDefault="0052099C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saw vertical and horizontal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solidarity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F0B2945" w14:textId="77777777" w:rsidR="0052099C" w:rsidRPr="00EF5CB9" w:rsidRDefault="0052099C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SC Dubey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&gt; </w:t>
            </w:r>
          </w:p>
          <w:p w14:paraId="7A3B29D5" w14:textId="77777777" w:rsidR="0052099C" w:rsidRPr="00EF5CB9" w:rsidRDefault="0052099C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Used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structural functionalist perspective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his study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analyze diff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social institutions and practices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Indian villages</w:t>
            </w:r>
          </w:p>
          <w:p w14:paraId="17FDB0F4" w14:textId="384FBD79" w:rsidR="0043579A" w:rsidRPr="00EF5CB9" w:rsidRDefault="0043579A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Wanted to understand village life as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representative and diverse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as India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Sharmipet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chosen </w:t>
            </w:r>
          </w:p>
          <w:p w14:paraId="47281A3D" w14:textId="26997A5F" w:rsidR="0043579A" w:rsidRPr="00EF5CB9" w:rsidRDefault="0052099C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“Indian village” </w:t>
            </w:r>
          </w:p>
          <w:p w14:paraId="17D18F88" w14:textId="54A4435A" w:rsidR="0043579A" w:rsidRPr="00EF5CB9" w:rsidRDefault="0043579A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Features </w:t>
            </w:r>
            <w:r w:rsidR="004701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of </w:t>
            </w:r>
            <w:proofErr w:type="spellStart"/>
            <w:r w:rsidR="004701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Sharmipet</w:t>
            </w:r>
            <w:proofErr w:type="spellEnd"/>
            <w:r w:rsidR="004701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study</w:t>
            </w:r>
            <w:r w:rsidR="004701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6A20CAC" w14:textId="77777777" w:rsidR="0043579A" w:rsidRPr="00EF5CB9" w:rsidRDefault="0043579A" w:rsidP="00381075">
            <w:pPr>
              <w:pStyle w:val="ListParagraph"/>
              <w:numPr>
                <w:ilvl w:val="3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Inter-dependence of caste group through reciprocal obligation - </w:t>
            </w:r>
            <w:r w:rsidR="0052099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Criticized the orientalist view of </w:t>
            </w:r>
            <w:proofErr w:type="spellStart"/>
            <w:r w:rsidR="0052099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self sufficiency</w:t>
            </w:r>
            <w:proofErr w:type="spellEnd"/>
            <w:r w:rsidR="0052099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isolation. </w:t>
            </w:r>
          </w:p>
          <w:p w14:paraId="4AC0D48D" w14:textId="7F65D55A" w:rsidR="0052099C" w:rsidRPr="00EF5CB9" w:rsidRDefault="0052099C" w:rsidP="00381075">
            <w:pPr>
              <w:pStyle w:val="ListParagraph"/>
              <w:numPr>
                <w:ilvl w:val="3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Instead part of a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community which span across boundaries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village; not completely autonomous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redfield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inspired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43579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;</w:t>
            </w:r>
            <w:proofErr w:type="gramEnd"/>
            <w:r w:rsidR="0043579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but was </w:t>
            </w:r>
            <w:r w:rsidR="0043579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disintegrating</w:t>
            </w:r>
            <w:r w:rsidR="0043579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due to migration and upward mobility</w:t>
            </w:r>
          </w:p>
          <w:p w14:paraId="62A70EF2" w14:textId="770E01F7" w:rsidR="0052099C" w:rsidRPr="00EF5CB9" w:rsidRDefault="0043579A" w:rsidP="00381075">
            <w:pPr>
              <w:pStyle w:val="ListParagraph"/>
              <w:numPr>
                <w:ilvl w:val="3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Village council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</w:t>
            </w:r>
            <w:r w:rsidR="0052099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They have own authority </w:t>
            </w:r>
          </w:p>
          <w:p w14:paraId="78D71F27" w14:textId="2BCD1E24" w:rsidR="0043579A" w:rsidRPr="00EF5CB9" w:rsidRDefault="0043579A" w:rsidP="00381075">
            <w:pPr>
              <w:pStyle w:val="ListParagraph"/>
              <w:numPr>
                <w:ilvl w:val="3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Village orgs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 pol, eco, social services</w:t>
            </w:r>
          </w:p>
          <w:p w14:paraId="3DF53F11" w14:textId="77777777" w:rsidR="0052099C" w:rsidRPr="00EF5CB9" w:rsidRDefault="0052099C" w:rsidP="00381075">
            <w:pPr>
              <w:pStyle w:val="ListParagraph"/>
              <w:numPr>
                <w:ilvl w:val="3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Eco based on caste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occupational mobility on caste</w:t>
            </w:r>
          </w:p>
          <w:p w14:paraId="701721E6" w14:textId="6D8B5318" w:rsidR="0052099C" w:rsidRPr="00EF5CB9" w:rsidRDefault="0043579A" w:rsidP="00381075">
            <w:pPr>
              <w:pStyle w:val="ListParagraph"/>
              <w:numPr>
                <w:ilvl w:val="3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Village see outsider as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cohesive group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have factions only within </w:t>
            </w:r>
          </w:p>
          <w:p w14:paraId="29597AC7" w14:textId="77777777" w:rsidR="0043579A" w:rsidRPr="00EF5CB9" w:rsidRDefault="0052099C" w:rsidP="00381075">
            <w:pPr>
              <w:pStyle w:val="ListParagraph"/>
              <w:numPr>
                <w:ilvl w:val="3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Religion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hindu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muslim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interact increasing horizontal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solidarity 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red"/>
                <w:lang w:eastAsia="en-US"/>
              </w:rPr>
              <w:t>+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red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had </w:t>
            </w:r>
            <w:r w:rsidR="0043579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rituals</w:t>
            </w:r>
            <w:r w:rsidR="0043579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+ communal festival</w:t>
            </w:r>
          </w:p>
          <w:p w14:paraId="56993322" w14:textId="3B56218A" w:rsidR="0043579A" w:rsidRPr="00EF5CB9" w:rsidRDefault="0043579A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How to do field work </w:t>
            </w:r>
          </w:p>
          <w:p w14:paraId="3A78AC60" w14:textId="76378978" w:rsidR="0043579A" w:rsidRPr="00EF5CB9" w:rsidRDefault="0043579A" w:rsidP="00381075">
            <w:pPr>
              <w:pStyle w:val="ListParagraph"/>
              <w:numPr>
                <w:ilvl w:val="3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Listed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elements to be recorded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by field workers </w:t>
            </w:r>
          </w:p>
          <w:p w14:paraId="1773E39A" w14:textId="1AF4CD1D" w:rsidR="0043579A" w:rsidRPr="00EF5CB9" w:rsidRDefault="0043579A" w:rsidP="00381075">
            <w:pPr>
              <w:pStyle w:val="ListParagraph"/>
              <w:numPr>
                <w:ilvl w:val="4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Size and pop of village</w:t>
            </w:r>
          </w:p>
          <w:p w14:paraId="52F8DA37" w14:textId="5F56E34E" w:rsidR="0043579A" w:rsidRPr="00EF5CB9" w:rsidRDefault="0043579A" w:rsidP="00381075">
            <w:pPr>
              <w:pStyle w:val="ListParagraph"/>
              <w:numPr>
                <w:ilvl w:val="4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Ethnic/ caste composition</w:t>
            </w:r>
          </w:p>
          <w:p w14:paraId="6DB6BDA0" w14:textId="17F8BEAA" w:rsidR="004701DA" w:rsidRPr="00EF5CB9" w:rsidRDefault="004701DA" w:rsidP="00381075">
            <w:pPr>
              <w:pStyle w:val="ListParagraph"/>
              <w:numPr>
                <w:ilvl w:val="4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Pattern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land ownership</w:t>
            </w:r>
          </w:p>
          <w:p w14:paraId="5C466A2E" w14:textId="112A8A3F" w:rsidR="004701DA" w:rsidRPr="00EF5CB9" w:rsidRDefault="004701DA" w:rsidP="00381075">
            <w:pPr>
              <w:pStyle w:val="ListParagraph"/>
              <w:numPr>
                <w:ilvl w:val="4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Structure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authority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social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composition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authority</w:t>
            </w:r>
          </w:p>
          <w:p w14:paraId="75F022C3" w14:textId="53E74964" w:rsidR="004701DA" w:rsidRPr="00EF5CB9" w:rsidRDefault="004701DA" w:rsidP="00381075">
            <w:pPr>
              <w:pStyle w:val="ListParagraph"/>
              <w:numPr>
                <w:ilvl w:val="4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Factors for rule must be noted – ritual and secular</w:t>
            </w:r>
          </w:p>
          <w:p w14:paraId="2DFB7799" w14:textId="07EA82F2" w:rsidR="004701DA" w:rsidRPr="00EF5CB9" w:rsidRDefault="004701DA" w:rsidP="00381075">
            <w:pPr>
              <w:pStyle w:val="ListParagraph"/>
              <w:numPr>
                <w:ilvl w:val="4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Degree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isolation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from urban area</w:t>
            </w:r>
          </w:p>
          <w:p w14:paraId="1A589C18" w14:textId="477A3495" w:rsidR="004701DA" w:rsidRPr="00EF5CB9" w:rsidRDefault="004701DA" w:rsidP="00381075">
            <w:pPr>
              <w:pStyle w:val="ListParagraph"/>
              <w:numPr>
                <w:ilvl w:val="4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Local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traditions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53CA4B0C" w14:textId="53C9A65F" w:rsidR="004701DA" w:rsidRPr="00EF5CB9" w:rsidRDefault="004701DA" w:rsidP="00381075">
            <w:pPr>
              <w:pStyle w:val="ListParagraph"/>
              <w:numPr>
                <w:ilvl w:val="4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Collective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beliefs and world view </w:t>
            </w:r>
          </w:p>
          <w:p w14:paraId="14508DA9" w14:textId="26DFC363" w:rsidR="004701DA" w:rsidRPr="00EF5CB9" w:rsidRDefault="004701DA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Imp contributions</w:t>
            </w:r>
          </w:p>
          <w:p w14:paraId="413833EB" w14:textId="5B25394C" w:rsidR="004701DA" w:rsidRPr="00EF5CB9" w:rsidRDefault="004701DA" w:rsidP="00381075">
            <w:pPr>
              <w:pStyle w:val="ListParagraph"/>
              <w:numPr>
                <w:ilvl w:val="3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Dominant individual, family,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faction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multi caste power alliance</w:t>
            </w:r>
          </w:p>
          <w:p w14:paraId="2DE0F16D" w14:textId="3CB8B04F" w:rsidR="0052099C" w:rsidRPr="00EF5CB9" w:rsidRDefault="0052099C" w:rsidP="00381075">
            <w:pPr>
              <w:pStyle w:val="ListParagraph"/>
              <w:numPr>
                <w:ilvl w:val="3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Community dev program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changes after implementation and issues + what are functions role of traditions</w:t>
            </w:r>
          </w:p>
          <w:p w14:paraId="2C58196A" w14:textId="6D60F79D" w:rsidR="00963DC2" w:rsidRPr="00EF5CB9" w:rsidRDefault="0052099C" w:rsidP="00381075">
            <w:pPr>
              <w:pStyle w:val="ListParagraph"/>
              <w:numPr>
                <w:ilvl w:val="1"/>
                <w:numId w:val="60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AM Shah (Myth of self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suffieicncy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of village communities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):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Challenged self-sufficiency – said not necessary they have all resources.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Instead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they provi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 services to other villages</w:t>
            </w:r>
          </w:p>
          <w:p w14:paraId="23E1EFE9" w14:textId="1112169D" w:rsidR="00963DC2" w:rsidRPr="00EF5CB9" w:rsidRDefault="00963DC2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MSA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Rao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moblity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occupation leading to new dominant castes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Yadavs in his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stufy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yadavpu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r</w:t>
            </w:r>
            <w:proofErr w:type="spellEnd"/>
          </w:p>
          <w:p w14:paraId="219E6A19" w14:textId="77777777" w:rsidR="0052099C" w:rsidRPr="00EF5CB9" w:rsidRDefault="0052099C" w:rsidP="0052099C">
            <w:pPr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0539FC8C" w14:textId="77777777" w:rsidR="0052099C" w:rsidRPr="00EF5CB9" w:rsidRDefault="0052099C" w:rsidP="0052099C">
            <w:pPr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</w:p>
          <w:p w14:paraId="12D762C7" w14:textId="0F084F5A" w:rsidR="0052099C" w:rsidRPr="00EF5CB9" w:rsidRDefault="0052099C" w:rsidP="0052099C">
            <w:pPr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highlight w:val="cyan"/>
                <w:lang w:eastAsia="en-US"/>
              </w:rPr>
              <w:t>1960 – 1970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agrarian studies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used Marxist framework for critical research to </w:t>
            </w:r>
          </w:p>
          <w:p w14:paraId="64F05913" w14:textId="21A43EDB" w:rsidR="0052099C" w:rsidRPr="00EF5CB9" w:rsidRDefault="0052099C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Didn’t study religion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but how land is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distributed and organized</w:t>
            </w:r>
          </w:p>
          <w:p w14:paraId="4F28BCED" w14:textId="68E4BB8B" w:rsidR="0052099C" w:rsidRPr="00EF5CB9" w:rsidRDefault="0052099C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understand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exploitation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peasants/ sharecropper by landowner or landlord</w:t>
            </w:r>
          </w:p>
          <w:p w14:paraId="28BDAC5D" w14:textId="1C4A8DFF" w:rsidR="008B1F45" w:rsidRPr="00EF5CB9" w:rsidRDefault="008B1F45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ASS: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arrangement of group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s, individuals with respect to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land ownership and means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prodution</w:t>
            </w:r>
            <w:proofErr w:type="spellEnd"/>
          </w:p>
          <w:p w14:paraId="6339C7BD" w14:textId="40E8CBF6" w:rsidR="008B1F45" w:rsidRPr="00EF5CB9" w:rsidRDefault="008B1F45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Andre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Beteille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Studies IN AGRARIAN SOCIAL STRUCTURE</w:t>
            </w:r>
          </w:p>
          <w:p w14:paraId="34E22888" w14:textId="21E98E05" w:rsidR="008B1F45" w:rsidRPr="00EF5CB9" w:rsidRDefault="00524ABE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Sripuram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Tajore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&gt; </w:t>
            </w:r>
            <w:r w:rsidR="008B1F4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Entire undifferentiated to differentiated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CASTE CLASs power</w:t>
            </w:r>
          </w:p>
          <w:p w14:paraId="72A8652A" w14:textId="00D49A96" w:rsidR="004713FF" w:rsidRPr="00EF5CB9" w:rsidRDefault="004713FF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Bengal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study – </w:t>
            </w:r>
          </w:p>
          <w:p w14:paraId="30F5EDE6" w14:textId="49A35197" w:rsidR="004713FF" w:rsidRPr="00EF5CB9" w:rsidRDefault="004713FF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Wanted to understand how local people categorize themselves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class not universal as social construction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108887E" w14:textId="45C77862" w:rsidR="004713FF" w:rsidRPr="00EF5CB9" w:rsidRDefault="004713FF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Bhumsami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kheti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karne wale, malik,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pattedar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batayidar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krishak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mazdoor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cannot place individual neatly to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them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person can be both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owner and tenant </w:t>
            </w:r>
          </w:p>
          <w:p w14:paraId="1FFA3A1B" w14:textId="3CDEB538" w:rsidR="004713FF" w:rsidRPr="00EF5CB9" w:rsidRDefault="004713FF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Dev of sharpy focused class interest – close to impossible</w:t>
            </w:r>
          </w:p>
          <w:p w14:paraId="380F3D26" w14:textId="6CD2EC75" w:rsidR="008B1F45" w:rsidRPr="00EF5CB9" w:rsidRDefault="008B1F45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Land and service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control </w:t>
            </w:r>
            <w:r w:rsidR="000854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</w:t>
            </w:r>
            <w:r w:rsidR="000854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more qualitative</w:t>
            </w:r>
            <w:r w:rsidR="000854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definition of class</w:t>
            </w:r>
          </w:p>
          <w:p w14:paraId="720957BB" w14:textId="77777777" w:rsidR="007A7FCF" w:rsidRPr="00EF5CB9" w:rsidRDefault="007A7FCF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Diff types of landlords – big landlords, enterprising owners (meticulous in their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calculaton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), absent landlords,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Self cultivating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owners</w:t>
            </w:r>
          </w:p>
          <w:p w14:paraId="6B779F7C" w14:textId="77777777" w:rsidR="007A7FCF" w:rsidRPr="00EF5CB9" w:rsidRDefault="007A7FCF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Diff controllers – only control (manager), control and owner, tenant controller, tenant owner controller</w:t>
            </w:r>
          </w:p>
          <w:p w14:paraId="55CFB5E6" w14:textId="7713F743" w:rsidR="007A7FCF" w:rsidRPr="00EF5CB9" w:rsidRDefault="007A7FCF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Diff users – hired labor, bonded labor, contractual, exchange labor</w:t>
            </w:r>
          </w:p>
          <w:p w14:paraId="5CA48B63" w14:textId="0399D04E" w:rsidR="008B1F45" w:rsidRPr="00EF5CB9" w:rsidRDefault="008B1F45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Daniel Thorner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3 criteria to classify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wrt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land </w:t>
            </w:r>
          </w:p>
          <w:p w14:paraId="2347ED29" w14:textId="272331B7" w:rsidR="008B1F45" w:rsidRPr="00EF5CB9" w:rsidRDefault="003516B4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Type of </w:t>
            </w:r>
            <w:r w:rsidR="008B1F4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Incom</w:t>
            </w:r>
            <w:r w:rsidR="008B1F4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="008B1F4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rent, own cultivation, wage</w:t>
            </w:r>
          </w:p>
          <w:p w14:paraId="3785871E" w14:textId="1EB54108" w:rsidR="003516B4" w:rsidRPr="00EF5CB9" w:rsidRDefault="003516B4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Nature of rights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proprietary rights, tenancy/ sharecropping rights, no rights</w:t>
            </w:r>
          </w:p>
          <w:p w14:paraId="6C4B5041" w14:textId="13242128" w:rsidR="003516B4" w:rsidRPr="00EF5CB9" w:rsidRDefault="003516B4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Extent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work done – do not work, partially or complete work with fam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DC485F3" w14:textId="5211FC48" w:rsidR="003516B4" w:rsidRPr="00EF5CB9" w:rsidRDefault="003516B4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Malik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(no work, rent, proprietary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kisan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(ow cultivation, sharecropping right, partially) 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mazdur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30B2F4F9" w14:textId="1F766DB5" w:rsidR="003516B4" w:rsidRPr="00EF5CB9" w:rsidRDefault="003516B4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Internal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differentiation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within agrarian classes</w:t>
            </w:r>
          </w:p>
          <w:p w14:paraId="5A17054A" w14:textId="50B93104" w:rsidR="003516B4" w:rsidRPr="00EF5CB9" w:rsidRDefault="003516B4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Malik – big landlord (absentee landlord), rich landowner (not absentee but some interest in land mgt)</w:t>
            </w:r>
          </w:p>
          <w:p w14:paraId="2133CA62" w14:textId="52FE23DA" w:rsidR="003516B4" w:rsidRPr="00EF5CB9" w:rsidRDefault="003516B4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Kisan – small landowner (support own fam), substantial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tenants  (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 land and work on someone else land)</w:t>
            </w:r>
          </w:p>
          <w:p w14:paraId="3A290867" w14:textId="153B24EC" w:rsidR="003516B4" w:rsidRPr="00EF5CB9" w:rsidRDefault="003516B4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Mazdoor – poor tenant (small holding), sharecropper, landless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labourer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(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 holding)</w:t>
            </w:r>
          </w:p>
          <w:p w14:paraId="6D062EBA" w14:textId="31DCD7DB" w:rsidR="003516B4" w:rsidRPr="00EF5CB9" w:rsidRDefault="003516B4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Dhanangre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5 classes in agrarian social structure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0C7A4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“peasant movements in </w:t>
            </w:r>
            <w:proofErr w:type="spellStart"/>
            <w:r w:rsidR="000C7A4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india</w:t>
            </w:r>
            <w:proofErr w:type="spellEnd"/>
          </w:p>
          <w:p w14:paraId="052FE737" w14:textId="77777777" w:rsidR="003516B4" w:rsidRPr="00EF5CB9" w:rsidRDefault="003516B4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landlords (Thorner big landlord), </w:t>
            </w:r>
          </w:p>
          <w:p w14:paraId="582594F9" w14:textId="42A4C621" w:rsidR="003516B4" w:rsidRPr="00EF5CB9" w:rsidRDefault="003516B4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rich peasants – rich landowner (rich landowner), rich tenant (Small landowner)</w:t>
            </w:r>
          </w:p>
          <w:p w14:paraId="525A9CDA" w14:textId="62917C06" w:rsidR="003516B4" w:rsidRPr="00EF5CB9" w:rsidRDefault="003516B4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middle peasant – medium size landholding</w:t>
            </w:r>
          </w:p>
          <w:p w14:paraId="3115BBE1" w14:textId="32BC6326" w:rsidR="003516B4" w:rsidRPr="00EF5CB9" w:rsidRDefault="003516B4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poor peasant - lower</w:t>
            </w:r>
          </w:p>
          <w:p w14:paraId="50F184D2" w14:textId="3F6B65C6" w:rsidR="003516B4" w:rsidRPr="00EF5CB9" w:rsidRDefault="003516B4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landless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labourer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no </w:t>
            </w:r>
          </w:p>
          <w:p w14:paraId="284AB075" w14:textId="62AA1462" w:rsidR="000C7A43" w:rsidRPr="00EF5CB9" w:rsidRDefault="000C7A43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dhanagre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–”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ASS is so complex that no general schema possible</w:t>
            </w:r>
          </w:p>
          <w:p w14:paraId="54605317" w14:textId="77777777" w:rsidR="000C7A43" w:rsidRPr="00EF5CB9" w:rsidRDefault="000C7A43" w:rsidP="00381075">
            <w:pPr>
              <w:pStyle w:val="ListParagraph"/>
              <w:numPr>
                <w:ilvl w:val="3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family demography is changing</w:t>
            </w:r>
          </w:p>
          <w:p w14:paraId="0E608A5A" w14:textId="77777777" w:rsidR="000C7A43" w:rsidRPr="00EF5CB9" w:rsidRDefault="000C7A43" w:rsidP="00381075">
            <w:pPr>
              <w:pStyle w:val="ListParagraph"/>
              <w:numPr>
                <w:ilvl w:val="3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cost of prod is increasing</w:t>
            </w:r>
          </w:p>
          <w:p w14:paraId="28A84EE0" w14:textId="77777777" w:rsidR="000C7A43" w:rsidRPr="00EF5CB9" w:rsidRDefault="000C7A43" w:rsidP="00381075">
            <w:pPr>
              <w:pStyle w:val="ListParagraph"/>
              <w:numPr>
                <w:ilvl w:val="3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focus is only on rice wheat rather than diversification</w:t>
            </w:r>
          </w:p>
          <w:p w14:paraId="5BE6B958" w14:textId="77777777" w:rsidR="000C7A43" w:rsidRPr="00EF5CB9" w:rsidRDefault="000C7A43" w:rsidP="00381075">
            <w:pPr>
              <w:pStyle w:val="ListParagraph"/>
              <w:numPr>
                <w:ilvl w:val="3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ground water is being depleted</w:t>
            </w:r>
          </w:p>
          <w:p w14:paraId="3D615A3B" w14:textId="77777777" w:rsidR="000C7A43" w:rsidRPr="00EF5CB9" w:rsidRDefault="000C7A43" w:rsidP="00381075">
            <w:pPr>
              <w:pStyle w:val="ListParagraph"/>
              <w:numPr>
                <w:ilvl w:val="3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hence need to focus on growing problems and not only ACS</w:t>
            </w:r>
          </w:p>
          <w:p w14:paraId="54D9DBC9" w14:textId="077798C0" w:rsidR="00524ABE" w:rsidRPr="00EF5CB9" w:rsidRDefault="00524ABE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Utsa Patnaik and Ashok Rudra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Marxist – exploiting and exploited class</w:t>
            </w:r>
            <w:r w:rsidR="000C7A4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they would re-invest and consolidate position</w:t>
            </w:r>
          </w:p>
          <w:p w14:paraId="4DA48D90" w14:textId="533FCFCC" w:rsidR="009B7407" w:rsidRPr="00EF5CB9" w:rsidRDefault="009B7407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AR Desai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“Peasant struggles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” –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land owner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peasant</w:t>
            </w:r>
          </w:p>
          <w:p w14:paraId="141C21E3" w14:textId="77777777" w:rsidR="0052099C" w:rsidRPr="00EF5CB9" w:rsidRDefault="0052099C" w:rsidP="0052099C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4004B4CC" w14:textId="4BF872F9" w:rsidR="0052099C" w:rsidRPr="00EF5CB9" w:rsidRDefault="0052099C" w:rsidP="0052099C">
            <w:pPr>
              <w:ind w:left="360"/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highlight w:val="cyan"/>
                <w:lang w:eastAsia="en-US"/>
              </w:rPr>
              <w:t>1990 – Present</w:t>
            </w:r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  <w:t xml:space="preserve"> – LPG era – understand market and economy</w:t>
            </w:r>
          </w:p>
          <w:p w14:paraId="3CBE0006" w14:textId="3AF7B059" w:rsidR="00A429C1" w:rsidRPr="00EF5CB9" w:rsidRDefault="0052099C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Analyzed impact of globalization and withdrawal of welfare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state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intro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players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mfg</w:t>
            </w:r>
            <w:proofErr w:type="spellEnd"/>
            <w:r w:rsidR="0065265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404E5A5" w14:textId="77777777" w:rsidR="00980459" w:rsidRPr="00EF5CB9" w:rsidRDefault="00980459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Globalization impact</w:t>
            </w:r>
          </w:p>
          <w:p w14:paraId="1AEA9ECB" w14:textId="77777777" w:rsidR="00980459" w:rsidRPr="00EF5CB9" w:rsidRDefault="00980459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Growing influence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neo-liberal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eco policy – erosion of dev state</w:t>
            </w:r>
          </w:p>
          <w:p w14:paraId="35DA9FE6" w14:textId="77777777" w:rsidR="00980459" w:rsidRPr="00EF5CB9" w:rsidRDefault="00980459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Subsidy, regulated market diluted – farmer exposed to global comp </w:t>
            </w:r>
          </w:p>
          <w:p w14:paraId="1F34FF57" w14:textId="77777777" w:rsidR="00980459" w:rsidRPr="00EF5CB9" w:rsidRDefault="00980459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Contract farming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cos provides seeds, inputs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working cap to farmers. In return, farmer assured of pre-determined fixed prices </w:t>
            </w:r>
          </w:p>
          <w:p w14:paraId="4F347CB4" w14:textId="77777777" w:rsidR="00980459" w:rsidRPr="00EF5CB9" w:rsidRDefault="00980459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Biggest beneficiary were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big landowners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(who became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enterprenurial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farmers)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Gentlemen farmers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2BA0E5E6" w14:textId="77777777" w:rsidR="00980459" w:rsidRPr="00EF5CB9" w:rsidRDefault="00980459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Increasing inequality within classes</w:t>
            </w:r>
          </w:p>
          <w:p w14:paraId="56A08098" w14:textId="77777777" w:rsidR="00980459" w:rsidRPr="00EF5CB9" w:rsidRDefault="00980459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R&amp;R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bullock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capitalists;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tractor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capitalists</w:t>
            </w:r>
          </w:p>
          <w:p w14:paraId="66723177" w14:textId="77777777" w:rsidR="00980459" w:rsidRPr="00EF5CB9" w:rsidRDefault="00980459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Pauperization as loss of jobs of existing farmers</w:t>
            </w:r>
          </w:p>
          <w:p w14:paraId="45E091CC" w14:textId="77777777" w:rsidR="00980459" w:rsidRPr="00EF5CB9" w:rsidRDefault="00980459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Monoculture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cash crops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(from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foodcrops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which had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greater dd in global market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coffee, cotton, oilseeds – profit over needs </w:t>
            </w:r>
          </w:p>
          <w:p w14:paraId="53462AB5" w14:textId="77777777" w:rsidR="00980459" w:rsidRPr="00EF5CB9" w:rsidRDefault="00980459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Challenge to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small farmers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extensive competition </w:t>
            </w:r>
          </w:p>
          <w:p w14:paraId="45E1354D" w14:textId="77777777" w:rsidR="00980459" w:rsidRPr="00EF5CB9" w:rsidRDefault="00980459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Destruction of ecology – Vandana Shiva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seeds, pesticides,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sanlinzation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soil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deption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farmers without security </w:t>
            </w:r>
          </w:p>
          <w:p w14:paraId="6BC692C0" w14:textId="77777777" w:rsidR="00980459" w:rsidRPr="00EF5CB9" w:rsidRDefault="00980459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Shift to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Hydro and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aeroponics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becoming prosperous + modern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through modern labs and plants – inequality increase as less labor, more cap intensive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MN Panini (floriculture in Karnataka study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625C8FC8" w14:textId="0ED9BFE8" w:rsidR="00980459" w:rsidRPr="00EF5CB9" w:rsidRDefault="000C7A43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vina mazumdar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gender based exploitation intensified after economic growth and women become homemakers</w:t>
            </w:r>
          </w:p>
          <w:p w14:paraId="6B1B0A4C" w14:textId="28CDE6F7" w:rsidR="00535BAE" w:rsidRPr="00EF5CB9" w:rsidRDefault="00535BAE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migration - feminization</w:t>
            </w:r>
          </w:p>
          <w:p w14:paraId="1BA48C73" w14:textId="77777777" w:rsidR="00963DC2" w:rsidRPr="00EF5CB9" w:rsidRDefault="00963DC2" w:rsidP="00963DC2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13A92193" w14:textId="57D4D963" w:rsidR="002A3543" w:rsidRPr="00EF5CB9" w:rsidRDefault="002A3543" w:rsidP="00963DC2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Contemporary scholars like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Ashis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Nandy – village is no longer a </w:t>
            </w:r>
            <w:proofErr w:type="spellStart"/>
            <w:r w:rsidR="004443A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</w:t>
            </w:r>
            <w:proofErr w:type="spellEnd"/>
            <w:r w:rsidR="004443A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village </w:t>
            </w:r>
            <w:proofErr w:type="gramStart"/>
            <w:r w:rsidR="004443A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 itself but</w:t>
            </w:r>
            <w:proofErr w:type="gramEnd"/>
            <w:r w:rsidR="004443A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 counterpoint to city</w:t>
            </w:r>
          </w:p>
          <w:p w14:paraId="699B3CFD" w14:textId="77777777" w:rsidR="005E087E" w:rsidRPr="00EF5CB9" w:rsidRDefault="005E087E" w:rsidP="005E087E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5FED1490" w14:textId="77777777" w:rsidR="00963DC2" w:rsidRPr="00EF5CB9" w:rsidRDefault="00963DC2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FG Bailey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Power and Politics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vills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of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Orrisa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</w:p>
          <w:p w14:paraId="253AC82F" w14:textId="77777777" w:rsidR="00963DC2" w:rsidRPr="00EF5CB9" w:rsidRDefault="00963DC2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Highlighted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coercive aspect of cas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te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relations</w:t>
            </w:r>
          </w:p>
          <w:p w14:paraId="5B1E6DD1" w14:textId="77777777" w:rsidR="00963DC2" w:rsidRPr="00EF5CB9" w:rsidRDefault="00963DC2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Not complete harmony</w:t>
            </w:r>
          </w:p>
          <w:p w14:paraId="3967D45A" w14:textId="77777777" w:rsidR="00963DC2" w:rsidRPr="00EF5CB9" w:rsidRDefault="00963DC2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Ritually imp castes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demandd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respect despite their eating habits</w:t>
            </w:r>
          </w:p>
          <w:p w14:paraId="46FCABF1" w14:textId="5571B783" w:rsidR="00963DC2" w:rsidRPr="00EF5CB9" w:rsidRDefault="00963DC2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Dipankar Gupta: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The twin shackles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which defined India’s villagers,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caste and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, no longer exercise their vigorous hold</w:t>
            </w:r>
          </w:p>
          <w:p w14:paraId="710A805D" w14:textId="77777777" w:rsidR="005E087E" w:rsidRPr="00EF5CB9" w:rsidRDefault="005E087E" w:rsidP="00963DC2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3AEB7156" w14:textId="605F4116" w:rsidR="00963DC2" w:rsidRPr="00EF5CB9" w:rsidRDefault="00963DC2" w:rsidP="00963DC2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Critique/ challenges of village studies – Same as participant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obs</w:t>
            </w:r>
            <w:proofErr w:type="spellEnd"/>
          </w:p>
          <w:p w14:paraId="0EF38DBB" w14:textId="77777777" w:rsidR="00F14DCF" w:rsidRPr="00EF5CB9" w:rsidRDefault="00F14DCF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Hawthorne effect</w:t>
            </w:r>
          </w:p>
          <w:p w14:paraId="7567CC53" w14:textId="415C59F3" w:rsidR="00963DC2" w:rsidRPr="00EF5CB9" w:rsidRDefault="00963DC2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Time consuming </w:t>
            </w:r>
          </w:p>
          <w:p w14:paraId="2A16956C" w14:textId="77777777" w:rsidR="00963DC2" w:rsidRPr="00EF5CB9" w:rsidRDefault="00963DC2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Not representative </w:t>
            </w:r>
          </w:p>
          <w:p w14:paraId="3F6F2115" w14:textId="77777777" w:rsidR="00963DC2" w:rsidRPr="00EF5CB9" w:rsidRDefault="00963DC2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No new theory perspective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Y singh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constrained in their study to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micro cosmos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+ Ashish Nandy</w:t>
            </w:r>
          </w:p>
          <w:p w14:paraId="2554FC18" w14:textId="77777777" w:rsidR="00963DC2" w:rsidRPr="00EF5CB9" w:rsidRDefault="00963DC2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Duplication</w:t>
            </w:r>
          </w:p>
          <w:p w14:paraId="4857F9E9" w14:textId="77777777" w:rsidR="00963DC2" w:rsidRPr="00EF5CB9" w:rsidRDefault="00963DC2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Difficult in dialect</w:t>
            </w:r>
          </w:p>
          <w:p w14:paraId="721B4DA3" w14:textId="77777777" w:rsidR="00963DC2" w:rsidRPr="00EF5CB9" w:rsidRDefault="00963DC2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Low reliability and objectivity </w:t>
            </w:r>
          </w:p>
          <w:p w14:paraId="1C7E58EF" w14:textId="77777777" w:rsidR="00963DC2" w:rsidRPr="00EF5CB9" w:rsidRDefault="00963DC2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Unity and solidarity over-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emphasised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36267FE6" w14:textId="77777777" w:rsidR="00963DC2" w:rsidRPr="00EF5CB9" w:rsidRDefault="00963DC2" w:rsidP="00381075">
            <w:pPr>
              <w:pStyle w:val="ListParagraph"/>
              <w:numPr>
                <w:ilvl w:val="0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Gatekeeping</w:t>
            </w:r>
          </w:p>
          <w:p w14:paraId="2B8BB957" w14:textId="1F567B49" w:rsidR="00963DC2" w:rsidRPr="00EF5CB9" w:rsidRDefault="00963DC2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Surinder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Jodhka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“Village society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” – need 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oconsider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contemporary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dimensions like gender and ecology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+ Should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talk to village taluka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rather than village headman </w:t>
            </w:r>
          </w:p>
          <w:p w14:paraId="7E05616F" w14:textId="71A61EBB" w:rsidR="00963DC2" w:rsidRPr="00EF5CB9" w:rsidRDefault="00963DC2" w:rsidP="00381075">
            <w:pPr>
              <w:pStyle w:val="ListParagraph"/>
              <w:numPr>
                <w:ilvl w:val="1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Y Singh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Studies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were in micro cosmos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; couldn’t be applied to other villages</w:t>
            </w:r>
          </w:p>
          <w:p w14:paraId="0B5B9CF3" w14:textId="0E2403E5" w:rsidR="0014306F" w:rsidRPr="00EF5CB9" w:rsidRDefault="0014306F" w:rsidP="00381075">
            <w:pPr>
              <w:pStyle w:val="ListParagraph"/>
              <w:numPr>
                <w:ilvl w:val="2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Sukhev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Thorat – 75% Dalit HH landless) </w:t>
            </w:r>
          </w:p>
          <w:p w14:paraId="54A0C1E2" w14:textId="77777777" w:rsidR="0014306F" w:rsidRPr="00EF5CB9" w:rsidRDefault="0014306F" w:rsidP="00381075">
            <w:pPr>
              <w:pStyle w:val="ListParagraph"/>
              <w:numPr>
                <w:ilvl w:val="3"/>
                <w:numId w:val="6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Utsa Patnaik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large land holders and farmers control MOP and used surplus for re-investing in land -&gt; consolidated their position 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agrarian class structure</w:t>
            </w:r>
          </w:p>
          <w:p w14:paraId="27E3C5A8" w14:textId="1B27DAC6" w:rsidR="00963DC2" w:rsidRPr="00EF5CB9" w:rsidRDefault="00963DC2" w:rsidP="005E087E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  <w:tc>
          <w:tcPr>
            <w:tcW w:w="3499" w:type="dxa"/>
            <w:noWrap/>
          </w:tcPr>
          <w:p w14:paraId="7B36ABBB" w14:textId="77777777" w:rsidR="00E72719" w:rsidRPr="00EF5CB9" w:rsidRDefault="00E72719" w:rsidP="00E72719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Ambedkar</w:t>
            </w:r>
          </w:p>
          <w:p w14:paraId="7B6729EE" w14:textId="77777777" w:rsidR="00E72719" w:rsidRPr="00EF5CB9" w:rsidRDefault="00E72719" w:rsidP="00E72719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Dipankar Gupta: depressing view of villages</w:t>
            </w:r>
          </w:p>
          <w:p w14:paraId="3FC0792F" w14:textId="77777777" w:rsidR="00E72719" w:rsidRPr="00EF5CB9" w:rsidRDefault="00E72719" w:rsidP="00E72719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yellow"/>
                <w:lang w:eastAsia="en-US"/>
              </w:rPr>
              <w:t>Hopeless Disenchantment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in urban areas, there is hope of a better tomorrow even with filth</w:t>
            </w:r>
          </w:p>
          <w:p w14:paraId="55F5E54D" w14:textId="77777777" w:rsidR="00E72719" w:rsidRPr="00EF5CB9" w:rsidRDefault="00E72719" w:rsidP="00E72719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No one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wants to be a farmer anymore</w:t>
            </w:r>
          </w:p>
          <w:p w14:paraId="556AA405" w14:textId="77777777" w:rsidR="00E72719" w:rsidRPr="00EF5CB9" w:rsidRDefault="00E72719" w:rsidP="00E72719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Caste hierarchy losing its tenacity</w:t>
            </w:r>
          </w:p>
          <w:p w14:paraId="772346FA" w14:textId="77777777" w:rsidR="00E72719" w:rsidRPr="00EF5CB9" w:rsidRDefault="00E72719" w:rsidP="00E72719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No joint family</w:t>
            </w:r>
          </w:p>
          <w:p w14:paraId="682276C0" w14:textId="77777777" w:rsidR="006D189C" w:rsidRPr="00EF5CB9" w:rsidRDefault="006D189C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F503C2" w:rsidRPr="00EF5CB9" w14:paraId="571FE06A" w14:textId="77777777" w:rsidTr="00986D19">
        <w:trPr>
          <w:trHeight w:val="692"/>
        </w:trPr>
        <w:tc>
          <w:tcPr>
            <w:tcW w:w="1255" w:type="dxa"/>
            <w:noWrap/>
          </w:tcPr>
          <w:p w14:paraId="68883F09" w14:textId="2BAAAF40" w:rsidR="00F503C2" w:rsidRPr="00EF5CB9" w:rsidRDefault="00F321CE" w:rsidP="00240F69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 xml:space="preserve">Land </w:t>
            </w:r>
            <w:r w:rsidR="006B6CD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tenure system</w:t>
            </w:r>
          </w:p>
        </w:tc>
        <w:tc>
          <w:tcPr>
            <w:tcW w:w="11160" w:type="dxa"/>
            <w:noWrap/>
          </w:tcPr>
          <w:p w14:paraId="46D32866" w14:textId="3FDD59FD" w:rsidR="0093420A" w:rsidRPr="00EF5CB9" w:rsidRDefault="0093420A" w:rsidP="006908CF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Evolution of land tenure system mirrors the evolution of Indian society</w:t>
            </w:r>
          </w:p>
          <w:p w14:paraId="52B57BC0" w14:textId="01F8353B" w:rsidR="0072362B" w:rsidRPr="00EF5CB9" w:rsidRDefault="0072362B" w:rsidP="0072362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Ryotwari</w:t>
            </w:r>
          </w:p>
          <w:p w14:paraId="4D6B76B4" w14:textId="640E9DC9" w:rsidR="003C2EFA" w:rsidRPr="00EF5CB9" w:rsidRDefault="003C2EFA" w:rsidP="0072362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Dhanangere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LTS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led to further pauperization of peasants </w:t>
            </w:r>
          </w:p>
          <w:p w14:paraId="5891745C" w14:textId="62FD22FF" w:rsidR="003C2EFA" w:rsidRPr="00EF5CB9" w:rsidRDefault="003C2EFA" w:rsidP="0072362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Subaltern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like Ranjit Guha </w:t>
            </w:r>
          </w:p>
          <w:p w14:paraId="1F6ED1CB" w14:textId="776F0D10" w:rsidR="003C2EFA" w:rsidRPr="00EF5CB9" w:rsidRDefault="003C2EFA" w:rsidP="0072362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RC Dutt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surplus extraction – reason for deaths </w:t>
            </w:r>
          </w:p>
          <w:p w14:paraId="0E3E09F2" w14:textId="6611838B" w:rsidR="003C2EFA" w:rsidRPr="00EF5CB9" w:rsidRDefault="003C2EFA" w:rsidP="0072362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Utsa Patnaik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rise of absentee landlords</w:t>
            </w:r>
          </w:p>
          <w:p w14:paraId="48B15719" w14:textId="32E3B176" w:rsidR="003C2EFA" w:rsidRPr="00EF5CB9" w:rsidRDefault="003C2EFA" w:rsidP="0072362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Y Singh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led 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ruralization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deindustrialization</w:t>
            </w:r>
          </w:p>
          <w:p w14:paraId="17661479" w14:textId="2D85D055" w:rsidR="003C2EFA" w:rsidRPr="00EF5CB9" w:rsidRDefault="003C2EFA" w:rsidP="0072362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Ashok Rudra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no investment in land as an asset</w:t>
            </w:r>
          </w:p>
          <w:p w14:paraId="78F64B66" w14:textId="4B128AC1" w:rsidR="003C2EFA" w:rsidRPr="00EF5CB9" w:rsidRDefault="003C2EFA" w:rsidP="0072362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AR Desai – nationalism </w:t>
            </w:r>
          </w:p>
          <w:p w14:paraId="2675C7FC" w14:textId="77777777" w:rsidR="00F503C2" w:rsidRPr="00EF5CB9" w:rsidRDefault="007C653B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Peasants</w:t>
            </w:r>
          </w:p>
          <w:p w14:paraId="0B3668F8" w14:textId="77777777" w:rsidR="007C653B" w:rsidRPr="00EF5CB9" w:rsidRDefault="008B0AE0" w:rsidP="007C653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Daniel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Thorner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Peasant is the only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asli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Kisan</w:t>
            </w:r>
          </w:p>
          <w:p w14:paraId="07A57385" w14:textId="77777777" w:rsidR="002E2A97" w:rsidRPr="00EF5CB9" w:rsidRDefault="002E2A97" w:rsidP="007C653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Robert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Redfield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“Peasant society and culture”, 1956</w:t>
            </w:r>
          </w:p>
          <w:p w14:paraId="49FDCD8E" w14:textId="77777777" w:rsidR="002E2A97" w:rsidRPr="00EF5CB9" w:rsidRDefault="002E2A97" w:rsidP="002E2A9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Highly reverent – worship land</w:t>
            </w:r>
          </w:p>
          <w:p w14:paraId="50A28A3B" w14:textId="77777777" w:rsidR="002E2A97" w:rsidRPr="00EF5CB9" w:rsidRDefault="002E2A97" w:rsidP="002E2A9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Dignity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</w:t>
            </w:r>
            <w:proofErr w:type="spellEnd"/>
          </w:p>
          <w:p w14:paraId="51D5EDF7" w14:textId="77777777" w:rsidR="002E2A97" w:rsidRPr="00EF5CB9" w:rsidRDefault="00E8355E" w:rsidP="002E2A9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 is noble, ideal job</w:t>
            </w:r>
          </w:p>
          <w:p w14:paraId="345C060F" w14:textId="77777777" w:rsidR="00E8355E" w:rsidRPr="00EF5CB9" w:rsidRDefault="00E8355E" w:rsidP="002E2A9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Family is primary unit of social org</w:t>
            </w:r>
          </w:p>
          <w:p w14:paraId="5130A022" w14:textId="20232FDB" w:rsidR="00E8355E" w:rsidRPr="00EF5CB9" w:rsidRDefault="00544509" w:rsidP="002E2A9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Land is the main source of livelihood</w:t>
            </w:r>
          </w:p>
          <w:p w14:paraId="71E57037" w14:textId="77777777" w:rsidR="00544509" w:rsidRPr="00EF5CB9" w:rsidRDefault="00544509" w:rsidP="002E2A9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Distinct culture and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daily schedule of work vs landed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arostocrats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3DA728AD" w14:textId="77777777" w:rsidR="007753D5" w:rsidRPr="00EF5CB9" w:rsidRDefault="007753D5" w:rsidP="002E2A9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obedience and subordination of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peasants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vs large land owners</w:t>
            </w:r>
          </w:p>
          <w:p w14:paraId="18A66519" w14:textId="77777777" w:rsidR="007753D5" w:rsidRPr="00EF5CB9" w:rsidRDefault="007753D5" w:rsidP="002E2A9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peasant while has possession, but is not the real owner; Aristocracy is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politically awakened and hence deny peasantry its rights</w:t>
            </w:r>
          </w:p>
          <w:p w14:paraId="65DA4276" w14:textId="77777777" w:rsidR="00080D40" w:rsidRPr="00EF5CB9" w:rsidRDefault="00080D40" w:rsidP="00080D4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Sorokin: social mobility in peasant society is relatively poor</w:t>
            </w:r>
          </w:p>
          <w:p w14:paraId="7655BC4B" w14:textId="77777777" w:rsidR="003E4D93" w:rsidRPr="00EF5CB9" w:rsidRDefault="00080D40" w:rsidP="00A829F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AR Desai: </w:t>
            </w:r>
          </w:p>
          <w:p w14:paraId="7949970E" w14:textId="377DF611" w:rsidR="005D5B7D" w:rsidRPr="00EF5CB9" w:rsidRDefault="00080D40" w:rsidP="003E4D9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10737B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nationalism started as peasant movement</w:t>
            </w:r>
            <w:r w:rsidR="005D5B7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</w:t>
            </w:r>
            <w:proofErr w:type="spellStart"/>
            <w:r w:rsidR="005D5B7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Jajmani</w:t>
            </w:r>
            <w:proofErr w:type="spellEnd"/>
            <w:r w:rsidR="005D5B7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 crucial feature of peasant society </w:t>
            </w:r>
          </w:p>
          <w:p w14:paraId="0589CD5B" w14:textId="57D3AC99" w:rsidR="003E4D93" w:rsidRPr="00EF5CB9" w:rsidRDefault="009470D1" w:rsidP="003E4D9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produce for subsistence </w:t>
            </w:r>
          </w:p>
          <w:p w14:paraId="54AC453A" w14:textId="17D2A044" w:rsidR="009470D1" w:rsidRPr="00EF5CB9" w:rsidRDefault="009470D1" w:rsidP="003E4D9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not economically viable – small lands but consider them sacred</w:t>
            </w:r>
          </w:p>
          <w:p w14:paraId="6DECDCAC" w14:textId="0DF7E635" w:rsidR="009470D1" w:rsidRPr="00EF5CB9" w:rsidRDefault="009470D1" w:rsidP="003E4D9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wont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migrate</w:t>
            </w:r>
            <w:proofErr w:type="gramEnd"/>
          </w:p>
          <w:p w14:paraId="7A4737D2" w14:textId="6BEED6B0" w:rsidR="009470D1" w:rsidRPr="00EF5CB9" w:rsidRDefault="009470D1" w:rsidP="003E4D9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 xml:space="preserve">influenced by tradition; religion </w:t>
            </w:r>
            <w:r w:rsidR="000E5CB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and superstitions are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imp</w:t>
            </w:r>
            <w:r w:rsidR="000E5CB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highly </w:t>
            </w:r>
            <w:proofErr w:type="spellStart"/>
            <w:r w:rsidR="000E5CB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reverant</w:t>
            </w:r>
            <w:proofErr w:type="spellEnd"/>
            <w:r w:rsidR="000E5CB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attitude</w:t>
            </w:r>
          </w:p>
          <w:p w14:paraId="1734E1B5" w14:textId="1C8C0373" w:rsidR="005D5B7D" w:rsidRPr="00EF5CB9" w:rsidRDefault="00264259" w:rsidP="005D5B7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led to class stratification along with caste stratification</w:t>
            </w:r>
          </w:p>
          <w:p w14:paraId="4DE72DB6" w14:textId="3A0ACE30" w:rsidR="00080D40" w:rsidRPr="00EF5CB9" w:rsidRDefault="00955BFF" w:rsidP="00CD56A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70% in </w:t>
            </w:r>
            <w:r w:rsidR="006C7AC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minority landlords and 28% landless</w:t>
            </w:r>
          </w:p>
        </w:tc>
        <w:tc>
          <w:tcPr>
            <w:tcW w:w="3499" w:type="dxa"/>
            <w:noWrap/>
          </w:tcPr>
          <w:p w14:paraId="38D1791B" w14:textId="77777777" w:rsidR="00F503C2" w:rsidRPr="00EF5CB9" w:rsidRDefault="00F503C2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F503C2" w:rsidRPr="00EF5CB9" w14:paraId="5DFF08D7" w14:textId="77777777" w:rsidTr="00986D19">
        <w:trPr>
          <w:trHeight w:val="692"/>
        </w:trPr>
        <w:tc>
          <w:tcPr>
            <w:tcW w:w="1255" w:type="dxa"/>
            <w:noWrap/>
          </w:tcPr>
          <w:p w14:paraId="48752160" w14:textId="2FD138A4" w:rsidR="00F503C2" w:rsidRPr="00EF5CB9" w:rsidRDefault="001664BA" w:rsidP="00240F69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Land reforms</w:t>
            </w:r>
          </w:p>
        </w:tc>
        <w:tc>
          <w:tcPr>
            <w:tcW w:w="11160" w:type="dxa"/>
            <w:noWrap/>
          </w:tcPr>
          <w:p w14:paraId="21D664C6" w14:textId="77777777" w:rsidR="00725212" w:rsidRPr="00EF5CB9" w:rsidRDefault="00725212" w:rsidP="00384A1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Background </w:t>
            </w:r>
          </w:p>
          <w:p w14:paraId="2EB4C055" w14:textId="62DC5E58" w:rsidR="001803E8" w:rsidRPr="00EF5CB9" w:rsidRDefault="009C533A" w:rsidP="00725212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Kumarappa commission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abolition of feudal </w:t>
            </w:r>
            <w:r w:rsidR="0072521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intermediaries needed</w:t>
            </w:r>
            <w:r w:rsidR="001803E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</w:t>
            </w:r>
            <w:proofErr w:type="gramStart"/>
            <w:r w:rsidR="001803E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&gt;  </w:t>
            </w:r>
            <w:r w:rsidR="001803E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Congress</w:t>
            </w:r>
            <w:proofErr w:type="gramEnd"/>
            <w:r w:rsidR="001803E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agrarian reforms report </w:t>
            </w:r>
          </w:p>
          <w:p w14:paraId="748B949B" w14:textId="63A2C1B5" w:rsidR="001B2166" w:rsidRPr="00EF5CB9" w:rsidRDefault="001B2166" w:rsidP="00725212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Key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features</w:t>
            </w:r>
            <w:r w:rsidR="001236F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/ components</w:t>
            </w:r>
          </w:p>
          <w:p w14:paraId="51757656" w14:textId="6B136360" w:rsidR="001B2166" w:rsidRPr="00EF5CB9" w:rsidRDefault="001B2166" w:rsidP="001B216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Redistributive</w:t>
            </w:r>
          </w:p>
          <w:p w14:paraId="2C8C85B8" w14:textId="0AB4BB9E" w:rsidR="001B2166" w:rsidRPr="00EF5CB9" w:rsidRDefault="001B2166" w:rsidP="001B216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Reduce Inequality </w:t>
            </w:r>
          </w:p>
          <w:p w14:paraId="77F15A32" w14:textId="2120A838" w:rsidR="001B2166" w:rsidRPr="00EF5CB9" w:rsidRDefault="001B2166" w:rsidP="001B216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Emanticipating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D5E0543" w14:textId="413797A2" w:rsidR="001B2166" w:rsidRPr="00EF5CB9" w:rsidRDefault="001B2166" w:rsidP="001B216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New classes – bullock capitalists</w:t>
            </w:r>
          </w:p>
          <w:p w14:paraId="047E6EC6" w14:textId="10636908" w:rsidR="001236F2" w:rsidRPr="00EF5CB9" w:rsidRDefault="001236F2" w:rsidP="001236F2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Components </w:t>
            </w:r>
          </w:p>
          <w:p w14:paraId="4E7D41FF" w14:textId="5BF5EC7D" w:rsidR="001236F2" w:rsidRPr="00EF5CB9" w:rsidRDefault="001236F2" w:rsidP="001B216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Computerization </w:t>
            </w:r>
          </w:p>
          <w:p w14:paraId="5E2A4A3F" w14:textId="3A2A757D" w:rsidR="001236F2" w:rsidRPr="00EF5CB9" w:rsidRDefault="001236F2" w:rsidP="001B216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Tenancy</w:t>
            </w:r>
          </w:p>
          <w:p w14:paraId="7FA8CAEC" w14:textId="5A4C9375" w:rsidR="001236F2" w:rsidRPr="00EF5CB9" w:rsidRDefault="001236F2" w:rsidP="001B216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Land to tillers</w:t>
            </w:r>
          </w:p>
          <w:p w14:paraId="174CB8FE" w14:textId="0C06FE9A" w:rsidR="001236F2" w:rsidRPr="00EF5CB9" w:rsidRDefault="001236F2" w:rsidP="001B216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Abolition of intermediaries </w:t>
            </w:r>
          </w:p>
          <w:p w14:paraId="66AC173F" w14:textId="1DD6FEA8" w:rsidR="001236F2" w:rsidRPr="00EF5CB9" w:rsidRDefault="001236F2" w:rsidP="001B216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consoldidation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40831C6" w14:textId="7C905E58" w:rsidR="001236F2" w:rsidRPr="00EF5CB9" w:rsidRDefault="001236F2" w:rsidP="001B216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Contract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famrning</w:t>
            </w:r>
            <w:proofErr w:type="spellEnd"/>
          </w:p>
          <w:p w14:paraId="5B120C2E" w14:textId="68295EA9" w:rsidR="001236F2" w:rsidRPr="00EF5CB9" w:rsidRDefault="001236F2" w:rsidP="001B216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Coop farming and FPO </w:t>
            </w:r>
          </w:p>
          <w:p w14:paraId="37DEAABA" w14:textId="3A444575" w:rsidR="001236F2" w:rsidRPr="00EF5CB9" w:rsidRDefault="001236F2" w:rsidP="001B216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Land ceiling</w:t>
            </w:r>
          </w:p>
          <w:p w14:paraId="4DE51A07" w14:textId="69244C2B" w:rsidR="001236F2" w:rsidRPr="00EF5CB9" w:rsidRDefault="001236F2" w:rsidP="001B216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Homestead rights</w:t>
            </w:r>
          </w:p>
          <w:p w14:paraId="6302E892" w14:textId="4790F728" w:rsidR="00725212" w:rsidRPr="00EF5CB9" w:rsidRDefault="00725212" w:rsidP="00725212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       </w:t>
            </w:r>
            <w:r w:rsidR="001236F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Effectiveness of </w:t>
            </w:r>
            <w:proofErr w:type="gramStart"/>
            <w:r w:rsidR="001236F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Land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Reforms</w:t>
            </w:r>
            <w:proofErr w:type="gramEnd"/>
          </w:p>
          <w:p w14:paraId="3E4468C5" w14:textId="07085CED" w:rsidR="001236F2" w:rsidRPr="00EF5CB9" w:rsidRDefault="001236F2" w:rsidP="00384A1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Aim: Re-distribute land amongst cultivators </w:t>
            </w:r>
          </w:p>
          <w:p w14:paraId="7AEDDD52" w14:textId="4253AA2A" w:rsidR="001236F2" w:rsidRPr="00EF5CB9" w:rsidRDefault="001236F2" w:rsidP="00384A1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PC Joshi and TK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oomen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observed patters of programs</w:t>
            </w:r>
          </w:p>
          <w:p w14:paraId="78D4C34F" w14:textId="7E087768" w:rsidR="001236F2" w:rsidRPr="00EF5CB9" w:rsidRDefault="001236F2" w:rsidP="001236F2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Land reform from above – legislation based </w:t>
            </w:r>
          </w:p>
          <w:p w14:paraId="2D870413" w14:textId="679F5E66" w:rsidR="001236F2" w:rsidRPr="00EF5CB9" w:rsidRDefault="001236F2" w:rsidP="001236F2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Above and below – leg + peasant mobilization </w:t>
            </w:r>
          </w:p>
          <w:p w14:paraId="4DD3E77C" w14:textId="3A541029" w:rsidR="001236F2" w:rsidRPr="00EF5CB9" w:rsidRDefault="001236F2" w:rsidP="001236F2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Below – voluntary – Vinod Bhave </w:t>
            </w:r>
          </w:p>
          <w:p w14:paraId="0C88AB82" w14:textId="231CB62A" w:rsidR="001236F2" w:rsidRPr="00EF5CB9" w:rsidRDefault="001236F2" w:rsidP="001236F2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Below but militant action – Naxalbari (Bengal)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+ 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bakasht</w:t>
            </w:r>
            <w:proofErr w:type="spellEnd"/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movement (Bihar)</w:t>
            </w:r>
          </w:p>
          <w:p w14:paraId="52A06A78" w14:textId="3505E9E5" w:rsidR="001236F2" w:rsidRPr="00EF5CB9" w:rsidRDefault="001236F2" w:rsidP="001236F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Gill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reverse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tenancy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gave to large farmer to use large land more efficiently and profitably</w:t>
            </w:r>
          </w:p>
          <w:p w14:paraId="477767A2" w14:textId="205D511D" w:rsidR="001236F2" w:rsidRPr="00EF5CB9" w:rsidRDefault="001236F2" w:rsidP="001236F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Y singh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F9585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F9585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 UP – </w:t>
            </w:r>
            <w:r w:rsidR="00F9585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Rajput brahmin and </w:t>
            </w:r>
            <w:proofErr w:type="spellStart"/>
            <w:r w:rsidR="00F9585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bhumiar</w:t>
            </w:r>
            <w:proofErr w:type="spellEnd"/>
            <w:r w:rsidR="00F9585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losing land to peasant caste </w:t>
            </w:r>
          </w:p>
          <w:p w14:paraId="66EBA5E9" w14:textId="038AAF54" w:rsidR="00F95859" w:rsidRPr="00EF5CB9" w:rsidRDefault="00F95859" w:rsidP="001236F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Andre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Beteiile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class caste power</w:t>
            </w:r>
          </w:p>
          <w:p w14:paraId="6FBF1469" w14:textId="50487A9A" w:rsidR="00F95859" w:rsidRPr="00EF5CB9" w:rsidRDefault="00F95859" w:rsidP="001236F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Jayoti Gupta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WB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study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land reform passed from one group to another group of men and women didn’t gain much</w:t>
            </w:r>
            <w:r w:rsidR="004954B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2265656" w14:textId="5F304C89" w:rsidR="00F95859" w:rsidRPr="00EF5CB9" w:rsidRDefault="00F95859" w:rsidP="001236F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KL Sharma – Raj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most of landlords have claimed themselves to be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cultivator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s; led to eviction of real cultivators (so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proletarianzation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depeasantization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+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benami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transactions increased - + increase 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divorce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rates + some beneficiaries of LR – emerged as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new rural bourgeoise</w:t>
            </w:r>
          </w:p>
          <w:p w14:paraId="23AA7E64" w14:textId="0813F34E" w:rsidR="004954BB" w:rsidRPr="00EF5CB9" w:rsidRDefault="004954BB" w:rsidP="004954B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Led to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backlashes by proletariat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caste senas like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Ranvir Sena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Bihar </w:t>
            </w:r>
          </w:p>
          <w:p w14:paraId="08161FC9" w14:textId="5EBF9246" w:rsidR="004954BB" w:rsidRPr="00EF5CB9" w:rsidRDefault="004954BB" w:rsidP="004954B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Migration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urban sprawl</w:t>
            </w:r>
          </w:p>
          <w:p w14:paraId="6F957157" w14:textId="77777777" w:rsidR="00435D07" w:rsidRPr="00EF5CB9" w:rsidRDefault="00435D07" w:rsidP="00435D0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Successful in some areas/ failed in others such as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JK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Punjab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Sunil SEN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532A1203" w14:textId="77777777" w:rsidR="00435D07" w:rsidRPr="00EF5CB9" w:rsidRDefault="00435D07" w:rsidP="00435D0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Symbolic vs material change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 Land fragmentation - Avg land holding still low</w:t>
            </w:r>
          </w:p>
          <w:p w14:paraId="1001DD3A" w14:textId="77777777" w:rsidR="00435D07" w:rsidRPr="00EF5CB9" w:rsidRDefault="00435D07" w:rsidP="00435D0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Socio cultural factors: Caste hierarchy disrupt coop farming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Satish Deshpande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 no real impact on position of lower class)</w:t>
            </w:r>
          </w:p>
          <w:p w14:paraId="3290AF45" w14:textId="77777777" w:rsidR="00435D07" w:rsidRPr="00EF5CB9" w:rsidRDefault="00435D07" w:rsidP="00435D0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Legal: burden of proof with tenant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Khusro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land forcefully evicted but shown to be voluntary surrendered) </w:t>
            </w:r>
          </w:p>
          <w:p w14:paraId="73A0C28E" w14:textId="77777777" w:rsidR="00435D07" w:rsidRPr="00EF5CB9" w:rsidRDefault="00435D07" w:rsidP="00435D0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Tribals unimpacted/ displaced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MS Rao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40D53400" w14:textId="67459F7F" w:rsidR="00435D07" w:rsidRPr="00EF5CB9" w:rsidRDefault="00435D07" w:rsidP="00435D0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Utsa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patnaik</w:t>
            </w:r>
            <w:proofErr w:type="spellEnd"/>
          </w:p>
          <w:p w14:paraId="7B43B576" w14:textId="77777777" w:rsidR="00435D07" w:rsidRPr="00EF5CB9" w:rsidRDefault="00435D07" w:rsidP="004954B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66D8B5D6" w14:textId="4FC9F770" w:rsidR="00F95859" w:rsidRPr="00EF5CB9" w:rsidRDefault="00F95859" w:rsidP="00F95859">
            <w:pPr>
              <w:pStyle w:val="ListParagraph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7E58BFC" w14:textId="1F669A91" w:rsidR="00772CFE" w:rsidRPr="00EF5CB9" w:rsidRDefault="00772CFE" w:rsidP="00384A1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Zamindari abolition</w:t>
            </w:r>
            <w:r w:rsidR="00FA0D3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r w:rsidR="00FA0D3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20mn cultivators came</w:t>
            </w:r>
            <w:r w:rsidR="00FA0D3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into direct contact with govt)</w:t>
            </w:r>
          </w:p>
          <w:p w14:paraId="6C33052A" w14:textId="007D385D" w:rsidR="006851EB" w:rsidRPr="00EF5CB9" w:rsidRDefault="006851EB" w:rsidP="006851EB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F: reduced caste – class nexus; upliftment of SC / ST/ Untouchables</w:t>
            </w:r>
          </w:p>
          <w:p w14:paraId="05BE7E16" w14:textId="468B09E6" w:rsidR="006851EB" w:rsidRPr="00EF5CB9" w:rsidRDefault="006851EB" w:rsidP="006851EB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D:  led to conflicts with zamindars/ landowners – land alienation resulted in backlashes</w:t>
            </w:r>
          </w:p>
          <w:p w14:paraId="658FC334" w14:textId="6A98F554" w:rsidR="00772CFE" w:rsidRPr="00EF5CB9" w:rsidRDefault="00772CFE" w:rsidP="00384A1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Tenancy reform </w:t>
            </w:r>
            <w:r w:rsidR="00636D7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and lease act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– </w:t>
            </w:r>
            <w:r w:rsidR="001236F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</w:p>
          <w:p w14:paraId="3DDF557B" w14:textId="0FE97F7C" w:rsidR="000D5F1F" w:rsidRPr="00EF5CB9" w:rsidRDefault="000D5F1F" w:rsidP="000D5F1F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Protection from exploitative landed bourgeoise and uplift manual workers</w:t>
            </w:r>
          </w:p>
          <w:p w14:paraId="0BE769C9" w14:textId="41A2ABC3" w:rsidR="000D5F1F" w:rsidRPr="00EF5CB9" w:rsidRDefault="000D5F1F" w:rsidP="000D5F1F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only 4% area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; skeptical they will lose land with tenants staying for long</w:t>
            </w:r>
            <w:r w:rsidR="00BD60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didn’t </w:t>
            </w:r>
            <w:proofErr w:type="gramStart"/>
            <w:r w:rsidR="00BD60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enter into</w:t>
            </w:r>
            <w:proofErr w:type="gramEnd"/>
            <w:r w:rsidR="00BD60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formal contracts</w:t>
            </w:r>
          </w:p>
          <w:p w14:paraId="4F77426F" w14:textId="77777777" w:rsidR="00FE2568" w:rsidRPr="00EF5CB9" w:rsidRDefault="00862754" w:rsidP="00384A1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Land ceiling – </w:t>
            </w:r>
          </w:p>
          <w:p w14:paraId="162784AE" w14:textId="77777777" w:rsidR="00F763C8" w:rsidRPr="00EF5CB9" w:rsidRDefault="00F763C8" w:rsidP="00F763C8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Vinoda Bhave – launched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Bhoodan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voluntary give up land – land should be redistributed by changing heart and not by legislation</w:t>
            </w:r>
          </w:p>
          <w:p w14:paraId="7AAA0F8B" w14:textId="77777777" w:rsidR="00B63858" w:rsidRPr="00EF5CB9" w:rsidRDefault="00F763C8" w:rsidP="00F763C8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Successful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telanagana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because of communism </w:t>
            </w:r>
            <w:r w:rsidR="0086275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litigation, benami, political will, flawed regulation; </w:t>
            </w:r>
          </w:p>
          <w:p w14:paraId="7A5D3174" w14:textId="09E42B61" w:rsidR="00862754" w:rsidRPr="00EF5CB9" w:rsidRDefault="00862754" w:rsidP="00F763C8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only 5.2mn land distributed amongst 5.5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="00477FB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beneficiaries </w:t>
            </w:r>
            <w:r w:rsidR="009D00C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</w:t>
            </w:r>
            <w:proofErr w:type="gramEnd"/>
            <w:r w:rsidR="009D00C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B6385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forcefully</w:t>
            </w:r>
            <w:r w:rsidR="009D00C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evicted and shown as voluntary surrender</w:t>
            </w:r>
          </w:p>
          <w:p w14:paraId="44AC0C02" w14:textId="5736579F" w:rsidR="00C56FF3" w:rsidRPr="00EF5CB9" w:rsidRDefault="00C56FF3" w:rsidP="00FE2568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changed traditional household and joint family structures</w:t>
            </w:r>
          </w:p>
          <w:p w14:paraId="508E3C43" w14:textId="2CEB74F6" w:rsidR="00B0595B" w:rsidRPr="00EF5CB9" w:rsidRDefault="00BD7A9C" w:rsidP="00435D0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Dandekar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barely 1% area redistributed</w:t>
            </w:r>
          </w:p>
        </w:tc>
        <w:tc>
          <w:tcPr>
            <w:tcW w:w="3499" w:type="dxa"/>
            <w:noWrap/>
          </w:tcPr>
          <w:p w14:paraId="7BAAAEC0" w14:textId="77777777" w:rsidR="00F503C2" w:rsidRPr="00EF5CB9" w:rsidRDefault="00F503C2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F503C2" w:rsidRPr="00EF5CB9" w14:paraId="3738135A" w14:textId="77777777" w:rsidTr="00986D19">
        <w:trPr>
          <w:trHeight w:val="692"/>
        </w:trPr>
        <w:tc>
          <w:tcPr>
            <w:tcW w:w="1255" w:type="dxa"/>
            <w:noWrap/>
          </w:tcPr>
          <w:p w14:paraId="44BC3092" w14:textId="0B9C238C" w:rsidR="00F503C2" w:rsidRPr="00EF5CB9" w:rsidRDefault="000F3A06" w:rsidP="00240F69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Green revolution</w:t>
            </w:r>
          </w:p>
        </w:tc>
        <w:tc>
          <w:tcPr>
            <w:tcW w:w="11160" w:type="dxa"/>
            <w:noWrap/>
          </w:tcPr>
          <w:p w14:paraId="3511F5F7" w14:textId="77777777" w:rsidR="00FC17C7" w:rsidRPr="00EF5CB9" w:rsidRDefault="001D3DD5" w:rsidP="00381075">
            <w:pPr>
              <w:pStyle w:val="ListParagraph"/>
              <w:numPr>
                <w:ilvl w:val="1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Functional</w:t>
            </w:r>
          </w:p>
          <w:p w14:paraId="2DE86BE3" w14:textId="006E4D3B" w:rsidR="004613E8" w:rsidRPr="00EF5CB9" w:rsidRDefault="004613E8" w:rsidP="004613E8">
            <w:pPr>
              <w:ind w:left="1418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Structural</w:t>
            </w:r>
          </w:p>
          <w:p w14:paraId="2C51372B" w14:textId="38A020EC" w:rsidR="001D3DD5" w:rsidRPr="00EF5CB9" w:rsidRDefault="001D3DD5" w:rsidP="00381075">
            <w:pPr>
              <w:pStyle w:val="ListParagraph"/>
              <w:numPr>
                <w:ilvl w:val="2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Oomen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</w:t>
            </w:r>
            <w:r w:rsidR="00106F2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 to unionization of farmers</w:t>
            </w:r>
          </w:p>
          <w:p w14:paraId="75669567" w14:textId="77777777" w:rsidR="001D3DD5" w:rsidRPr="00EF5CB9" w:rsidRDefault="001D3DD5" w:rsidP="00381075">
            <w:pPr>
              <w:pStyle w:val="ListParagraph"/>
              <w:numPr>
                <w:ilvl w:val="2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R&amp;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</w:t>
            </w:r>
            <w:proofErr w:type="spellEnd"/>
          </w:p>
          <w:p w14:paraId="12BA74FB" w14:textId="7C230FC0" w:rsidR="001D3DD5" w:rsidRPr="00EF5CB9" w:rsidRDefault="001D3DD5" w:rsidP="00381075">
            <w:pPr>
              <w:pStyle w:val="ListParagraph"/>
              <w:numPr>
                <w:ilvl w:val="2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>AB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AF512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more absorption of tech </w:t>
            </w:r>
          </w:p>
          <w:p w14:paraId="3FC23226" w14:textId="77777777" w:rsidR="004613E8" w:rsidRPr="00EF5CB9" w:rsidRDefault="004613E8" w:rsidP="004613E8">
            <w:pPr>
              <w:pStyle w:val="ListParagraph"/>
              <w:ind w:left="1418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Cultural</w:t>
            </w:r>
          </w:p>
          <w:p w14:paraId="4F6D0AC4" w14:textId="77777777" w:rsidR="004613E8" w:rsidRPr="00EF5CB9" w:rsidRDefault="00AF5121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Peasants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became farmers </w:t>
            </w:r>
          </w:p>
          <w:p w14:paraId="7FC94179" w14:textId="77777777" w:rsidR="00AF5121" w:rsidRPr="00EF5CB9" w:rsidRDefault="00AF5121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Consumption patterns</w:t>
            </w:r>
          </w:p>
          <w:p w14:paraId="22C6E6EF" w14:textId="77777777" w:rsidR="00AF5121" w:rsidRPr="00EF5CB9" w:rsidRDefault="00AF5121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Scientific temper</w:t>
            </w:r>
          </w:p>
          <w:p w14:paraId="74B488BE" w14:textId="77777777" w:rsidR="009F2A97" w:rsidRPr="00EF5CB9" w:rsidRDefault="009F2A97" w:rsidP="009F2A97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Dysfunctional</w:t>
            </w:r>
          </w:p>
          <w:p w14:paraId="46EED45F" w14:textId="2B4608F6" w:rsidR="009F2A97" w:rsidRPr="00EF5CB9" w:rsidRDefault="009F2A97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Utsa Patnaik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domestication of women </w:t>
            </w:r>
          </w:p>
          <w:p w14:paraId="0853A048" w14:textId="77777777" w:rsidR="001C63DC" w:rsidRPr="00EF5CB9" w:rsidRDefault="001C63DC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Khusro</w:t>
            </w:r>
          </w:p>
          <w:p w14:paraId="346CA830" w14:textId="44715A00" w:rsidR="001C63DC" w:rsidRPr="00EF5CB9" w:rsidRDefault="001C63DC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MS Rao </w:t>
            </w:r>
          </w:p>
          <w:p w14:paraId="6707253A" w14:textId="3F4D443A" w:rsidR="001C63DC" w:rsidRPr="00EF5CB9" w:rsidRDefault="001C63DC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Laxmi Narayan </w:t>
            </w:r>
          </w:p>
          <w:p w14:paraId="1CA9119B" w14:textId="07FB4BDB" w:rsidR="001C63DC" w:rsidRPr="00EF5CB9" w:rsidRDefault="00822CBE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Land degradation </w:t>
            </w:r>
            <w:r w:rsidR="000979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</w:t>
            </w:r>
            <w:r w:rsidR="000979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Vandana Shiva – ecological misadventure</w:t>
            </w:r>
            <w:r w:rsidR="000979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soil, </w:t>
            </w:r>
            <w:proofErr w:type="spellStart"/>
            <w:r w:rsidR="000979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growundwater</w:t>
            </w:r>
            <w:proofErr w:type="spellEnd"/>
            <w:r w:rsidR="000979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resource and fertilizer, pesticide poisoning </w:t>
            </w:r>
          </w:p>
          <w:p w14:paraId="50C90554" w14:textId="77777777" w:rsidR="00F95859" w:rsidRPr="00EF5CB9" w:rsidRDefault="00F95859" w:rsidP="00F95859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Unintended</w:t>
            </w:r>
          </w:p>
          <w:p w14:paraId="56809BF8" w14:textId="77777777" w:rsidR="00F95859" w:rsidRPr="00EF5CB9" w:rsidRDefault="00F95859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Proletariansation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of small / med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farmers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BB831D6" w14:textId="088AF90A" w:rsidR="00F95859" w:rsidRPr="00EF5CB9" w:rsidRDefault="00F95859" w:rsidP="00381075">
            <w:pPr>
              <w:pStyle w:val="ListParagraph"/>
              <w:numPr>
                <w:ilvl w:val="1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large could invest, small had to borrow -&gt; INDEBTEDNESS, LOSS OF LAND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Jodhkar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bonded labor)</w:t>
            </w:r>
          </w:p>
          <w:p w14:paraId="73AD8EC6" w14:textId="03E52361" w:rsidR="00F95859" w:rsidRPr="00EF5CB9" w:rsidRDefault="00F95859" w:rsidP="00381075">
            <w:pPr>
              <w:pStyle w:val="ListParagraph"/>
              <w:numPr>
                <w:ilvl w:val="1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Mechanisation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pmp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wheat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throtters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displacement of labor</w:t>
            </w:r>
          </w:p>
          <w:p w14:paraId="551C9B41" w14:textId="06D0C080" w:rsidR="00F95859" w:rsidRPr="00EF5CB9" w:rsidRDefault="00F95859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Rise of tractor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capitalsits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bullock cap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further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polarization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+ new form of eco dependency </w:t>
            </w:r>
          </w:p>
          <w:p w14:paraId="3734C294" w14:textId="77777777" w:rsidR="000979B7" w:rsidRPr="00EF5CB9" w:rsidRDefault="00F95859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Regional divide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Swapnil Sen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migration </w:t>
            </w:r>
            <w:r w:rsidR="000979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-&gt; unequal dis of </w:t>
            </w:r>
            <w:proofErr w:type="spellStart"/>
            <w:r w:rsidR="000979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HYV</w:t>
            </w:r>
            <w:proofErr w:type="spellEnd"/>
            <w:r w:rsidR="000979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varied </w:t>
            </w:r>
            <w:r w:rsidR="000979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degree of soil fertility and cap</w:t>
            </w:r>
          </w:p>
          <w:p w14:paraId="2EA41CE3" w14:textId="19D01893" w:rsidR="000979B7" w:rsidRPr="00EF5CB9" w:rsidRDefault="000979B7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Contractualization – changed earlier relation between big farmer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?replaced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with contracts – no deal with banks and biz -&gt; weakened relation within village</w:t>
            </w:r>
          </w:p>
          <w:p w14:paraId="126D30BD" w14:textId="67787ECF" w:rsidR="00F95859" w:rsidRPr="00EF5CB9" w:rsidRDefault="000979B7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Gentlemen farmers (Wolf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Lad</w:t>
            </w:r>
            <w:r w:rsidR="00535BA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ejin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sky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– developed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new found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interest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see land as an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commodity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86807D4" w14:textId="77777777" w:rsidR="00106F2B" w:rsidRPr="00EF5CB9" w:rsidRDefault="00106F2B" w:rsidP="00106F2B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786D3586" w14:textId="42EBB769" w:rsidR="00106F2B" w:rsidRPr="00EF5CB9" w:rsidRDefault="00106F2B" w:rsidP="00106F2B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MOP</w:t>
            </w:r>
          </w:p>
          <w:p w14:paraId="3C86B841" w14:textId="77777777" w:rsidR="00106F2B" w:rsidRPr="00EF5CB9" w:rsidRDefault="00106F2B" w:rsidP="00106F2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Reasons for changing MOP</w:t>
            </w:r>
          </w:p>
          <w:p w14:paraId="17576112" w14:textId="77777777" w:rsidR="00106F2B" w:rsidRPr="00EF5CB9" w:rsidRDefault="00106F2B" w:rsidP="00106F2B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Mechanization</w:t>
            </w:r>
          </w:p>
          <w:p w14:paraId="0E339FA5" w14:textId="77777777" w:rsidR="00106F2B" w:rsidRPr="00EF5CB9" w:rsidRDefault="00106F2B" w:rsidP="00106F2B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Changing social structure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depdendency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D8047F1" w14:textId="77777777" w:rsidR="00106F2B" w:rsidRPr="00EF5CB9" w:rsidRDefault="00106F2B" w:rsidP="00106F2B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Payment in cash from kind </w:t>
            </w:r>
          </w:p>
          <w:p w14:paraId="6D54E1EF" w14:textId="77777777" w:rsidR="00106F2B" w:rsidRPr="00EF5CB9" w:rsidRDefault="00106F2B" w:rsidP="00106F2B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Use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labourers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low wage workers</w:t>
            </w:r>
          </w:p>
          <w:p w14:paraId="6C6C718D" w14:textId="77777777" w:rsidR="00106F2B" w:rsidRPr="00EF5CB9" w:rsidRDefault="00106F2B" w:rsidP="00106F2B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Integrated with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intl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economy </w:t>
            </w:r>
          </w:p>
          <w:p w14:paraId="703551BD" w14:textId="15267508" w:rsidR="00106F2B" w:rsidRPr="00EF5CB9" w:rsidRDefault="00106F2B" w:rsidP="004E393B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Shift from prod for cons to prod for market</w:t>
            </w:r>
          </w:p>
          <w:p w14:paraId="488DB8E5" w14:textId="77777777" w:rsidR="00106F2B" w:rsidRPr="00EF5CB9" w:rsidRDefault="00106F2B" w:rsidP="00106F2B">
            <w:pPr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52A71605" w14:textId="77777777" w:rsidR="003B060B" w:rsidRPr="00EF5CB9" w:rsidRDefault="003B060B" w:rsidP="003B060B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ASS Changing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?</w:t>
            </w:r>
          </w:p>
          <w:p w14:paraId="79FB1180" w14:textId="16818D6F" w:rsidR="0014306F" w:rsidRPr="00EF5CB9" w:rsidRDefault="0014306F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Factors- Policies such as LR, GR, mechanization, transport, democracy + education + skill dev + globalization + commercialization </w:t>
            </w:r>
            <w:r w:rsidR="00ED4B3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(</w:t>
            </w:r>
            <w:r w:rsidR="00ED4B3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Vasavi</w:t>
            </w:r>
            <w:r w:rsidR="00ED4B3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+ </w:t>
            </w:r>
            <w:r w:rsidR="00ED4B3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migration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+ tech led to modernization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</w:p>
          <w:p w14:paraId="1E90303B" w14:textId="77777777" w:rsidR="003B060B" w:rsidRPr="00EF5CB9" w:rsidRDefault="003B060B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Dhanangere</w:t>
            </w:r>
            <w:proofErr w:type="spellEnd"/>
          </w:p>
          <w:p w14:paraId="3C919E4C" w14:textId="71C54628" w:rsidR="00A64B50" w:rsidRPr="00EF5CB9" w:rsidRDefault="00A64B50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sz w:val="14"/>
                <w:szCs w:val="14"/>
                <w:highlight w:val="cyan"/>
                <w:lang w:eastAsia="en-US"/>
              </w:rPr>
              <w:t>Dipankar Gupta</w:t>
            </w:r>
            <w:r w:rsidRPr="00EF5CB9">
              <w:rPr>
                <w:rFonts w:asciiTheme="minorHAnsi" w:hAnsiTheme="minorHAnsi" w:cstheme="minorHAnsi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more democratization in GP with decreasing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Wither the Indian village</w:t>
            </w:r>
          </w:p>
          <w:p w14:paraId="71E02E66" w14:textId="5349892E" w:rsidR="00A64B50" w:rsidRPr="00EF5CB9" w:rsidRDefault="00A64B50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sz w:val="14"/>
                <w:szCs w:val="14"/>
                <w:lang w:eastAsia="en-US"/>
              </w:rPr>
              <w:t xml:space="preserve">Traditional urbanization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with increasing migration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MSA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rao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2DFB64A" w14:textId="4B3AEA6D" w:rsidR="00A64B50" w:rsidRPr="00EF5CB9" w:rsidRDefault="00A64B50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sz w:val="14"/>
                <w:szCs w:val="14"/>
                <w:lang w:eastAsia="en-US"/>
              </w:rPr>
              <w:t>Uban education</w:t>
            </w:r>
          </w:p>
          <w:p w14:paraId="0C22E246" w14:textId="77777777" w:rsidR="003B060B" w:rsidRPr="00EF5CB9" w:rsidRDefault="003B060B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Lower class/ caste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gan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land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embourgeoisument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3E6A21F" w14:textId="3B738E5F" w:rsidR="003B060B" w:rsidRPr="00EF5CB9" w:rsidRDefault="003B060B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Upper class/ caste losing land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proletariansation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="00535BA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– PC Joshi as lease agreements exploitative </w:t>
            </w:r>
          </w:p>
          <w:p w14:paraId="19453200" w14:textId="77777777" w:rsidR="003B060B" w:rsidRPr="00EF5CB9" w:rsidRDefault="003B060B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GR – bullock capitalists + big land reverse lending +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business opened</w:t>
            </w:r>
          </w:p>
          <w:p w14:paraId="23EB3B1E" w14:textId="77777777" w:rsidR="003B060B" w:rsidRPr="00EF5CB9" w:rsidRDefault="003B060B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Tenants and landless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labourer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selling/ renting out</w:t>
            </w:r>
          </w:p>
          <w:p w14:paraId="38C43583" w14:textId="188DA19D" w:rsidR="003B060B" w:rsidRPr="00EF5CB9" w:rsidRDefault="003B060B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Gentlemen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535BA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+ </w:t>
            </w:r>
            <w:r w:rsidR="00535BA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contract</w:t>
            </w:r>
          </w:p>
          <w:p w14:paraId="4449D7BC" w14:textId="30BD1CA2" w:rsidR="003B060B" w:rsidRPr="00EF5CB9" w:rsidRDefault="003B060B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Globalization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migration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cash crop,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535BA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hydro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or aeroponics, organic,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proletarization</w:t>
            </w:r>
            <w:proofErr w:type="spellEnd"/>
          </w:p>
          <w:p w14:paraId="3CA73CCD" w14:textId="77777777" w:rsidR="003B060B" w:rsidRPr="00EF5CB9" w:rsidRDefault="003B060B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Some lower class have mobility but no change in basic structure </w:t>
            </w:r>
          </w:p>
          <w:p w14:paraId="78AE708B" w14:textId="77777777" w:rsidR="003B060B" w:rsidRPr="00EF5CB9" w:rsidRDefault="003B060B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LR, GR, Glob – have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caused internal differentiation within each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class </w:t>
            </w:r>
          </w:p>
          <w:p w14:paraId="3EDBE33F" w14:textId="77777777" w:rsidR="00535BAE" w:rsidRPr="00EF5CB9" w:rsidRDefault="00535BAE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Technical upgradation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such as micro irrigation, precision farming</w:t>
            </w:r>
          </w:p>
          <w:p w14:paraId="14A9C0FB" w14:textId="55E88CEF" w:rsidR="00535BAE" w:rsidRPr="00EF5CB9" w:rsidRDefault="00535BAE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Migration – from Bihar Up to Pb, Haryana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footloose labor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John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breman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+  “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Patronage and Exploitation</w:t>
            </w:r>
          </w:p>
          <w:p w14:paraId="202A3235" w14:textId="77777777" w:rsidR="00535BAE" w:rsidRPr="00EF5CB9" w:rsidRDefault="00535BAE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Insurance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schemes by got</w:t>
            </w:r>
          </w:p>
          <w:p w14:paraId="0DD4E3DD" w14:textId="77777777" w:rsidR="00535BAE" w:rsidRPr="00EF5CB9" w:rsidRDefault="00535BAE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Education – led to new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rural elite</w:t>
            </w:r>
          </w:p>
          <w:p w14:paraId="3B364923" w14:textId="77777777" w:rsidR="00535BAE" w:rsidRPr="00EF5CB9" w:rsidRDefault="00535BAE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Political organization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PRI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(AB)</w:t>
            </w:r>
          </w:p>
          <w:p w14:paraId="2708B66F" w14:textId="77777777" w:rsidR="00535BAE" w:rsidRPr="00EF5CB9" w:rsidRDefault="00535BAE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Transporation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kisan rail</w:t>
            </w:r>
          </w:p>
          <w:p w14:paraId="144B906D" w14:textId="77777777" w:rsidR="00535BAE" w:rsidRPr="00EF5CB9" w:rsidRDefault="00535BAE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Vasavi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expenditure on marriages, dowry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have increased</w:t>
            </w:r>
          </w:p>
          <w:p w14:paraId="5B344BCA" w14:textId="77777777" w:rsidR="00535BAE" w:rsidRPr="00EF5CB9" w:rsidRDefault="00535BAE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Digitization of rural ASS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land records, e-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nam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digi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capitalism)</w:t>
            </w:r>
          </w:p>
          <w:p w14:paraId="4DE4E3B4" w14:textId="6CD23695" w:rsidR="00535BAE" w:rsidRPr="00EF5CB9" w:rsidRDefault="00535BAE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Reverse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migration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5580A69" w14:textId="77777777" w:rsidR="00535BAE" w:rsidRPr="00EF5CB9" w:rsidRDefault="00535BAE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 Sainath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gowing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trend of divide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govt hasn’t been able to address colonia wrongs </w:t>
            </w:r>
            <w:r w:rsidR="00ED4B3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through LR</w:t>
            </w:r>
          </w:p>
          <w:p w14:paraId="02A0312D" w14:textId="255607DA" w:rsidR="00A64B50" w:rsidRPr="00EF5CB9" w:rsidRDefault="00A64B50" w:rsidP="00381075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Buchanan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need to absorb workforce which leaves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</w:tc>
        <w:tc>
          <w:tcPr>
            <w:tcW w:w="3499" w:type="dxa"/>
            <w:noWrap/>
          </w:tcPr>
          <w:p w14:paraId="0017E7CD" w14:textId="77777777" w:rsidR="00F503C2" w:rsidRPr="00EF5CB9" w:rsidRDefault="00D17CFD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 xml:space="preserve">Need identification of benami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propertis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land holding above ceiling</w:t>
            </w:r>
          </w:p>
          <w:p w14:paraId="15796B4A" w14:textId="543F2FDB" w:rsidR="00D17CFD" w:rsidRPr="00EF5CB9" w:rsidRDefault="00D17CFD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Sensitization</w:t>
            </w:r>
          </w:p>
          <w:p w14:paraId="43F04DA5" w14:textId="77777777" w:rsidR="00D17CFD" w:rsidRPr="00EF5CB9" w:rsidRDefault="00D17CFD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Check corruption</w:t>
            </w:r>
          </w:p>
          <w:p w14:paraId="1B2A26B2" w14:textId="77777777" w:rsidR="00D17CFD" w:rsidRPr="00EF5CB9" w:rsidRDefault="00D17CFD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Take impact of women</w:t>
            </w:r>
          </w:p>
          <w:p w14:paraId="568B408C" w14:textId="3CF40749" w:rsidR="00D17CFD" w:rsidRPr="00EF5CB9" w:rsidRDefault="003A1F95" w:rsidP="00157EA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red"/>
                <w:lang w:eastAsia="en-US"/>
              </w:rPr>
              <w:t>Dantewala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red"/>
                <w:lang w:eastAsia="en-US"/>
              </w:rPr>
              <w:t xml:space="preserve"> 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reforms have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been more or less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right direction but </w:t>
            </w:r>
            <w:r w:rsidR="00BB3B5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due to lack of proper implementation, results far from satisfactory </w:t>
            </w:r>
          </w:p>
        </w:tc>
      </w:tr>
      <w:tr w:rsidR="001375B4" w:rsidRPr="00EF5CB9" w14:paraId="1479F281" w14:textId="77777777" w:rsidTr="00986D19">
        <w:trPr>
          <w:trHeight w:val="692"/>
        </w:trPr>
        <w:tc>
          <w:tcPr>
            <w:tcW w:w="1255" w:type="dxa"/>
            <w:noWrap/>
          </w:tcPr>
          <w:p w14:paraId="7A8C032E" w14:textId="54044769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Impact of village study</w:t>
            </w:r>
          </w:p>
        </w:tc>
        <w:tc>
          <w:tcPr>
            <w:tcW w:w="11160" w:type="dxa"/>
            <w:noWrap/>
          </w:tcPr>
          <w:p w14:paraId="7AB8E0D8" w14:textId="77777777" w:rsidR="00991054" w:rsidRPr="00EF5CB9" w:rsidRDefault="00991054" w:rsidP="0099105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On power structure</w:t>
            </w:r>
          </w:p>
          <w:p w14:paraId="68158097" w14:textId="77777777" w:rsidR="00991054" w:rsidRPr="00EF5CB9" w:rsidRDefault="00991054" w:rsidP="00991054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Anand Chakravarty </w:t>
            </w:r>
            <w:r w:rsidR="00BF1B4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="00BF1B4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devisar</w:t>
            </w:r>
            <w:proofErr w:type="spellEnd"/>
            <w:r w:rsidR="00BF1B4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village </w:t>
            </w:r>
            <w:r w:rsidR="00944D2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–</w:t>
            </w:r>
            <w:r w:rsidR="00BF1B4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="00944D2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DC try to control over PRI</w:t>
            </w:r>
            <w:r w:rsidR="005C61A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Traditional authority replaced by rational legal, but ideology is </w:t>
            </w:r>
            <w:proofErr w:type="spellStart"/>
            <w:r w:rsidR="005C61A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asme</w:t>
            </w:r>
            <w:proofErr w:type="spellEnd"/>
          </w:p>
          <w:p w14:paraId="65E96D6C" w14:textId="75CD69BA" w:rsidR="008C4E9F" w:rsidRPr="00EF5CB9" w:rsidRDefault="008C4E9F" w:rsidP="00991054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Oscar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lewis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jajmani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neutralizes caste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as they are dependent on each </w:t>
            </w:r>
            <w:r w:rsidR="0047184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other</w:t>
            </w:r>
          </w:p>
          <w:p w14:paraId="6862F877" w14:textId="1E0A9DB0" w:rsidR="0047184E" w:rsidRPr="00EF5CB9" w:rsidRDefault="0047184E" w:rsidP="00991054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Harold gourd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jajmani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is mild form of slavery</w:t>
            </w:r>
          </w:p>
        </w:tc>
        <w:tc>
          <w:tcPr>
            <w:tcW w:w="3499" w:type="dxa"/>
            <w:noWrap/>
          </w:tcPr>
          <w:p w14:paraId="37E2D7B4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388BC444" w14:textId="77777777" w:rsidTr="00FF1DD9">
        <w:trPr>
          <w:trHeight w:val="143"/>
        </w:trPr>
        <w:tc>
          <w:tcPr>
            <w:tcW w:w="15914" w:type="dxa"/>
            <w:gridSpan w:val="3"/>
            <w:noWrap/>
          </w:tcPr>
          <w:p w14:paraId="1693A0C8" w14:textId="0EA88623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Caste</w:t>
            </w:r>
          </w:p>
        </w:tc>
      </w:tr>
      <w:tr w:rsidR="001375B4" w:rsidRPr="00EF5CB9" w14:paraId="5AF87D45" w14:textId="77777777" w:rsidTr="00986D19">
        <w:trPr>
          <w:trHeight w:val="692"/>
        </w:trPr>
        <w:tc>
          <w:tcPr>
            <w:tcW w:w="1255" w:type="dxa"/>
            <w:noWrap/>
          </w:tcPr>
          <w:p w14:paraId="16DF4EB7" w14:textId="1E4DE0D0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Origin theories</w:t>
            </w:r>
          </w:p>
        </w:tc>
        <w:tc>
          <w:tcPr>
            <w:tcW w:w="11160" w:type="dxa"/>
            <w:noWrap/>
          </w:tcPr>
          <w:p w14:paraId="6D991D63" w14:textId="5607AA62" w:rsidR="001375B4" w:rsidRPr="00EF5CB9" w:rsidRDefault="00F11917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closed</w:t>
            </w:r>
            <w:r w:rsidR="004C3EF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system of stratification w</w:t>
            </w:r>
            <w:r w:rsidR="000A26A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hich is </w:t>
            </w:r>
            <w:r w:rsidR="0053392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ascriptive and </w:t>
            </w:r>
            <w:r w:rsidR="000A26A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both a cultural and structural phenomena </w:t>
            </w:r>
          </w:p>
          <w:p w14:paraId="18E73207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Diff theories of origin</w:t>
            </w:r>
          </w:p>
          <w:p w14:paraId="1169B818" w14:textId="77777777" w:rsidR="00E65E41" w:rsidRPr="00EF5CB9" w:rsidRDefault="00E65E41" w:rsidP="00E65E4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Divine origin theory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shashtra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puran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manusmriti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“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Purshyasukta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”</w:t>
            </w:r>
          </w:p>
          <w:p w14:paraId="15098ED3" w14:textId="77777777" w:rsidR="00E65E41" w:rsidRPr="00EF5CB9" w:rsidRDefault="001375B4" w:rsidP="00E65E4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Karma theory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good deeds of last incarnations</w:t>
            </w:r>
            <w:r w:rsidR="00E65E4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9105339" w14:textId="24E179AB" w:rsidR="001375B4" w:rsidRPr="00EF5CB9" w:rsidRDefault="00E65E41" w:rsidP="00E65E4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Racial theory –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red"/>
                <w:lang w:eastAsia="en-US"/>
              </w:rPr>
              <w:t>Herbert Risley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in </w:t>
            </w:r>
            <w:proofErr w:type="gramStart"/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  <w:t>The</w:t>
            </w:r>
            <w:proofErr w:type="gramEnd"/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  <w:t xml:space="preserve"> people of India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Aryans created caste to differentiate themselves from Non-Aryans and indigenous Indians; kept the priest, warrior, cultivator, artisan distinction of Person; </w:t>
            </w:r>
            <w:r w:rsidR="0096029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endogamy and racial disc led to caste. But didn’t sustain due to hypergamy</w:t>
            </w:r>
          </w:p>
          <w:p w14:paraId="08F2B6A8" w14:textId="77777777" w:rsidR="00282D4E" w:rsidRPr="00EF5CB9" w:rsidRDefault="00282D4E" w:rsidP="00282D4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Tribes and religious theory – tribe changed to caste over time</w:t>
            </w:r>
          </w:p>
          <w:p w14:paraId="46698100" w14:textId="77777777" w:rsidR="00D910C1" w:rsidRPr="00EF5CB9" w:rsidRDefault="00D910C1" w:rsidP="00D910C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Occupation theory – caste diff based on the occupation taken up –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Nesfield and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Dalhamn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;</w:t>
            </w:r>
            <w:proofErr w:type="gram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earlier not a system but when hymns became more complex, Brahmins emerged as they got specialized</w:t>
            </w:r>
          </w:p>
          <w:p w14:paraId="2AB492B9" w14:textId="0A443984" w:rsidR="00D910C1" w:rsidRPr="00EF5CB9" w:rsidRDefault="00D910C1" w:rsidP="00D910C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Broken man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theory  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defeated in war </w:t>
            </w:r>
          </w:p>
          <w:p w14:paraId="4C2BE950" w14:textId="3F9DE246" w:rsidR="00F94F6E" w:rsidRPr="00EF5CB9" w:rsidRDefault="00A40D3F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Commensality theory – Senart </w:t>
            </w:r>
            <w:r w:rsidR="0062539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62539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is localized group with common ancestor and common occupation - &gt; led to exogamy - &gt; caste</w:t>
            </w:r>
          </w:p>
          <w:p w14:paraId="0FDB774F" w14:textId="660ABF10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Majumdar – there are as many theories regarding origin of caste system as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there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ae writers on the subject</w:t>
            </w:r>
          </w:p>
        </w:tc>
        <w:tc>
          <w:tcPr>
            <w:tcW w:w="3499" w:type="dxa"/>
            <w:noWrap/>
          </w:tcPr>
          <w:p w14:paraId="717CC758" w14:textId="329D4AF0" w:rsidR="001375B4" w:rsidRPr="00EF5CB9" w:rsidRDefault="001375B4" w:rsidP="000A26A3">
            <w:pPr>
              <w:pStyle w:val="ListParagraph"/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27A991A9" w14:textId="77777777" w:rsidTr="00986D19">
        <w:trPr>
          <w:trHeight w:val="692"/>
        </w:trPr>
        <w:tc>
          <w:tcPr>
            <w:tcW w:w="1255" w:type="dxa"/>
            <w:noWrap/>
          </w:tcPr>
          <w:p w14:paraId="4AF6901A" w14:textId="7A3ADDD3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Features of caste</w:t>
            </w:r>
          </w:p>
        </w:tc>
        <w:tc>
          <w:tcPr>
            <w:tcW w:w="11160" w:type="dxa"/>
            <w:noWrap/>
          </w:tcPr>
          <w:p w14:paraId="6E740EA5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Closed system of stratification</w:t>
            </w:r>
          </w:p>
          <w:p w14:paraId="3816F32A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Endogamy </w:t>
            </w:r>
          </w:p>
          <w:p w14:paraId="0E783373" w14:textId="2C4FC569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Division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 Occupation – changed now</w:t>
            </w:r>
          </w:p>
          <w:p w14:paraId="780452EB" w14:textId="716DFDDB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Food and social restrictions </w:t>
            </w:r>
          </w:p>
          <w:p w14:paraId="7987FBBD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Religious restrictions</w:t>
            </w:r>
          </w:p>
          <w:p w14:paraId="68452D96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Hierarchy </w:t>
            </w:r>
          </w:p>
          <w:p w14:paraId="7128C4CE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Civic restrictions</w:t>
            </w:r>
          </w:p>
          <w:p w14:paraId="7B369854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Segmental org – many sub castes within caste </w:t>
            </w:r>
          </w:p>
          <w:p w14:paraId="5E927F0F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Usually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 common name and common descent </w:t>
            </w:r>
          </w:p>
          <w:p w14:paraId="3DB1476E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Dilution now – urbanization, migration, secularism, constitutionality, education, govt schemes, Rule of law</w:t>
            </w:r>
          </w:p>
          <w:p w14:paraId="49BC900D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Caste system in other religions</w:t>
            </w:r>
          </w:p>
          <w:p w14:paraId="1487C6BE" w14:textId="2E2B723B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Christians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Brahman was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bamons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,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kshatriya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vaishaya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Christian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nobility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Chardos</w:t>
            </w:r>
            <w:proofErr w:type="spellEnd"/>
          </w:p>
          <w:p w14:paraId="7003168D" w14:textId="2DE9E9B8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Islam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– egalitarian, yet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Ashrafs and non-Ashrafs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(Ashrafs have foreign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ancestory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</w:tc>
        <w:tc>
          <w:tcPr>
            <w:tcW w:w="3499" w:type="dxa"/>
            <w:noWrap/>
          </w:tcPr>
          <w:p w14:paraId="418508A6" w14:textId="77777777" w:rsidR="001375B4" w:rsidRPr="00EF5CB9" w:rsidRDefault="001375B4" w:rsidP="001375B4">
            <w:pPr>
              <w:pStyle w:val="ListParagraph"/>
              <w:numPr>
                <w:ilvl w:val="0"/>
                <w:numId w:val="2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51208604" w14:textId="77777777" w:rsidTr="00986D19">
        <w:trPr>
          <w:trHeight w:val="692"/>
        </w:trPr>
        <w:tc>
          <w:tcPr>
            <w:tcW w:w="1255" w:type="dxa"/>
            <w:noWrap/>
          </w:tcPr>
          <w:p w14:paraId="37237028" w14:textId="4F746A5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Perspectives</w:t>
            </w:r>
          </w:p>
        </w:tc>
        <w:tc>
          <w:tcPr>
            <w:tcW w:w="11160" w:type="dxa"/>
            <w:noWrap/>
          </w:tcPr>
          <w:p w14:paraId="127F1A03" w14:textId="77777777" w:rsidR="001375B4" w:rsidRPr="00EF5CB9" w:rsidRDefault="001375B4" w:rsidP="0081085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Can be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cultural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(values, beliefs and practices associated with a stratum) or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structural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(specific pattern of inter-relationships amongst castes on basis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disabilities and restrictions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5194004E" w14:textId="77777777" w:rsidR="001375B4" w:rsidRPr="00EF5CB9" w:rsidRDefault="001375B4" w:rsidP="0081085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Ghurye</w:t>
            </w:r>
            <w:proofErr w:type="spellEnd"/>
          </w:p>
          <w:p w14:paraId="75D8405F" w14:textId="17669155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Cultural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perspective </w:t>
            </w:r>
            <w:r w:rsidR="00FB02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="00FB02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-</w:t>
            </w:r>
            <w:proofErr w:type="gramEnd"/>
            <w:r w:rsidR="00FB02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</w:t>
            </w:r>
            <w:r w:rsidR="00FB02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Said caste is a product of values</w:t>
            </w:r>
            <w:r w:rsidR="0082196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(those who uphold values get respect in society)</w:t>
            </w:r>
          </w:p>
          <w:p w14:paraId="27E0CD49" w14:textId="77777777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Book -&gt;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yellow"/>
                <w:lang w:eastAsia="en-US"/>
              </w:rPr>
              <w:t>caste &amp; Race in India</w:t>
            </w:r>
          </w:p>
          <w:p w14:paraId="76302AC7" w14:textId="4129A3AB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Approach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– </w:t>
            </w:r>
            <w:proofErr w:type="gram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Indological, </w:t>
            </w:r>
            <w:r w:rsidR="00880133" w:rsidRPr="00EF5CB9">
              <w:rPr>
                <w:highlight w:val="cyan"/>
              </w:rPr>
              <w:t xml:space="preserve"> </w:t>
            </w:r>
            <w:r w:rsidR="00880133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Historical</w:t>
            </w:r>
            <w:proofErr w:type="gramEnd"/>
            <w:r w:rsidR="00880133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, comparative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, integrative</w:t>
            </w:r>
          </w:p>
          <w:p w14:paraId="1EB4082D" w14:textId="18CC5EDC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Subscribed to “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Race Theory of caste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” partially (by Risley). Caste may have racial origins but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regional variations</w:t>
            </w:r>
            <w:r w:rsidR="00880133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="00880133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-  Racial</w:t>
            </w:r>
            <w:proofErr w:type="gramEnd"/>
            <w:r w:rsidR="00880133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theory of Aryans being upper caste Applicable only in north</w:t>
            </w:r>
          </w:p>
          <w:p w14:paraId="571FA2D2" w14:textId="3B0B9F4F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Tribes are just Hindus are not fully assimilated – Backward Hindus</w:t>
            </w:r>
          </w:p>
          <w:p w14:paraId="10B22C48" w14:textId="1EA4B1D5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Origin – Aryans; Perpetuated by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writing texts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</w:p>
          <w:p w14:paraId="193B23E9" w14:textId="03E47E03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Differentiation - Compared races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in diff. parts of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country. Found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intermixing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;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racial differences not so significant in other parts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. </w:t>
            </w:r>
          </w:p>
          <w:p w14:paraId="1E597285" w14:textId="2CD03AB1" w:rsidR="001375B4" w:rsidRPr="00EF5CB9" w:rsidRDefault="0011118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noProof/>
                <w:color w:val="000000"/>
                <w:sz w:val="14"/>
                <w:szCs w:val="14"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1658298" behindDoc="0" locked="0" layoutInCell="1" allowOverlap="1" wp14:anchorId="13AE02F6" wp14:editId="35637B1B">
                      <wp:simplePos x="0" y="0"/>
                      <wp:positionH relativeFrom="column">
                        <wp:posOffset>5530850</wp:posOffset>
                      </wp:positionH>
                      <wp:positionV relativeFrom="paragraph">
                        <wp:posOffset>-868045</wp:posOffset>
                      </wp:positionV>
                      <wp:extent cx="1309480" cy="1939290"/>
                      <wp:effectExtent l="57150" t="38100" r="5080" b="41910"/>
                      <wp:wrapNone/>
                      <wp:docPr id="791370665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9480" cy="19392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E05360C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4" o:spid="_x0000_s1026" type="#_x0000_t75" style="position:absolute;margin-left:434.8pt;margin-top:-69.05pt;width:104.5pt;height:154.1pt;z-index:251658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">
                      <v:imagedata r:id="rId14" o:title=""/>
                    </v:shape>
                  </w:pict>
                </mc:Fallback>
              </mc:AlternateConten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</w:p>
          <w:p w14:paraId="7D4D6D5C" w14:textId="5C3F47D0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Features: </w:t>
            </w:r>
            <w:r w:rsidR="00274A7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274A7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SHOPCM</w:t>
            </w:r>
            <w:proofErr w:type="spellEnd"/>
          </w:p>
          <w:p w14:paraId="58915259" w14:textId="71A7D472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Segmental division of society – caste society divided into diff segments, closed and based on birth</w:t>
            </w:r>
          </w:p>
          <w:p w14:paraId="27B14771" w14:textId="77777777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civil &amp; Religious disabilities &amp;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priviliges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</w:p>
          <w:p w14:paraId="604A5D2D" w14:textId="7EBB636A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commansality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restrictions – feeding; purity pollution</w:t>
            </w:r>
          </w:p>
          <w:p w14:paraId="42F8849F" w14:textId="77777777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marriage restrictions, </w:t>
            </w:r>
          </w:p>
          <w:p w14:paraId="1C52C67B" w14:textId="45485B54" w:rsidR="001C7765" w:rsidRPr="00EF5CB9" w:rsidRDefault="001C7765" w:rsidP="0081085C">
            <w:pPr>
              <w:pStyle w:val="ListParagraph"/>
              <w:numPr>
                <w:ilvl w:val="3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even sub caste endogamy in Bihar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Bhumiyars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(rich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bhumiyar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not marrying to landless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bhumiyar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1732CCA1" w14:textId="7B6844E1" w:rsidR="00A82117" w:rsidRPr="00EF5CB9" w:rsidRDefault="00A82117" w:rsidP="0081085C">
            <w:pPr>
              <w:pStyle w:val="ListParagraph"/>
              <w:numPr>
                <w:ilvl w:val="3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hypergamy practices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kerala</w:t>
            </w:r>
            <w:proofErr w:type="spellEnd"/>
          </w:p>
          <w:p w14:paraId="3C31D9D7" w14:textId="4E0DFD3C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occupation restriction – changing during British Mughal</w:t>
            </w:r>
          </w:p>
          <w:p w14:paraId="688B082D" w14:textId="7B52B6D7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hierarchy () – no 2 castes are same; sub-sub castes also exist with exogamy in Gotra</w:t>
            </w:r>
          </w:p>
          <w:p w14:paraId="0D65F102" w14:textId="5053E598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Future of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caste associations will give rise to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Political consciousness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with will lead to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social/ political orgs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competition &amp; conflict b/w castes will undermine national integrity.</w:t>
            </w:r>
          </w:p>
          <w:p w14:paraId="41CAC5C5" w14:textId="536DDE74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With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caste system will diminish but not fade</w:t>
            </w:r>
          </w:p>
          <w:p w14:paraId="55575AD5" w14:textId="77777777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associations for furtherance of education &amp; reforms.</w:t>
            </w:r>
          </w:p>
          <w:p w14:paraId="717E413A" w14:textId="7E7E5F33" w:rsidR="003C70EE" w:rsidRPr="00EF5CB9" w:rsidRDefault="003C70EE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Critique</w:t>
            </w:r>
          </w:p>
          <w:p w14:paraId="00571258" w14:textId="51D99970" w:rsidR="003C70EE" w:rsidRPr="00EF5CB9" w:rsidRDefault="003C70EE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Andre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Beteille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Refutes racial genesis</w:t>
            </w:r>
            <w:r w:rsidR="00C25DA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+ finds the theory confusing as he keeps switching between diffusionist to </w:t>
            </w:r>
            <w:proofErr w:type="spellStart"/>
            <w:r w:rsidR="00C25DA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indo</w:t>
            </w:r>
            <w:proofErr w:type="spellEnd"/>
            <w:r w:rsidR="00C25DA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</w:t>
            </w:r>
            <w:proofErr w:type="spellStart"/>
            <w:r w:rsidR="00C25DA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comparitive</w:t>
            </w:r>
            <w:proofErr w:type="spellEnd"/>
          </w:p>
          <w:p w14:paraId="27677431" w14:textId="77777777" w:rsidR="003C70EE" w:rsidRPr="00EF5CB9" w:rsidRDefault="003C70EE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Rajni Kothari -&gt; caste associations doing more good than bad;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however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use of caste in politics has led to rise in antagonism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Reddy in Andhra) and increased caste conflicts</w:t>
            </w:r>
          </w:p>
          <w:p w14:paraId="46E13FF2" w14:textId="77777777" w:rsidR="003C70EE" w:rsidRPr="00EF5CB9" w:rsidRDefault="003C70EE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Gail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omvedt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GSG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did not study protests in caste</w:t>
            </w:r>
          </w:p>
          <w:p w14:paraId="4A5F0792" w14:textId="77777777" w:rsidR="003C70EE" w:rsidRPr="00EF5CB9" w:rsidRDefault="003C70EE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Armed chair theorists</w:t>
            </w:r>
          </w:p>
          <w:p w14:paraId="3AB25204" w14:textId="77777777" w:rsidR="003C70EE" w:rsidRPr="00EF5CB9" w:rsidRDefault="003C70EE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Brahminical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P.O.V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</w:p>
          <w:p w14:paraId="66014575" w14:textId="77777777" w:rsidR="003C70EE" w:rsidRPr="00EF5CB9" w:rsidRDefault="003C70EE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Static and not empirical</w:t>
            </w:r>
          </w:p>
          <w:p w14:paraId="00E8DC46" w14:textId="27E83252" w:rsidR="003C70EE" w:rsidRPr="00EF5CB9" w:rsidRDefault="003C70EE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Didn’t analyze caste vs varna</w:t>
            </w:r>
          </w:p>
          <w:p w14:paraId="02DECD89" w14:textId="4C41427F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7AF812E0" w14:textId="17197853" w:rsidR="001375B4" w:rsidRPr="00EF5CB9" w:rsidRDefault="004B5E84" w:rsidP="0081085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w:lastRenderedPageBreak/>
              <w:drawing>
                <wp:anchor distT="0" distB="0" distL="114300" distR="114300" simplePos="0" relativeHeight="251662400" behindDoc="0" locked="0" layoutInCell="1" allowOverlap="1" wp14:anchorId="5A2B871F" wp14:editId="4729B436">
                  <wp:simplePos x="0" y="0"/>
                  <wp:positionH relativeFrom="column">
                    <wp:posOffset>5509916</wp:posOffset>
                  </wp:positionH>
                  <wp:positionV relativeFrom="paragraph">
                    <wp:posOffset>162710</wp:posOffset>
                  </wp:positionV>
                  <wp:extent cx="1504950" cy="765810"/>
                  <wp:effectExtent l="0" t="0" r="0" b="0"/>
                  <wp:wrapSquare wrapText="bothSides"/>
                  <wp:docPr id="1562729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729135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76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MN Srinivas</w:t>
            </w:r>
          </w:p>
          <w:p w14:paraId="02BDBBD3" w14:textId="7EFDC7D3" w:rsidR="00304503" w:rsidRPr="00EF5CB9" w:rsidRDefault="00304503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Added the much needed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dynamism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with his work xx </w:t>
            </w:r>
            <w:r w:rsidR="004B5D5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to derive structural </w:t>
            </w:r>
            <w:proofErr w:type="gramStart"/>
            <w:r w:rsidR="004B5D5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functionalism ,</w:t>
            </w:r>
            <w:proofErr w:type="gramEnd"/>
            <w:r w:rsidR="004B5D5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combining Indology with social Anthro inspired by </w:t>
            </w:r>
            <w:r w:rsidR="00AB7B4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Radcliffe</w:t>
            </w:r>
            <w:r w:rsidR="004B5D5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DA64D0E" w14:textId="34E90ED6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Field view.  - Str. Functionalist; ethnographic studies </w:t>
            </w:r>
          </w:p>
          <w:p w14:paraId="1B10DEB3" w14:textId="27A2440D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Books – society and religion among the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Coorgs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South India; caste in Modern India, Dominant caste and other essays</w:t>
            </w:r>
            <w:r w:rsidR="004B5E8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6B48F31" w14:textId="46AA0016" w:rsidR="0057634B" w:rsidRPr="00EF5CB9" w:rsidRDefault="0057634B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the subsistence economy of rural India, dependent 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jati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-based division of labor, is the 'essence of caste</w:t>
            </w:r>
          </w:p>
          <w:p w14:paraId="1A566466" w14:textId="4EA16BD2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Varna &amp; Caste</w:t>
            </w:r>
          </w:p>
          <w:p w14:paraId="0AE16D92" w14:textId="25E4F3A6" w:rsidR="001375B4" w:rsidRPr="00EF5CB9" w:rsidRDefault="001375B4" w:rsidP="0081085C">
            <w:pPr>
              <w:pStyle w:val="ListParagraph"/>
              <w:numPr>
                <w:ilvl w:val="3"/>
                <w:numId w:val="24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Chauhan became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Rajputs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Yadavs were Vanshi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Khastriyas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RajGonds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of Kshatriyas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Bhakti movement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led to mobility</w:t>
            </w:r>
          </w:p>
          <w:p w14:paraId="4D0AF66E" w14:textId="67C55DD5" w:rsidR="0022171B" w:rsidRPr="00EF5CB9" w:rsidRDefault="0022171B" w:rsidP="0022171B">
            <w:pPr>
              <w:pStyle w:val="ListParagraph"/>
              <w:numPr>
                <w:ilvl w:val="2"/>
                <w:numId w:val="24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Varna vs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jati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name of article</w:t>
            </w:r>
          </w:p>
          <w:tbl>
            <w:tblPr>
              <w:tblStyle w:val="TableGrid"/>
              <w:tblW w:w="0" w:type="auto"/>
              <w:tblInd w:w="1800" w:type="dxa"/>
              <w:tblLook w:val="04A0" w:firstRow="1" w:lastRow="0" w:firstColumn="1" w:lastColumn="0" w:noHBand="0" w:noVBand="1"/>
            </w:tblPr>
            <w:tblGrid>
              <w:gridCol w:w="4266"/>
              <w:gridCol w:w="4266"/>
            </w:tblGrid>
            <w:tr w:rsidR="0022171B" w:rsidRPr="00EF5CB9" w14:paraId="7EA858AD" w14:textId="77777777" w:rsidTr="0022171B">
              <w:trPr>
                <w:trHeight w:val="247"/>
              </w:trPr>
              <w:tc>
                <w:tcPr>
                  <w:tcW w:w="4266" w:type="dxa"/>
                </w:tcPr>
                <w:p w14:paraId="5168317B" w14:textId="36B4F335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ind w:left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Varna</w:t>
                  </w:r>
                </w:p>
              </w:tc>
              <w:tc>
                <w:tcPr>
                  <w:tcW w:w="4266" w:type="dxa"/>
                </w:tcPr>
                <w:p w14:paraId="253F0B7C" w14:textId="4C4A0F36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ind w:left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Jati</w:t>
                  </w:r>
                </w:p>
              </w:tc>
            </w:tr>
            <w:tr w:rsidR="0022171B" w:rsidRPr="00EF5CB9" w14:paraId="760FEF85" w14:textId="77777777" w:rsidTr="0022171B">
              <w:trPr>
                <w:trHeight w:val="234"/>
              </w:trPr>
              <w:tc>
                <w:tcPr>
                  <w:tcW w:w="4266" w:type="dxa"/>
                </w:tcPr>
                <w:p w14:paraId="1B5EF3BD" w14:textId="24509EA3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Caste in </w:t>
                  </w: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cyan"/>
                      <w:lang w:eastAsia="en-US"/>
                    </w:rPr>
                    <w:t>Sanskrit texts</w:t>
                  </w:r>
                </w:p>
              </w:tc>
              <w:tc>
                <w:tcPr>
                  <w:tcW w:w="4266" w:type="dxa"/>
                </w:tcPr>
                <w:p w14:paraId="24B95C20" w14:textId="50285C5E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Caste found in field; it is social reality of caste</w:t>
                  </w:r>
                </w:p>
              </w:tc>
            </w:tr>
            <w:tr w:rsidR="0022171B" w:rsidRPr="00EF5CB9" w14:paraId="55307EF1" w14:textId="77777777" w:rsidTr="0022171B">
              <w:trPr>
                <w:trHeight w:val="247"/>
              </w:trPr>
              <w:tc>
                <w:tcPr>
                  <w:tcW w:w="4266" w:type="dxa"/>
                </w:tcPr>
                <w:p w14:paraId="5C64AE7C" w14:textId="65D103B9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cyan"/>
                      <w:lang w:eastAsia="en-US"/>
                    </w:rPr>
                    <w:t>Book view;</w:t>
                  </w: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 studied by </w:t>
                  </w:r>
                  <w:proofErr w:type="spell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Indologogists</w:t>
                  </w:r>
                  <w:proofErr w:type="spellEnd"/>
                </w:p>
              </w:tc>
              <w:tc>
                <w:tcPr>
                  <w:tcW w:w="4266" w:type="dxa"/>
                </w:tcPr>
                <w:p w14:paraId="1D86BDEA" w14:textId="15EE6E49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Field view; by </w:t>
                  </w:r>
                  <w:proofErr w:type="spell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st</w:t>
                  </w:r>
                  <w:proofErr w:type="spellEnd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 </w:t>
                  </w:r>
                  <w:proofErr w:type="spell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functionalusts</w:t>
                  </w:r>
                  <w:proofErr w:type="spellEnd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 </w:t>
                  </w:r>
                </w:p>
              </w:tc>
            </w:tr>
            <w:tr w:rsidR="0022171B" w:rsidRPr="00EF5CB9" w14:paraId="63513E44" w14:textId="77777777" w:rsidTr="0022171B">
              <w:trPr>
                <w:trHeight w:val="247"/>
              </w:trPr>
              <w:tc>
                <w:tcPr>
                  <w:tcW w:w="4266" w:type="dxa"/>
                </w:tcPr>
                <w:p w14:paraId="4082C196" w14:textId="192028D1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Varna Presents definite hierarchy</w:t>
                  </w:r>
                </w:p>
              </w:tc>
              <w:tc>
                <w:tcPr>
                  <w:tcW w:w="4266" w:type="dxa"/>
                </w:tcPr>
                <w:p w14:paraId="73496FC1" w14:textId="17143F78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Describes “</w:t>
                  </w: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cyan"/>
                      <w:lang w:eastAsia="en-US"/>
                    </w:rPr>
                    <w:t>nebulous</w:t>
                  </w: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” hierarchy </w:t>
                  </w:r>
                </w:p>
              </w:tc>
            </w:tr>
            <w:tr w:rsidR="0022171B" w:rsidRPr="00EF5CB9" w14:paraId="7C17C73B" w14:textId="77777777" w:rsidTr="0022171B">
              <w:trPr>
                <w:trHeight w:val="247"/>
              </w:trPr>
              <w:tc>
                <w:tcPr>
                  <w:tcW w:w="4266" w:type="dxa"/>
                </w:tcPr>
                <w:p w14:paraId="3ECE99FC" w14:textId="3F7B4F74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4 varnas </w:t>
                  </w:r>
                </w:p>
              </w:tc>
              <w:tc>
                <w:tcPr>
                  <w:tcW w:w="4266" w:type="dxa"/>
                </w:tcPr>
                <w:p w14:paraId="16F625E0" w14:textId="548CEC6A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Innumerous </w:t>
                  </w:r>
                  <w:proofErr w:type="spell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jatis</w:t>
                  </w:r>
                  <w:proofErr w:type="spellEnd"/>
                </w:p>
              </w:tc>
            </w:tr>
            <w:tr w:rsidR="0022171B" w:rsidRPr="00EF5CB9" w14:paraId="609287A4" w14:textId="77777777" w:rsidTr="0022171B">
              <w:trPr>
                <w:trHeight w:val="247"/>
              </w:trPr>
              <w:tc>
                <w:tcPr>
                  <w:tcW w:w="4266" w:type="dxa"/>
                </w:tcPr>
                <w:p w14:paraId="37431FDD" w14:textId="637845A0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partial view of reality</w:t>
                  </w:r>
                </w:p>
              </w:tc>
              <w:tc>
                <w:tcPr>
                  <w:tcW w:w="4266" w:type="dxa"/>
                </w:tcPr>
                <w:p w14:paraId="252A3DD3" w14:textId="6C84EBAE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Comprehensive view of society - inclusive</w:t>
                  </w:r>
                </w:p>
              </w:tc>
            </w:tr>
            <w:tr w:rsidR="0022171B" w:rsidRPr="00EF5CB9" w14:paraId="483ADD47" w14:textId="77777777" w:rsidTr="0022171B">
              <w:trPr>
                <w:trHeight w:val="247"/>
              </w:trPr>
              <w:tc>
                <w:tcPr>
                  <w:tcW w:w="4266" w:type="dxa"/>
                </w:tcPr>
                <w:p w14:paraId="567116E6" w14:textId="45EFFD89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All India phenomena – can be used for comparative analysis and inter regional connections</w:t>
                  </w:r>
                </w:p>
              </w:tc>
              <w:tc>
                <w:tcPr>
                  <w:tcW w:w="4266" w:type="dxa"/>
                </w:tcPr>
                <w:p w14:paraId="4B88553D" w14:textId="66DFEE44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regional</w:t>
                  </w:r>
                </w:p>
              </w:tc>
            </w:tr>
            <w:tr w:rsidR="0022171B" w:rsidRPr="00EF5CB9" w14:paraId="08734508" w14:textId="77777777" w:rsidTr="0022171B">
              <w:trPr>
                <w:trHeight w:val="247"/>
              </w:trPr>
              <w:tc>
                <w:tcPr>
                  <w:tcW w:w="4266" w:type="dxa"/>
                </w:tcPr>
                <w:p w14:paraId="3EB061F0" w14:textId="5D83588B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Ideal</w:t>
                  </w:r>
                </w:p>
              </w:tc>
              <w:tc>
                <w:tcPr>
                  <w:tcW w:w="4266" w:type="dxa"/>
                </w:tcPr>
                <w:p w14:paraId="0FAA044A" w14:textId="633FF2E2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Real and empirical</w:t>
                  </w:r>
                </w:p>
              </w:tc>
            </w:tr>
            <w:tr w:rsidR="0022171B" w:rsidRPr="00EF5CB9" w14:paraId="3BED82DA" w14:textId="77777777" w:rsidTr="0022171B">
              <w:trPr>
                <w:trHeight w:val="247"/>
              </w:trPr>
              <w:tc>
                <w:tcPr>
                  <w:tcW w:w="4266" w:type="dxa"/>
                </w:tcPr>
                <w:p w14:paraId="64813571" w14:textId="4A54F18A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Occupation specific</w:t>
                  </w:r>
                </w:p>
              </w:tc>
              <w:tc>
                <w:tcPr>
                  <w:tcW w:w="4266" w:type="dxa"/>
                </w:tcPr>
                <w:p w14:paraId="4BEC1BA6" w14:textId="2D269F03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Not necessarily specific </w:t>
                  </w:r>
                  <w:proofErr w:type="spell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assocupation</w:t>
                  </w:r>
                  <w:proofErr w:type="spellEnd"/>
                  <w:r w:rsidR="0081195F"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 </w:t>
                  </w:r>
                  <w:proofErr w:type="spellStart"/>
                  <w:r w:rsidR="0081195F"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eg</w:t>
                  </w:r>
                  <w:proofErr w:type="spellEnd"/>
                  <w:r w:rsidR="0081195F"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 </w:t>
                  </w:r>
                  <w:proofErr w:type="spellStart"/>
                  <w:r w:rsidR="0081195F"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cyan"/>
                      <w:lang w:eastAsia="en-US"/>
                    </w:rPr>
                    <w:t>Kumahar</w:t>
                  </w:r>
                  <w:proofErr w:type="spellEnd"/>
                  <w:r w:rsidR="0081195F"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cyan"/>
                      <w:lang w:eastAsia="en-US"/>
                    </w:rPr>
                    <w:t xml:space="preserve"> were </w:t>
                  </w:r>
                  <w:proofErr w:type="spellStart"/>
                  <w:r w:rsidR="0081195F"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cyan"/>
                      <w:lang w:eastAsia="en-US"/>
                    </w:rPr>
                    <w:t>agri</w:t>
                  </w:r>
                  <w:proofErr w:type="spellEnd"/>
                  <w:r w:rsidR="0081195F"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 and trader in grain after harvest </w:t>
                  </w:r>
                </w:p>
              </w:tc>
            </w:tr>
            <w:tr w:rsidR="0022171B" w:rsidRPr="00EF5CB9" w14:paraId="06737589" w14:textId="77777777" w:rsidTr="0022171B">
              <w:trPr>
                <w:trHeight w:val="247"/>
              </w:trPr>
              <w:tc>
                <w:tcPr>
                  <w:tcW w:w="4266" w:type="dxa"/>
                </w:tcPr>
                <w:p w14:paraId="41ECCC12" w14:textId="27373490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Static and rigid – no mobility</w:t>
                  </w:r>
                </w:p>
              </w:tc>
              <w:tc>
                <w:tcPr>
                  <w:tcW w:w="4266" w:type="dxa"/>
                </w:tcPr>
                <w:p w14:paraId="345D9D97" w14:textId="5EAA1994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Dynamic and some flexibility – Sanskritization </w:t>
                  </w:r>
                </w:p>
              </w:tc>
            </w:tr>
            <w:tr w:rsidR="0022171B" w:rsidRPr="00EF5CB9" w14:paraId="6C803EFA" w14:textId="77777777" w:rsidTr="0022171B">
              <w:trPr>
                <w:trHeight w:val="247"/>
              </w:trPr>
              <w:tc>
                <w:tcPr>
                  <w:tcW w:w="4266" w:type="dxa"/>
                </w:tcPr>
                <w:p w14:paraId="29B0A7C1" w14:textId="203286FE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Only cultural hierarchy</w:t>
                  </w:r>
                </w:p>
              </w:tc>
              <w:tc>
                <w:tcPr>
                  <w:tcW w:w="4266" w:type="dxa"/>
                </w:tcPr>
                <w:p w14:paraId="79207047" w14:textId="047E6246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Both </w:t>
                  </w: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cyan"/>
                      <w:lang w:eastAsia="en-US"/>
                    </w:rPr>
                    <w:t>secular and cultura</w:t>
                  </w:r>
                  <w:r w:rsidR="0081195F"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cyan"/>
                      <w:lang w:eastAsia="en-US"/>
                    </w:rPr>
                    <w:t>l</w:t>
                  </w:r>
                  <w:r w:rsidR="0081195F"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 </w:t>
                  </w:r>
                  <w:proofErr w:type="spellStart"/>
                  <w:r w:rsidR="0081195F"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eg</w:t>
                  </w:r>
                  <w:proofErr w:type="spellEnd"/>
                  <w:r w:rsidR="0081195F"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 </w:t>
                  </w:r>
                </w:p>
              </w:tc>
            </w:tr>
            <w:tr w:rsidR="0022171B" w:rsidRPr="00EF5CB9" w14:paraId="736F285F" w14:textId="77777777" w:rsidTr="0022171B">
              <w:trPr>
                <w:trHeight w:val="247"/>
              </w:trPr>
              <w:tc>
                <w:tcPr>
                  <w:tcW w:w="4266" w:type="dxa"/>
                </w:tcPr>
                <w:p w14:paraId="50981A33" w14:textId="08181D3B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Each varna as homogenous community</w:t>
                  </w:r>
                </w:p>
              </w:tc>
              <w:tc>
                <w:tcPr>
                  <w:tcW w:w="4266" w:type="dxa"/>
                </w:tcPr>
                <w:p w14:paraId="7631E6C6" w14:textId="3AA3F1C5" w:rsidR="0022171B" w:rsidRPr="00EF5CB9" w:rsidRDefault="0022171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2"/>
                      <w:numId w:val="24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proofErr w:type="spell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Jatis</w:t>
                  </w:r>
                  <w:proofErr w:type="spellEnd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 are heterogenous </w:t>
                  </w:r>
                </w:p>
              </w:tc>
            </w:tr>
          </w:tbl>
          <w:p w14:paraId="4CBE80C4" w14:textId="77777777" w:rsidR="0022171B" w:rsidRPr="00EF5CB9" w:rsidRDefault="0022171B" w:rsidP="0022171B">
            <w:pPr>
              <w:pStyle w:val="ListParagraph"/>
              <w:numPr>
                <w:ilvl w:val="2"/>
                <w:numId w:val="24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78062704" w14:textId="6014020C" w:rsidR="00704749" w:rsidRPr="00EF5CB9" w:rsidRDefault="00704749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Dominant caste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(IN SOCIAL SYSTEM OF MYSORE VILLAGE) -&gt; talked about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Vokkaliga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who comprised nearly half of the village pop and occupied a high rank</w:t>
            </w:r>
          </w:p>
          <w:p w14:paraId="62723196" w14:textId="0106858D" w:rsidR="0003439C" w:rsidRPr="00EF5CB9" w:rsidRDefault="0003439C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Other castes look up to them as reference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grup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try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imitate them</w:t>
            </w:r>
          </w:p>
          <w:p w14:paraId="7C7ED99F" w14:textId="1EABFAA4" w:rsidR="00C55EF5" w:rsidRPr="00EF5CB9" w:rsidRDefault="00E83DF8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Use of DC study</w:t>
            </w:r>
          </w:p>
          <w:p w14:paraId="178B4869" w14:textId="5F56481C" w:rsidR="00E83DF8" w:rsidRPr="00EF5CB9" w:rsidRDefault="00E83DF8" w:rsidP="00E83DF8">
            <w:pPr>
              <w:pStyle w:val="ListParagraph"/>
              <w:numPr>
                <w:ilvl w:val="3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Moving beyond ritual hierarchy </w:t>
            </w:r>
          </w:p>
          <w:p w14:paraId="428D737B" w14:textId="025CAA11" w:rsidR="00E83DF8" w:rsidRPr="00EF5CB9" w:rsidRDefault="00E83DF8" w:rsidP="00E83DF8">
            <w:pPr>
              <w:pStyle w:val="ListParagraph"/>
              <w:numPr>
                <w:ilvl w:val="3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Regional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comparitive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analysis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401B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+ social change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 AB</w:t>
            </w:r>
          </w:p>
          <w:p w14:paraId="4CBF9474" w14:textId="0AA6CA85" w:rsidR="00E83DF8" w:rsidRPr="00EF5CB9" w:rsidRDefault="00E83DF8" w:rsidP="00E83DF8">
            <w:pPr>
              <w:pStyle w:val="ListParagraph"/>
              <w:numPr>
                <w:ilvl w:val="3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Caste class nexus – land ownership – AM Shah </w:t>
            </w:r>
          </w:p>
          <w:p w14:paraId="0A9A0710" w14:textId="089BD98E" w:rsidR="00401B13" w:rsidRPr="00EF5CB9" w:rsidRDefault="00401B13" w:rsidP="00401B13">
            <w:pPr>
              <w:pStyle w:val="ListParagraph"/>
              <w:numPr>
                <w:ilvl w:val="3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Power and pol mobilization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rajni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kothari</w:t>
            </w:r>
            <w:proofErr w:type="spellEnd"/>
          </w:p>
          <w:p w14:paraId="02156CF4" w14:textId="10560381" w:rsidR="00DA36B6" w:rsidRPr="00EF5CB9" w:rsidRDefault="00DA36B6" w:rsidP="00401B13">
            <w:pPr>
              <w:pStyle w:val="ListParagraph"/>
              <w:numPr>
                <w:ilvl w:val="3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Critique </w:t>
            </w:r>
          </w:p>
          <w:p w14:paraId="4B04B7BD" w14:textId="78538FCA" w:rsidR="00DA36B6" w:rsidRPr="00EF5CB9" w:rsidRDefault="00DA36B6" w:rsidP="00DA36B6">
            <w:pPr>
              <w:pStyle w:val="ListParagraph"/>
              <w:numPr>
                <w:ilvl w:val="4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Oversimplification – </w:t>
            </w:r>
            <w:r w:rsidR="00C03C5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DL </w:t>
            </w:r>
            <w:proofErr w:type="gramStart"/>
            <w:r w:rsidR="00C03C5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Seth</w:t>
            </w:r>
            <w:r w:rsidR="00C03C5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doesn’t</w:t>
            </w:r>
            <w:proofErr w:type="gramEnd"/>
            <w:r w:rsidR="00C03C5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capture power pluralism </w:t>
            </w:r>
          </w:p>
          <w:p w14:paraId="4B197C6C" w14:textId="49C0B479" w:rsidR="00DA36B6" w:rsidRPr="00EF5CB9" w:rsidRDefault="00DA36B6" w:rsidP="00DA36B6">
            <w:pPr>
              <w:pStyle w:val="ListParagraph"/>
              <w:numPr>
                <w:ilvl w:val="4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Dominant individual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Omvedt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ADC8462" w14:textId="55EF0DBF" w:rsidR="00DA36B6" w:rsidRPr="00EF5CB9" w:rsidRDefault="00C03C53" w:rsidP="00DA36B6">
            <w:pPr>
              <w:pStyle w:val="ListParagraph"/>
              <w:numPr>
                <w:ilvl w:val="4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Dipankar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Gupta – muddled hierarchies</w:t>
            </w:r>
          </w:p>
          <w:p w14:paraId="5E1F6C45" w14:textId="4A392560" w:rsidR="00990FB1" w:rsidRPr="00EF5CB9" w:rsidRDefault="00990FB1" w:rsidP="00DA36B6">
            <w:pPr>
              <w:pStyle w:val="ListParagraph"/>
              <w:numPr>
                <w:ilvl w:val="4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Limited applicability in urban areas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micro cosmos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D605A2D" w14:textId="756BD382" w:rsidR="00990FB1" w:rsidRPr="00EF5CB9" w:rsidRDefault="00990FB1" w:rsidP="00DA36B6">
            <w:pPr>
              <w:pStyle w:val="ListParagraph"/>
              <w:numPr>
                <w:ilvl w:val="4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Kaviraj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doesn’t consider role of state</w:t>
            </w:r>
          </w:p>
          <w:p w14:paraId="52E1D4FC" w14:textId="2158D989" w:rsidR="00283AED" w:rsidRPr="00EF5CB9" w:rsidRDefault="00283AED" w:rsidP="00283AED">
            <w:pPr>
              <w:pStyle w:val="ListParagraph"/>
              <w:numPr>
                <w:ilvl w:val="3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Kancha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shephard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dalit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dominance challenges traditional caste system</w:t>
            </w:r>
            <w:r w:rsidR="009042E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OBC</w:t>
            </w:r>
          </w:p>
          <w:p w14:paraId="7F5649DC" w14:textId="6AFE95CD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Structure of caste &amp; caste mobility</w:t>
            </w:r>
          </w:p>
          <w:p w14:paraId="666E9B61" w14:textId="77777777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Common features of caste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occupation, restriction, endogamy,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P&amp;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EC99DC9" w14:textId="14A1D329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Rejected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the mono-causal approach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caste and said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2 structures of hierarchy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2C37365" w14:textId="62422671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Ritual structure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commonsality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endogamy, religious civic restrictions, pollution purity, language – Sanskrit, deity worship) </w:t>
            </w:r>
          </w:p>
          <w:p w14:paraId="5A8F8114" w14:textId="5EB28C76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and secular structure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(power, wealth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712B3A84" w14:textId="235E9AC5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now secular structure becoming more imp as Wealth &amp; Power leading 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Sanskritisation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; not as rigid as scholars says</w:t>
            </w:r>
          </w:p>
          <w:p w14:paraId="6C107943" w14:textId="66BE2C52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same as above,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Jats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north, Patels in Gujarat</w:t>
            </w:r>
          </w:p>
          <w:p w14:paraId="7E535560" w14:textId="5F1B73BC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 secular mobility leads to ritual mobility</w:t>
            </w:r>
          </w:p>
          <w:p w14:paraId="4F7F304C" w14:textId="5D178B12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Also, caste mobility – entire group moves; class – individual moves</w:t>
            </w:r>
          </w:p>
          <w:p w14:paraId="0C047768" w14:textId="6001F396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mobility historical but accelerated by modernization</w:t>
            </w:r>
          </w:p>
          <w:p w14:paraId="2C910161" w14:textId="24260469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Contradicts 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.D.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on Pollution &amp; Purity and says you can move out of pollution via Sanskritization </w:t>
            </w:r>
          </w:p>
          <w:p w14:paraId="1E32C03E" w14:textId="08633A4F" w:rsidR="00DE3A0C" w:rsidRPr="00EF5CB9" w:rsidRDefault="00DE3A0C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Diff </w:t>
            </w:r>
            <w:r w:rsidR="005E57B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mobility</w:t>
            </w:r>
          </w:p>
          <w:p w14:paraId="3792C0BC" w14:textId="1E23511D" w:rsidR="005E57BB" w:rsidRPr="00EF5CB9" w:rsidRDefault="005E57BB" w:rsidP="0081085C">
            <w:pPr>
              <w:pStyle w:val="ListParagraph"/>
              <w:numPr>
                <w:ilvl w:val="4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Jati campaign</w:t>
            </w:r>
          </w:p>
          <w:p w14:paraId="2662992C" w14:textId="0D8338C5" w:rsidR="005E57BB" w:rsidRPr="00EF5CB9" w:rsidRDefault="005E57BB" w:rsidP="0081085C">
            <w:pPr>
              <w:pStyle w:val="ListParagraph"/>
              <w:numPr>
                <w:ilvl w:val="4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Migration</w:t>
            </w:r>
          </w:p>
          <w:p w14:paraId="7E91A5FD" w14:textId="46FD7FD8" w:rsidR="005E57BB" w:rsidRPr="00EF5CB9" w:rsidRDefault="00DA2DBA" w:rsidP="0081085C">
            <w:pPr>
              <w:pStyle w:val="ListParagraph"/>
              <w:numPr>
                <w:ilvl w:val="4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King grace</w:t>
            </w:r>
          </w:p>
          <w:p w14:paraId="53C76CB5" w14:textId="0EECDBA3" w:rsidR="00DA2DBA" w:rsidRPr="00EF5CB9" w:rsidRDefault="007C5190" w:rsidP="0081085C">
            <w:pPr>
              <w:pStyle w:val="ListParagraph"/>
              <w:numPr>
                <w:ilvl w:val="4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</w:t>
            </w:r>
            <w:r w:rsidR="00DA2DB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enerosity</w:t>
            </w:r>
          </w:p>
          <w:p w14:paraId="1C128F3A" w14:textId="1B220E4E" w:rsidR="007C5190" w:rsidRPr="00EF5CB9" w:rsidRDefault="007C5190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Secular mobility is an end in itself as it gives strength</w:t>
            </w:r>
            <w:r w:rsidR="0079514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</w:t>
            </w:r>
            <w:r w:rsidR="0079514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but has led to inter and intra caste conflicts and new kinds of </w:t>
            </w:r>
            <w:proofErr w:type="gramStart"/>
            <w:r w:rsidR="0079514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domination </w:t>
            </w:r>
            <w:r w:rsidR="00A8668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="00A8668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eg</w:t>
            </w:r>
            <w:proofErr w:type="spellEnd"/>
            <w:proofErr w:type="gramEnd"/>
            <w:r w:rsidR="00A8668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Yadavs as </w:t>
            </w:r>
            <w:proofErr w:type="spellStart"/>
            <w:r w:rsidR="00A8668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to;ld</w:t>
            </w:r>
            <w:proofErr w:type="spellEnd"/>
            <w:r w:rsidR="00A8668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by </w:t>
            </w:r>
            <w:proofErr w:type="spellStart"/>
            <w:r w:rsidR="00A8668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MSA</w:t>
            </w:r>
            <w:proofErr w:type="spellEnd"/>
            <w:r w:rsidR="00A8668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Rao</w:t>
            </w:r>
          </w:p>
          <w:p w14:paraId="2C5C6E97" w14:textId="6262F9ED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&amp; Politics</w:t>
            </w:r>
          </w:p>
          <w:p w14:paraId="25C0C0AD" w14:textId="157F81DD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Features (number, land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1B80C17C" w14:textId="3D828E6E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Has political, economic and social implications; DC placed high even if not ritually, but politically and economically </w:t>
            </w:r>
          </w:p>
          <w:p w14:paraId="1B1DB4DA" w14:textId="2C2196AA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May be DC in one and not another</w:t>
            </w:r>
          </w:p>
          <w:p w14:paraId="6BEA8D22" w14:textId="2EB9B77B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Dominant caste traits -&gt; caste can lead to unification to increase numbers</w:t>
            </w:r>
          </w:p>
          <w:p w14:paraId="7D977CAB" w14:textId="6C97C438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There may be internal conflicts within caste, but for world they unite</w:t>
            </w:r>
          </w:p>
          <w:p w14:paraId="253DD6FE" w14:textId="46F33664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Hence, caste based politics increase for power</w:t>
            </w:r>
          </w:p>
          <w:p w14:paraId="2D64EDE9" w14:textId="6F4A66F6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caste as caste at micro level, but caste as varna at macro level</w:t>
            </w:r>
          </w:p>
          <w:p w14:paraId="716B81B2" w14:textId="75E37C24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Politics of reservation overpowering Sociology of reservation</w:t>
            </w:r>
          </w:p>
          <w:p w14:paraId="331E79F9" w14:textId="3F4194D7" w:rsidR="00796EC6" w:rsidRPr="00EF5CB9" w:rsidRDefault="00851A1B" w:rsidP="0081085C">
            <w:pPr>
              <w:pStyle w:val="ListParagraph"/>
              <w:numPr>
                <w:ilvl w:val="3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Since caste is a dynamic concept, reservation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shouldbe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given</w:t>
            </w:r>
          </w:p>
          <w:p w14:paraId="51F7E335" w14:textId="25FD7355" w:rsidR="00851A1B" w:rsidRPr="00EF5CB9" w:rsidRDefault="00851A1B" w:rsidP="0081085C">
            <w:pPr>
              <w:pStyle w:val="ListParagraph"/>
              <w:numPr>
                <w:ilvl w:val="3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Const makers focused only on geo isolated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socially backward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people</w:t>
            </w:r>
            <w:r w:rsidR="00111A4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but now even </w:t>
            </w:r>
            <w:r w:rsidR="00111A4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OBC have reservation </w:t>
            </w:r>
          </w:p>
          <w:p w14:paraId="073E449F" w14:textId="4D4FBFE9" w:rsidR="00AA637B" w:rsidRPr="00EF5CB9" w:rsidRDefault="00AA637B" w:rsidP="0081085C">
            <w:pPr>
              <w:pStyle w:val="ListParagraph"/>
              <w:numPr>
                <w:ilvl w:val="3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Reservation driven by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greed than need</w:t>
            </w:r>
          </w:p>
          <w:p w14:paraId="70A9A521" w14:textId="02A20BF6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Emergence of vote bank politics</w:t>
            </w:r>
          </w:p>
          <w:p w14:paraId="3745E95F" w14:textId="0097B2BE" w:rsidR="0092618D" w:rsidRPr="00EF5CB9" w:rsidRDefault="0092618D" w:rsidP="0081085C">
            <w:pPr>
              <w:pStyle w:val="ListParagraph"/>
              <w:numPr>
                <w:ilvl w:val="2"/>
                <w:numId w:val="24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Oomen </w:t>
            </w:r>
            <w:r w:rsidR="005D0E8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="005D0E8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DC theory shows strong relation between caste and democracy; caste is a reservoir of power </w:t>
            </w:r>
            <w:r w:rsidR="007B165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since caste is in our social structure, democracy </w:t>
            </w:r>
            <w:proofErr w:type="spellStart"/>
            <w:proofErr w:type="gramStart"/>
            <w:r w:rsidR="007B165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cant</w:t>
            </w:r>
            <w:proofErr w:type="spellEnd"/>
            <w:proofErr w:type="gramEnd"/>
            <w:r w:rsidR="007B165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be neutral to it</w:t>
            </w:r>
          </w:p>
          <w:p w14:paraId="58C30212" w14:textId="0BCB6A6A" w:rsidR="00564E35" w:rsidRPr="00EF5CB9" w:rsidRDefault="00564E35" w:rsidP="0081085C">
            <w:pPr>
              <w:pStyle w:val="ListParagraph"/>
              <w:numPr>
                <w:ilvl w:val="3"/>
                <w:numId w:val="24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needs politics as much as politics needs caste</w:t>
            </w:r>
          </w:p>
          <w:p w14:paraId="67D47757" w14:textId="77777777" w:rsidR="00C55EF5" w:rsidRPr="00EF5CB9" w:rsidRDefault="00C55EF5" w:rsidP="00C55EF5">
            <w:pPr>
              <w:ind w:left="709"/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SANKRITIZATION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 AND SECULARIZATION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:</w:t>
            </w:r>
          </w:p>
          <w:p w14:paraId="5CF32290" w14:textId="77777777" w:rsidR="00C55EF5" w:rsidRPr="00EF5CB9" w:rsidRDefault="00C55EF5" w:rsidP="00381075">
            <w:pPr>
              <w:pStyle w:val="ListParagraph"/>
              <w:numPr>
                <w:ilvl w:val="0"/>
                <w:numId w:val="55"/>
              </w:numPr>
              <w:ind w:left="1429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secularization general process, Sanskritization - affects only Hindus and tribal groups.</w:t>
            </w:r>
          </w:p>
          <w:p w14:paraId="7681E5F8" w14:textId="77777777" w:rsidR="00C55EF5" w:rsidRPr="00EF5CB9" w:rsidRDefault="00C55EF5" w:rsidP="00381075">
            <w:pPr>
              <w:pStyle w:val="ListParagraph"/>
              <w:numPr>
                <w:ilvl w:val="0"/>
                <w:numId w:val="55"/>
              </w:numPr>
              <w:ind w:left="1429"/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secularization -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urban and educated groups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and Sanskritization among the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lower Hindu castes and tribes.</w:t>
            </w:r>
          </w:p>
          <w:p w14:paraId="70605E5E" w14:textId="77777777" w:rsidR="00C55EF5" w:rsidRPr="00EF5CB9" w:rsidRDefault="00C55EF5" w:rsidP="00381075">
            <w:pPr>
              <w:pStyle w:val="ListParagraph"/>
              <w:numPr>
                <w:ilvl w:val="0"/>
                <w:numId w:val="55"/>
              </w:numPr>
              <w:ind w:left="1429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Sankritization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sacred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outlook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; while Secularization promoted secular outlook.</w:t>
            </w:r>
          </w:p>
          <w:p w14:paraId="3C111EFB" w14:textId="77777777" w:rsidR="00C55EF5" w:rsidRPr="00EF5CB9" w:rsidRDefault="00C55EF5" w:rsidP="00381075">
            <w:pPr>
              <w:pStyle w:val="ListParagraph"/>
              <w:numPr>
                <w:ilvl w:val="0"/>
                <w:numId w:val="56"/>
              </w:numPr>
              <w:ind w:left="1429"/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Sanskritization is a process of upward mobility by a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process of imitation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while Secularization is-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development.</w:t>
            </w:r>
          </w:p>
          <w:p w14:paraId="77DE4D22" w14:textId="77777777" w:rsidR="00C55EF5" w:rsidRPr="00EF5CB9" w:rsidRDefault="00C55EF5" w:rsidP="00381075">
            <w:pPr>
              <w:pStyle w:val="ListParagraph"/>
              <w:numPr>
                <w:ilvl w:val="0"/>
                <w:numId w:val="55"/>
              </w:numPr>
              <w:ind w:left="1429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Sankritization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implies mobility within the framework of caste while Secularization implies mobility outside the framework of caste.</w:t>
            </w:r>
          </w:p>
          <w:p w14:paraId="26421C45" w14:textId="77777777" w:rsidR="00C55EF5" w:rsidRPr="00EF5CB9" w:rsidRDefault="00C55EF5" w:rsidP="00381075">
            <w:pPr>
              <w:pStyle w:val="ListParagraph"/>
              <w:numPr>
                <w:ilvl w:val="0"/>
                <w:numId w:val="56"/>
              </w:numPr>
              <w:ind w:left="1429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While Sanskritization puts a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taboo on meat-eating and consumption of alcohol,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secularization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promoted meat-eating and consumption of alcohol</w:t>
            </w:r>
          </w:p>
          <w:p w14:paraId="5DB32BE7" w14:textId="76246F22" w:rsidR="00C55EF5" w:rsidRPr="00EF5CB9" w:rsidRDefault="00C55EF5" w:rsidP="00C55EF5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Secular vs ritual hierarchy – common</w:t>
            </w:r>
          </w:p>
          <w:p w14:paraId="1AF54B33" w14:textId="77777777" w:rsidR="00C55EF5" w:rsidRPr="00EF5CB9" w:rsidRDefault="00C55EF5" w:rsidP="00C55EF5">
            <w:pPr>
              <w:pStyle w:val="ListParagraph"/>
              <w:ind w:left="108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108BC567" w14:textId="6EC8731E" w:rsidR="001375B4" w:rsidRPr="00EF5CB9" w:rsidRDefault="001375B4" w:rsidP="00C55EF5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Similar study by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MSA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 Rao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for Yadavs of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Yadavpur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who sold milk to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delhi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and got rich </w:t>
            </w:r>
          </w:p>
          <w:p w14:paraId="527C7425" w14:textId="57740026" w:rsidR="0021591C" w:rsidRPr="00EF5CB9" w:rsidRDefault="0021591C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Critique</w:t>
            </w:r>
          </w:p>
          <w:p w14:paraId="26CFD3D7" w14:textId="5782135E" w:rsidR="0021591C" w:rsidRPr="00EF5CB9" w:rsidRDefault="0021591C" w:rsidP="0021591C">
            <w:pPr>
              <w:ind w:left="1418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T.K.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oommen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number strong may not be DC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nfact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depressed</w:t>
            </w:r>
          </w:p>
          <w:p w14:paraId="7E46A1E3" w14:textId="77777777" w:rsidR="0021591C" w:rsidRPr="00EF5CB9" w:rsidRDefault="0021591C" w:rsidP="0021591C">
            <w:pPr>
              <w:ind w:left="1418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5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) Y. Singh 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Microscopic view (to form Generalization)</w:t>
            </w:r>
          </w:p>
          <w:p w14:paraId="404E9569" w14:textId="77777777" w:rsidR="0021591C" w:rsidRPr="00EF5CB9" w:rsidRDefault="0021591C" w:rsidP="0021591C">
            <w:pPr>
              <w:ind w:left="1418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7)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Dube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not caste but some people who are dominant</w:t>
            </w:r>
          </w:p>
          <w:p w14:paraId="21C6BC9B" w14:textId="77777777" w:rsidR="0021591C" w:rsidRPr="00EF5CB9" w:rsidRDefault="0021591C" w:rsidP="0081085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William wiser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karimpur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village – brahmins retained domination</w:t>
            </w:r>
          </w:p>
          <w:p w14:paraId="603E4985" w14:textId="77777777" w:rsidR="0021591C" w:rsidRPr="00EF5CB9" w:rsidRDefault="0021591C" w:rsidP="0081085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Oscar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lewis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brahmins are ritually dominant bur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rajputs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are politically dominant in Rampur</w:t>
            </w:r>
          </w:p>
          <w:p w14:paraId="50974A88" w14:textId="77777777" w:rsidR="0021591C" w:rsidRPr="00EF5CB9" w:rsidRDefault="0021591C" w:rsidP="0081085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Yogesh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atal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-DC is a vague concept</w:t>
            </w:r>
          </w:p>
          <w:p w14:paraId="015B5650" w14:textId="5E79F81E" w:rsidR="0021591C" w:rsidRPr="00EF5CB9" w:rsidRDefault="0021591C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55A86AEE" w14:textId="77777777" w:rsidR="007E7F51" w:rsidRPr="00EF5CB9" w:rsidRDefault="007E7F51" w:rsidP="007E7F51">
            <w:pPr>
              <w:pStyle w:val="ListParagraph"/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49E1568C" w14:textId="1C431C7B" w:rsidR="001375B4" w:rsidRPr="00EF5CB9" w:rsidRDefault="001375B4" w:rsidP="0081085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Louis Dumont</w:t>
            </w:r>
          </w:p>
          <w:p w14:paraId="4D5C252D" w14:textId="1831DABB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Book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Homo Hierarchic</w:t>
            </w:r>
            <w:r w:rsidR="00A63CE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us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: The caste system &amp; it’s implications</w:t>
            </w:r>
            <w:r w:rsidR="001D511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caste is a </w:t>
            </w:r>
            <w:r w:rsidR="001D511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product of ideas</w:t>
            </w:r>
          </w:p>
          <w:p w14:paraId="2F50FCD4" w14:textId="71528603" w:rsidR="001D511E" w:rsidRPr="00EF5CB9" w:rsidRDefault="001D511E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Borrowed theory from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Hegel</w:t>
            </w:r>
            <w:r w:rsidR="0030177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(ideas) </w:t>
            </w:r>
            <w:r w:rsidR="0030177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and </w:t>
            </w:r>
            <w:r w:rsidR="0030177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Bougle (</w:t>
            </w:r>
            <w:r w:rsidR="0030177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who gave 3 attributes to caste – </w:t>
            </w:r>
            <w:r w:rsidR="0030177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occupation, mutual repulsion, hierarchy</w:t>
            </w:r>
            <w:r w:rsidR="00841B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="00841B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and </w:t>
            </w:r>
            <w:r w:rsidR="009E30E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believed caste to be a purel</w:t>
            </w:r>
            <w:r w:rsidR="00F8224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y</w:t>
            </w:r>
            <w:r w:rsidR="009E30E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cultural concept</w:t>
            </w:r>
            <w:r w:rsidR="0030177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66A5C099" w14:textId="50DFD9D4" w:rsidR="001375B4" w:rsidRPr="00EF5CB9" w:rsidRDefault="00654DE8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Structuralism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used which is an approach which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classifies units of world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into </w:t>
            </w:r>
            <w:r w:rsidR="00DB725F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binary opposite </w:t>
            </w:r>
            <w:r w:rsidR="005E03B5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and </w:t>
            </w:r>
            <w:r w:rsidR="00DB725F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value systems</w:t>
            </w:r>
            <w:r w:rsidR="00DB725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5E03B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as observed in</w:t>
            </w:r>
            <w:r w:rsidR="00DB725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1375B4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Pollution &amp; purity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,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moral/ immoral</w:t>
            </w:r>
            <w:r w:rsidR="005E03B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inspired by </w:t>
            </w:r>
            <w:r w:rsidR="005E03B5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Levis </w:t>
            </w:r>
            <w:proofErr w:type="spellStart"/>
            <w:r w:rsidR="005E03B5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strauss</w:t>
            </w:r>
            <w:proofErr w:type="spellEnd"/>
          </w:p>
          <w:p w14:paraId="045DDFA2" w14:textId="79B053AB" w:rsidR="00003CAD" w:rsidRPr="00EF5CB9" w:rsidRDefault="00003CAD" w:rsidP="00003CAD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traditional societies different from modern western: ‘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collectivism’ and ‘hierarchy’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the latter ‘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individualism’ and ‘equality’</w:t>
            </w:r>
          </w:p>
          <w:p w14:paraId="04DB16B7" w14:textId="6E94FA33" w:rsidR="00654DE8" w:rsidRPr="00EF5CB9" w:rsidRDefault="00654DE8" w:rsidP="00003CAD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CS is classificatory system of social groups arranged in </w:t>
            </w:r>
            <w:r w:rsidR="005B280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continuous</w:t>
            </w:r>
            <w:r w:rsidR="005B280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hierarchy of pure – impure principle</w:t>
            </w:r>
            <w:r w:rsidR="00553DD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553DD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dialectical relationship</w:t>
            </w:r>
          </w:p>
          <w:p w14:paraId="37380670" w14:textId="6322BD2C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Purity and pollution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is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cultural construct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not class</w:t>
            </w:r>
          </w:p>
          <w:p w14:paraId="2F54162C" w14:textId="68EF3EC8" w:rsidR="00B04CAD" w:rsidRPr="00EF5CB9" w:rsidRDefault="00B04CAD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Cultural system is a system of values such as altruism, </w:t>
            </w:r>
            <w:r w:rsidR="00945C2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transcendence and since brahmins have it the most, they placed at the top</w:t>
            </w:r>
          </w:p>
          <w:p w14:paraId="138CA2DC" w14:textId="64A25B08" w:rsidR="001375B4" w:rsidRPr="00EF5CB9" w:rsidRDefault="00F56FAB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lang w:eastAsia="en-US"/>
              </w:rPr>
              <w:t xml:space="preserve">Caste is a unique form </w:t>
            </w:r>
            <w:proofErr w:type="gramStart"/>
            <w:r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lang w:eastAsia="en-US"/>
              </w:rPr>
              <w:t xml:space="preserve">of </w:t>
            </w:r>
            <w:r w:rsidR="001375B4"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lang w:eastAsia="en-US"/>
              </w:rPr>
              <w:t xml:space="preserve"> inequality</w:t>
            </w:r>
            <w:proofErr w:type="gramEnd"/>
            <w:r w:rsidR="001375B4"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314CDC"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lang w:eastAsia="en-US"/>
              </w:rPr>
              <w:t>in which social groups are arranged in a</w:t>
            </w:r>
            <w:r w:rsidR="001375B4"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lang w:eastAsia="en-US"/>
              </w:rPr>
              <w:t xml:space="preserve"> hierarchy </w:t>
            </w:r>
            <w:r w:rsidR="00314CDC"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lang w:eastAsia="en-US"/>
              </w:rPr>
              <w:t xml:space="preserve">based on purity and impurity </w:t>
            </w:r>
            <w:r w:rsidR="001375B4"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F16AD79" w14:textId="3BB9201A" w:rsidR="001375B4" w:rsidRPr="00EF5CB9" w:rsidRDefault="00E0298C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Claimed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is peculiar to Indian society (vs Bailey’s claim that caste is similar in West)</w:t>
            </w:r>
          </w:p>
          <w:p w14:paraId="23AF00EC" w14:textId="623A70EF" w:rsidR="001375B4" w:rsidRPr="00EF5CB9" w:rsidRDefault="001375B4" w:rsidP="00654DE8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Purity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Encompassed </w:t>
            </w:r>
            <w:proofErr w:type="gram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impurity ;</w:t>
            </w:r>
            <w:proofErr w:type="gram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it is trapped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6DADD1F" w14:textId="5F067F8B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India is homo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hierarchicus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where mobility is not possible</w:t>
            </w:r>
            <w:r w:rsidR="00A10FC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vs west encouraged mobility</w:t>
            </w:r>
          </w:p>
          <w:p w14:paraId="1D03C342" w14:textId="77777777" w:rsidR="005D1F29" w:rsidRPr="00EF5CB9" w:rsidRDefault="005D1F29" w:rsidP="0081085C">
            <w:pPr>
              <w:pStyle w:val="ListParagraph"/>
              <w:numPr>
                <w:ilvl w:val="1"/>
                <w:numId w:val="24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3 elements of caste system</w:t>
            </w:r>
          </w:p>
          <w:p w14:paraId="0DD5DB6A" w14:textId="79EB1CE7" w:rsidR="00654DE8" w:rsidRPr="00EF5CB9" w:rsidRDefault="00654DE8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Hierarchy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social groups in terms of pure impure</w:t>
            </w:r>
          </w:p>
          <w:p w14:paraId="3E50566C" w14:textId="3F4EBE16" w:rsidR="00654DE8" w:rsidRPr="00EF5CB9" w:rsidRDefault="00654DE8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Religious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status is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superordinate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to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economic and political status</w:t>
            </w:r>
          </w:p>
          <w:p w14:paraId="74F73456" w14:textId="66BB8226" w:rsidR="005D1F29" w:rsidRPr="00EF5CB9" w:rsidRDefault="005D1F29" w:rsidP="00F82249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DoL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between pure polluted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based on culture</w:t>
            </w:r>
            <w:r w:rsidR="003150D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proofErr w:type="gramStart"/>
            <w:r w:rsidR="003150D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cant</w:t>
            </w:r>
            <w:proofErr w:type="spellEnd"/>
            <w:proofErr w:type="gramEnd"/>
            <w:r w:rsidR="003150D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be mixed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3CC189FF" w14:textId="77777777" w:rsidR="00173F08" w:rsidRPr="00EF5CB9" w:rsidRDefault="00173F08" w:rsidP="00173F08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Pollution is contagious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but purity is ascriptive, so don’t interact </w:t>
            </w:r>
          </w:p>
          <w:p w14:paraId="0E8FE4A9" w14:textId="5090F343" w:rsidR="00654DE8" w:rsidRPr="00EF5CB9" w:rsidRDefault="00654DE8" w:rsidP="00654DE8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Considered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mutual acceptance of caste and not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exploitative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not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competitive hierarchical cooperative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system sanctioned by religious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beiefs</w:t>
            </w:r>
            <w:proofErr w:type="spellEnd"/>
          </w:p>
          <w:p w14:paraId="2CC9B731" w14:textId="34C7C41D" w:rsidR="00654DE8" w:rsidRPr="00EF5CB9" w:rsidRDefault="00654DE8" w:rsidP="00654DE8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Binary opposition is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visible within caste groups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across castes and within the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civilization </w:t>
            </w:r>
          </w:p>
          <w:p w14:paraId="226AEF8E" w14:textId="20D362D4" w:rsidR="00654DE8" w:rsidRPr="00EF5CB9" w:rsidRDefault="00654DE8" w:rsidP="00654DE8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- </w:t>
            </w:r>
            <w:r w:rsidR="00F8224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ithin Brahmins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non-priestly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brahmins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purer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temple priests relatively impure</w:t>
            </w:r>
            <w:r w:rsidR="00F8224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="00F8224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maha</w:t>
            </w:r>
            <w:proofErr w:type="spellEnd"/>
            <w:r w:rsidR="00F8224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brahmin </w:t>
            </w:r>
          </w:p>
          <w:p w14:paraId="7151DA4E" w14:textId="7CC80BDE" w:rsidR="00F82249" w:rsidRPr="00EF5CB9" w:rsidRDefault="00F82249" w:rsidP="00654DE8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Untouchable has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valluvar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(brahmin)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kurukarancun</w:t>
            </w:r>
            <w:proofErr w:type="spellEnd"/>
          </w:p>
          <w:p w14:paraId="4DE6AD80" w14:textId="5C50BECD" w:rsidR="00F82249" w:rsidRPr="00EF5CB9" w:rsidRDefault="00F82249" w:rsidP="00F82249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Food practices – pucca vs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kacha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veg non veg, mutton fish vs chicken </w:t>
            </w:r>
            <w:r w:rsidR="008D1A3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women </w:t>
            </w:r>
            <w:r w:rsidR="0007180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(temporary impure)</w:t>
            </w:r>
          </w:p>
          <w:p w14:paraId="75AF0FA4" w14:textId="16D4E2C9" w:rsidR="00F82249" w:rsidRPr="00EF5CB9" w:rsidRDefault="00F82249" w:rsidP="00F82249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Occupations priestly </w:t>
            </w:r>
          </w:p>
          <w:p w14:paraId="600AE6EE" w14:textId="36CDCB99" w:rsidR="00114D3C" w:rsidRPr="00EF5CB9" w:rsidRDefault="00114D3C" w:rsidP="00F82249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 xml:space="preserve">Everything sacred undertaken by one caste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brahmins while others </w:t>
            </w:r>
            <w:r w:rsidR="005463D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were all impure</w:t>
            </w:r>
          </w:p>
          <w:p w14:paraId="70470DDD" w14:textId="6C79C8DF" w:rsidR="008C3501" w:rsidRPr="00EF5CB9" w:rsidRDefault="009B25E5" w:rsidP="00F82249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Collective conscience takes precedence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over individual conscience of Indian society – seen in </w:t>
            </w:r>
            <w:r w:rsidR="001C4E2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marriage </w:t>
            </w:r>
            <w:proofErr w:type="spellStart"/>
            <w:r w:rsidR="001C4E2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</w:p>
          <w:p w14:paraId="2C5344BE" w14:textId="21AB1371" w:rsidR="001C4E2A" w:rsidRPr="00EF5CB9" w:rsidRDefault="001C4E2A" w:rsidP="00F82249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Ascription based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so not easily changeable</w:t>
            </w:r>
            <w:r w:rsidR="000A517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so 2 </w:t>
            </w:r>
            <w:proofErr w:type="gramStart"/>
            <w:r w:rsidR="000A517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criticism</w:t>
            </w:r>
            <w:proofErr w:type="gramEnd"/>
            <w:r w:rsidR="000A517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of </w:t>
            </w:r>
            <w:proofErr w:type="spellStart"/>
            <w:r w:rsidR="000A517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MNS</w:t>
            </w:r>
            <w:proofErr w:type="spellEnd"/>
          </w:p>
          <w:p w14:paraId="6B8FF57D" w14:textId="77777777" w:rsidR="006520EB" w:rsidRPr="00EF5CB9" w:rsidRDefault="006520EB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Reducing inter-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dependence and rising competing interest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-&gt;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substantialization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of caste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politics – competing for same</w:t>
            </w:r>
          </w:p>
          <w:p w14:paraId="5146FDC7" w14:textId="7E3A541F" w:rsidR="00F82249" w:rsidRPr="00EF5CB9" w:rsidRDefault="00F82249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Social change in caste system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caste system confirming to pure impure transformed into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competitive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blocks – process called as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substantialisation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of caste</w:t>
            </w:r>
          </w:p>
          <w:p w14:paraId="0E5A21B4" w14:textId="2F9E4524" w:rsidR="00650B0A" w:rsidRPr="00EF5CB9" w:rsidRDefault="00650B0A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TN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madan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incomplete without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dumont</w:t>
            </w:r>
            <w:proofErr w:type="spellEnd"/>
          </w:p>
          <w:p w14:paraId="3BE59359" w14:textId="77777777" w:rsidR="00F82249" w:rsidRPr="00EF5CB9" w:rsidRDefault="00F82249" w:rsidP="00E3319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55AC54FC" w14:textId="3D27D365" w:rsidR="001375B4" w:rsidRPr="00EF5CB9" w:rsidRDefault="00E33194" w:rsidP="00E3319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Critipue</w:t>
            </w:r>
            <w:proofErr w:type="spellEnd"/>
          </w:p>
          <w:p w14:paraId="1C65A3BB" w14:textId="77777777" w:rsidR="00E33194" w:rsidRPr="00EF5CB9" w:rsidRDefault="00E33194" w:rsidP="0081085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Y singh – euro centric bias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as didn’t consider race difference in west</w:t>
            </w:r>
          </w:p>
          <w:p w14:paraId="1C0BDECF" w14:textId="77777777" w:rsidR="00E33194" w:rsidRPr="00EF5CB9" w:rsidRDefault="00E3319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Brahminical Pov.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Artificial, stiff, idealized &amp; stereo typical;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Himalaya – people don’t consider themselves impure</w:t>
            </w:r>
          </w:p>
          <w:p w14:paraId="61FA3FBC" w14:textId="0CA8C7D7" w:rsidR="00E33194" w:rsidRPr="00EF5CB9" w:rsidRDefault="00E33194" w:rsidP="0021591C">
            <w:pPr>
              <w:ind w:left="709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3. Dipankar Gupta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Caste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Obeyed because of power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Jats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consider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Brahmis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as lazy and feel their entire day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is 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uined if they see their face</w:t>
            </w:r>
          </w:p>
          <w:p w14:paraId="3EEFD47B" w14:textId="686BDCA0" w:rsidR="00E33194" w:rsidRPr="00EF5CB9" w:rsidRDefault="00E33194" w:rsidP="00E33194">
            <w:pPr>
              <w:ind w:left="709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6. Individual’s given no importance.</w:t>
            </w:r>
          </w:p>
          <w:p w14:paraId="11B75598" w14:textId="77777777" w:rsidR="00E33194" w:rsidRPr="00EF5CB9" w:rsidRDefault="00E33194" w:rsidP="00E33194">
            <w:pPr>
              <w:ind w:left="709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7. No acknowledgement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social movements because of exploitation of caste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</w:p>
          <w:p w14:paraId="67809CDA" w14:textId="1872ED50" w:rsidR="00E33194" w:rsidRPr="00EF5CB9" w:rsidRDefault="00E33194" w:rsidP="008D1FF6">
            <w:pPr>
              <w:ind w:left="709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8. </w:t>
            </w:r>
            <w:proofErr w:type="spellStart"/>
            <w:r w:rsidR="00BE782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MNS</w:t>
            </w:r>
            <w:proofErr w:type="spellEnd"/>
            <w:r w:rsidR="00BE782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Caste system is </w:t>
            </w:r>
            <w:r w:rsidR="00BE782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dynamic</w:t>
            </w:r>
            <w:r w:rsidR="00BE782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not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static</w:t>
            </w:r>
          </w:p>
          <w:p w14:paraId="21A9D4BE" w14:textId="4BDA61A5" w:rsidR="00E33194" w:rsidRPr="00EF5CB9" w:rsidRDefault="00E33194" w:rsidP="00E33194">
            <w:pPr>
              <w:ind w:left="709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11.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Andre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beteille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explains what caste is ought to be and not it actually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is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book view</w:t>
            </w:r>
            <w:r w:rsidR="00C50DC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not practical </w:t>
            </w:r>
          </w:p>
          <w:p w14:paraId="2EFE29F7" w14:textId="3F04E090" w:rsidR="00E33194" w:rsidRPr="00EF5CB9" w:rsidRDefault="00E3319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494D13F6" w14:textId="666FCC10" w:rsidR="0030613A" w:rsidRPr="00EF5CB9" w:rsidRDefault="001375B4" w:rsidP="00CA48FF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Andre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Beteille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3EFF3F87" w14:textId="4ED80C4C" w:rsidR="000548E9" w:rsidRPr="00EF5CB9" w:rsidRDefault="000548E9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class</w:t>
            </w:r>
          </w:p>
          <w:p w14:paraId="5A178201" w14:textId="51133FAB" w:rsidR="00090AEB" w:rsidRPr="00EF5CB9" w:rsidRDefault="00090AEB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based on position in market situation </w:t>
            </w:r>
            <w:r w:rsidR="008120E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based on material factors</w:t>
            </w:r>
          </w:p>
          <w:p w14:paraId="44B81192" w14:textId="3F37C89A" w:rsidR="000548E9" w:rsidRPr="00EF5CB9" w:rsidRDefault="000548E9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class are de facto categories; has open system</w:t>
            </w:r>
            <w:r w:rsidR="00AB3B9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whereas caste is closed </w:t>
            </w:r>
            <w:proofErr w:type="spellStart"/>
            <w:r w:rsidR="00AB3B9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sytem</w:t>
            </w:r>
            <w:proofErr w:type="spellEnd"/>
          </w:p>
          <w:p w14:paraId="7D9FD4E7" w14:textId="6A7E46D0" w:rsidR="00E37577" w:rsidRPr="00EF5CB9" w:rsidRDefault="00E37577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 ASS, he made a distinction between ownership and non-ownership</w:t>
            </w:r>
          </w:p>
          <w:p w14:paraId="7C67DC54" w14:textId="75B44586" w:rsidR="00861D3D" w:rsidRPr="00EF5CB9" w:rsidRDefault="00E37577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further </w:t>
            </w:r>
            <w:r w:rsidR="00861D3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made distinction </w:t>
            </w:r>
            <w:r w:rsidR="00CE31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based on</w:t>
            </w:r>
            <w:r w:rsidR="00861D3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CE31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</w:t>
            </w:r>
            <w:proofErr w:type="spellEnd"/>
            <w:r w:rsidR="00CE31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 type of ownership and control ii. Type of service contributed</w:t>
            </w:r>
            <w:r w:rsidR="0032135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process of prod</w:t>
            </w:r>
          </w:p>
          <w:p w14:paraId="11CF40AD" w14:textId="721867E8" w:rsidR="007B46D9" w:rsidRPr="00EF5CB9" w:rsidRDefault="007B46D9" w:rsidP="00764EB5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Diff controllers – only control (manager), control and owner, tenant controller, tenant owner controller</w:t>
            </w:r>
          </w:p>
          <w:p w14:paraId="758F0FCB" w14:textId="2537DB09" w:rsidR="00CE3179" w:rsidRPr="00EF5CB9" w:rsidRDefault="00F236A0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antagonistic relationship between classes</w:t>
            </w:r>
          </w:p>
          <w:p w14:paraId="03D45CEF" w14:textId="77777777" w:rsidR="00E13AA1" w:rsidRPr="00EF5CB9" w:rsidRDefault="00E13AA1" w:rsidP="00E13AA1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Power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</w:t>
            </w:r>
          </w:p>
          <w:p w14:paraId="04FDEEA8" w14:textId="77777777" w:rsidR="00E13AA1" w:rsidRPr="00EF5CB9" w:rsidRDefault="00E13AA1" w:rsidP="00E13AA1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Caste and class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has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some bearing over politics as well</w:t>
            </w:r>
          </w:p>
          <w:p w14:paraId="1CB94E7E" w14:textId="77777777" w:rsidR="00E13AA1" w:rsidRPr="00EF5CB9" w:rsidRDefault="00E13AA1" w:rsidP="00E13AA1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Politics is institutional and achieved by PRI and pol parties</w:t>
            </w:r>
          </w:p>
          <w:p w14:paraId="20B8DCC8" w14:textId="77777777" w:rsidR="001D0BBD" w:rsidRPr="00EF5CB9" w:rsidRDefault="001D0BBD" w:rsidP="00E13AA1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After democracy and PRI, social groups with larger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numerical strength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or land ownership wield more power</w:t>
            </w:r>
          </w:p>
          <w:p w14:paraId="3B9CED09" w14:textId="55428E36" w:rsidR="00911931" w:rsidRPr="00EF5CB9" w:rsidRDefault="00911931" w:rsidP="00E13AA1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kallars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Tajore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had more numerical strength </w:t>
            </w:r>
          </w:p>
          <w:p w14:paraId="3C66E52C" w14:textId="3B9ECE8F" w:rsidR="00B106C0" w:rsidRPr="00EF5CB9" w:rsidRDefault="00B106C0" w:rsidP="00B106C0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41A79D46" w14:textId="77777777" w:rsidR="00063FCF" w:rsidRPr="00EF5CB9" w:rsidRDefault="00063FCF" w:rsidP="00063FCF">
            <w:pPr>
              <w:pStyle w:val="ListParagraph"/>
              <w:ind w:left="252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30A27F10" w14:textId="3653300A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As a Critic to Louis Dumont -&gt;</w:t>
            </w:r>
          </w:p>
          <w:p w14:paraId="64F146ED" w14:textId="77777777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L.D. -&gt;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Caste, unique to India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gives status by Birth.</w:t>
            </w:r>
          </w:p>
          <w:p w14:paraId="173AE231" w14:textId="35B44419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A.B. -&gt; Not unique.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Queen, Nobility, Pope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on the basis of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their affiliation or birth.</w:t>
            </w:r>
          </w:p>
          <w:p w14:paraId="49044173" w14:textId="6985D263" w:rsidR="001375B4" w:rsidRPr="00EF5CB9" w:rsidRDefault="001375B4" w:rsidP="0081085C">
            <w:pPr>
              <w:pStyle w:val="ListParagraph"/>
              <w:numPr>
                <w:ilvl w:val="3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Religious status not prerogative of birth, can be achieved.</w:t>
            </w:r>
          </w:p>
          <w:p w14:paraId="434FB5D7" w14:textId="0281D815" w:rsidR="001375B4" w:rsidRPr="00EF5CB9" w:rsidRDefault="001375B4" w:rsidP="0081085C">
            <w:pPr>
              <w:pStyle w:val="ListParagraph"/>
              <w:numPr>
                <w:ilvl w:val="3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Guru Nanak, Buddha, Sai Baba, etc. achieved it</w:t>
            </w:r>
          </w:p>
          <w:p w14:paraId="63FFC382" w14:textId="165C3DDC" w:rsidR="001375B4" w:rsidRPr="00EF5CB9" w:rsidRDefault="001375B4" w:rsidP="0081085C">
            <w:pPr>
              <w:pStyle w:val="ListParagraph"/>
              <w:numPr>
                <w:ilvl w:val="3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L.D. is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Manusmriti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telling what society ought to be, then what it is.</w:t>
            </w:r>
          </w:p>
          <w:p w14:paraId="65FC3A3A" w14:textId="77777777" w:rsidR="001375B4" w:rsidRPr="00EF5CB9" w:rsidRDefault="001375B4" w:rsidP="0081085C">
            <w:pPr>
              <w:pStyle w:val="ListParagraph"/>
              <w:numPr>
                <w:ilvl w:val="3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Ignore challenges to Brahminism.</w:t>
            </w:r>
          </w:p>
          <w:p w14:paraId="1852A168" w14:textId="6841F4F6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L.D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Only caste, Produces hierarchy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dimensional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closed strata</w:t>
            </w:r>
          </w:p>
          <w:p w14:paraId="3506E08F" w14:textId="21CAA60E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A.B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caste, class, power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multi-dimensional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; dynamic</w:t>
            </w:r>
          </w:p>
          <w:p w14:paraId="63E19641" w14:textId="77777777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L.D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India H.H. (Bad) | West -&gt; H.E. (Good)</w:t>
            </w:r>
          </w:p>
          <w:p w14:paraId="12381006" w14:textId="48A40940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A.B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There is religious revivalism in west, Secularization in India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.</w:t>
            </w:r>
          </w:p>
          <w:p w14:paraId="3E0C106C" w14:textId="6E6F12E3" w:rsidR="005E6300" w:rsidRPr="00EF5CB9" w:rsidRDefault="005E6300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LD – caste is consensual </w:t>
            </w:r>
          </w:p>
          <w:p w14:paraId="14EB3A91" w14:textId="089196FE" w:rsidR="005E6300" w:rsidRPr="00EF5CB9" w:rsidRDefault="005E6300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AB – if caste was consensual, there would be no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Buddhism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655C82C" w14:textId="32AE9F8A" w:rsidR="00445983" w:rsidRPr="00EF5CB9" w:rsidRDefault="00445983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AB – LD ignored that Europeans are v individualistic </w:t>
            </w:r>
            <w:r w:rsidR="0000064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(and hence there is </w:t>
            </w:r>
            <w:proofErr w:type="spellStart"/>
            <w:r w:rsidR="0000064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dynamicism</w:t>
            </w:r>
            <w:proofErr w:type="spellEnd"/>
            <w:r w:rsidR="0000064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in society</w:t>
            </w:r>
            <w:r w:rsidR="0000064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vs Indians are collective in nature; </w:t>
            </w:r>
            <w:proofErr w:type="gramStart"/>
            <w:r w:rsidR="001E7D7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</w:t>
            </w:r>
            <w:proofErr w:type="gramEnd"/>
            <w:r w:rsidR="001E7D7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compare </w:t>
            </w:r>
            <w:r w:rsidR="001E7D7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individualism vs collectivism instead of hierarchy </w:t>
            </w:r>
            <w:r w:rsidR="007862C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vs</w:t>
            </w:r>
            <w:r w:rsidR="001E7D7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equality</w:t>
            </w:r>
            <w:r w:rsidR="001E7D7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504F56D0" w14:textId="79CF946D" w:rsidR="00B57EAD" w:rsidRPr="00EF5CB9" w:rsidRDefault="00B57EAD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Indological vs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functional</w:t>
            </w:r>
          </w:p>
          <w:p w14:paraId="1E7FECEE" w14:textId="5B4AE3F4" w:rsidR="00B57EAD" w:rsidRPr="00EF5CB9" w:rsidRDefault="00B57EAD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Hierarchy is central to India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vs const </w:t>
            </w:r>
            <w:r w:rsidR="0066169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and other reforms – </w:t>
            </w:r>
            <w:r w:rsidR="0066169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soc undergoing differentiation</w:t>
            </w:r>
            <w:r w:rsidR="0066169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257A1CA3" w14:textId="405CCB8F" w:rsidR="00661695" w:rsidRPr="00EF5CB9" w:rsidRDefault="00661695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Homogenous vs segmentary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varna vs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jati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7F3AA89" w14:textId="77777777" w:rsidR="00063FCF" w:rsidRPr="00EF5CB9" w:rsidRDefault="00063FCF" w:rsidP="00063FCF">
            <w:pPr>
              <w:pStyle w:val="ListParagraph"/>
              <w:ind w:left="180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6E0E0582" w14:textId="77777777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Why rise of Primordial identities (caste, family, religion)</w:t>
            </w:r>
          </w:p>
          <w:p w14:paraId="2AF62EFC" w14:textId="77777777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As a reaction to oppression</w:t>
            </w:r>
          </w:p>
          <w:p w14:paraId="41753C9C" w14:textId="570C351C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As a method of Self –assertion</w:t>
            </w:r>
          </w:p>
          <w:p w14:paraId="7BB56739" w14:textId="77777777" w:rsidR="001375B4" w:rsidRPr="00EF5CB9" w:rsidRDefault="001375B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For maintenance of Status – quo</w:t>
            </w:r>
          </w:p>
          <w:p w14:paraId="0F2B8B0D" w14:textId="2ADC9625" w:rsidR="004B7AE6" w:rsidRPr="00EF5CB9" w:rsidRDefault="004B7AE6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Also gave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harmonic and </w:t>
            </w:r>
            <w:r w:rsidR="00917AC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disharmonic systems</w:t>
            </w:r>
          </w:p>
          <w:p w14:paraId="63430798" w14:textId="72EEB18E" w:rsidR="00A56DE3" w:rsidRPr="00EF5CB9" w:rsidRDefault="00A56DE3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Caste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traditionally used to be harmonic as </w:t>
            </w:r>
            <w:r w:rsidR="009C6F1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each caste having a fixed place in the social hierarchy. However, with the advent of modernity, urbanization, and education, the caste system has become increasingly disharmonic.  </w:t>
            </w:r>
          </w:p>
          <w:p w14:paraId="2A46E01F" w14:textId="042E4F68" w:rsidR="009C6F14" w:rsidRPr="00EF5CB9" w:rsidRDefault="009C6F14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Family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C9434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C9434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traditional joint family </w:t>
            </w:r>
            <w:proofErr w:type="gramStart"/>
            <w:r w:rsidR="00C9434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vs </w:t>
            </w:r>
            <w:r w:rsidR="00C94341" w:rsidRPr="00EF5CB9">
              <w:t xml:space="preserve"> </w:t>
            </w:r>
            <w:r w:rsidR="00C9434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The</w:t>
            </w:r>
            <w:proofErr w:type="gramEnd"/>
            <w:r w:rsidR="00C9434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joint family system is giving way to nuclear families, and individualism is replacing collectivism. This has led to a disharmonic social structure, with increased conflicts and tensions within families, as well as a decline in the authority of elders and traditional norms.</w:t>
            </w:r>
          </w:p>
          <w:p w14:paraId="1A712475" w14:textId="62BBEA94" w:rsidR="00C94341" w:rsidRPr="00EF5CB9" w:rsidRDefault="00C94341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Gender’</w:t>
            </w:r>
          </w:p>
          <w:p w14:paraId="73B2A5C8" w14:textId="162CC898" w:rsidR="00377F0A" w:rsidRPr="00EF5CB9" w:rsidRDefault="00377F0A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lastRenderedPageBreak/>
              <w:t>Criticism</w:t>
            </w:r>
          </w:p>
          <w:p w14:paraId="4F3EEE32" w14:textId="5787A567" w:rsidR="00127FB0" w:rsidRPr="00EF5CB9" w:rsidRDefault="00127FB0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Kathleen Gough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class caste nexus still exists </w:t>
            </w:r>
          </w:p>
          <w:p w14:paraId="30BEEC34" w14:textId="6EDC5BC8" w:rsidR="00967BF7" w:rsidRPr="00EF5CB9" w:rsidRDefault="00967BF7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Doesn’t consider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clashes and conflicts</w:t>
            </w:r>
          </w:p>
          <w:p w14:paraId="778A8EBC" w14:textId="6AC5BD66" w:rsidR="00967BF7" w:rsidRPr="00EF5CB9" w:rsidRDefault="00967BF7" w:rsidP="0081085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Satish </w:t>
            </w:r>
            <w:r w:rsidR="001C487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Deshpande</w:t>
            </w:r>
          </w:p>
          <w:p w14:paraId="213149CB" w14:textId="000BD9AC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3AA5FBC2" w14:textId="39FF9F22" w:rsidR="001375B4" w:rsidRPr="00EF5CB9" w:rsidRDefault="001375B4" w:rsidP="0081085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Dipankar Gupta</w:t>
            </w:r>
          </w:p>
          <w:p w14:paraId="7864EC67" w14:textId="77777777" w:rsidR="00025FE2" w:rsidRPr="00EF5CB9" w:rsidRDefault="00025FE2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 continuous hierarchy of pure pollution – can be for wealth or power</w:t>
            </w:r>
          </w:p>
          <w:p w14:paraId="25FBFC4B" w14:textId="049D81A3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Argues that brahmins are not always on the top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as diff hierarchies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can exist at the same time</w:t>
            </w:r>
          </w:p>
          <w:p w14:paraId="56103DAD" w14:textId="1F602A01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Castes are not arranged vertically or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hierarchicall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but horizontally </w:t>
            </w:r>
          </w:p>
          <w:p w14:paraId="0CEA38D4" w14:textId="2AA5C9B7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Castes exist first as discrete categories. Hierarchies come later</w:t>
            </w:r>
          </w:p>
          <w:p w14:paraId="3549EF4C" w14:textId="77777777" w:rsidR="001375B4" w:rsidRPr="00EF5CB9" w:rsidRDefault="001375B4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No caste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acceps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that traditions of another caste are higher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infact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theu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will always believe their caste is superior </w:t>
            </w:r>
          </w:p>
          <w:p w14:paraId="6BC2B64E" w14:textId="2D984E6C" w:rsidR="00025FE2" w:rsidRPr="00EF5CB9" w:rsidRDefault="00025FE2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Status is not possible to be arranged in hierarchy</w:t>
            </w:r>
          </w:p>
          <w:p w14:paraId="2EBA31A1" w14:textId="5752B476" w:rsidR="00BD59EF" w:rsidRPr="00EF5CB9" w:rsidRDefault="00025FE2" w:rsidP="00A92CF2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Instead of hierarchy, there are differences in caste</w:t>
            </w:r>
            <w:r w:rsidR="009A4D7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</w:t>
            </w:r>
            <w:r w:rsidR="00BD59E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Each caste is a discrete identity and </w:t>
            </w:r>
            <w:r w:rsidR="00702E7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ideologies</w:t>
            </w:r>
            <w:r w:rsidR="009A4D7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</w:t>
            </w:r>
          </w:p>
          <w:p w14:paraId="6928A314" w14:textId="397CDBB2" w:rsidR="009A4D70" w:rsidRPr="00EF5CB9" w:rsidRDefault="009A4D70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clothes, food, rituals, occupations</w:t>
            </w:r>
          </w:p>
          <w:p w14:paraId="2431D0E4" w14:textId="4326F03F" w:rsidR="009A4D70" w:rsidRPr="00EF5CB9" w:rsidRDefault="009A4D70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Muddle hierarchy notion against pure impure hierarchy.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P&amp;P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are Indological, textual, colonial categories </w:t>
            </w:r>
          </w:p>
          <w:p w14:paraId="48289874" w14:textId="5ED28327" w:rsidR="009A4D70" w:rsidRPr="00EF5CB9" w:rsidRDefault="009A4D70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Not shared by castes on fields</w:t>
            </w:r>
          </w:p>
          <w:p w14:paraId="53CD71AE" w14:textId="524D0669" w:rsidR="009A4D70" w:rsidRPr="00EF5CB9" w:rsidRDefault="009A4D70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Origin of caste system </w:t>
            </w:r>
            <w:r w:rsidR="007B117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BFB5D42" w14:textId="172BD665" w:rsidR="007B1178" w:rsidRPr="00EF5CB9" w:rsidRDefault="007B1178" w:rsidP="007B1178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Indology – brahmins from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brahma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chamars from chandala </w:t>
            </w:r>
          </w:p>
          <w:p w14:paraId="5E2456C7" w14:textId="01713C30" w:rsidR="00AF6A09" w:rsidRPr="00EF5CB9" w:rsidRDefault="00AF6A09" w:rsidP="007B1178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Counter – chamars own version of origin </w:t>
            </w:r>
            <w:r w:rsidR="003E191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3E191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trace origin to </w:t>
            </w:r>
            <w:proofErr w:type="spellStart"/>
            <w:r w:rsidR="003E191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ravidas</w:t>
            </w:r>
            <w:proofErr w:type="spellEnd"/>
            <w:r w:rsidR="003E191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or tale in which brahmin helped cow </w:t>
            </w:r>
            <w:r w:rsidR="00BC5B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to escape mud pool </w:t>
            </w:r>
          </w:p>
          <w:p w14:paraId="6D412A56" w14:textId="337CCEDE" w:rsidR="00BC5BEC" w:rsidRPr="00EF5CB9" w:rsidRDefault="00BC5BEC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Exchange of food</w:t>
            </w:r>
          </w:p>
          <w:p w14:paraId="1756C65A" w14:textId="11CADF7D" w:rsidR="00BC5BEC" w:rsidRPr="00EF5CB9" w:rsidRDefault="00BC5BEC" w:rsidP="00BC5BEC">
            <w:pPr>
              <w:pStyle w:val="ListParagraph"/>
              <w:numPr>
                <w:ilvl w:val="2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Indology – brahmin don’t accept; untouchables I field of UP – we don’t take</w:t>
            </w:r>
          </w:p>
          <w:p w14:paraId="22B40029" w14:textId="0272AB3D" w:rsidR="005E7883" w:rsidRPr="00EF5CB9" w:rsidRDefault="005E7883" w:rsidP="005E7883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Hierarchy – superior vs inferior</w:t>
            </w:r>
            <w:r w:rsidR="004F16E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just </w:t>
            </w:r>
            <w:proofErr w:type="gramStart"/>
            <w:r w:rsidR="004F16E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inclusivity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54316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;</w:t>
            </w:r>
            <w:proofErr w:type="gramEnd"/>
            <w:r w:rsidR="0054316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no true hierarchy as pure-impure brahmin; pure impure chamar (</w:t>
            </w:r>
            <w:proofErr w:type="spellStart"/>
            <w:r w:rsidR="0054316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bhangi</w:t>
            </w:r>
            <w:proofErr w:type="spellEnd"/>
            <w:r w:rsidR="0054316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says </w:t>
            </w:r>
            <w:r w:rsidR="001B339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they are pure)</w:t>
            </w:r>
          </w:p>
          <w:p w14:paraId="1C26CCA3" w14:textId="28CA2CF4" w:rsidR="001B3392" w:rsidRPr="00EF5CB9" w:rsidRDefault="001B3392" w:rsidP="005E7883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Since no one universal hierarchy and based on mutual acceptance </w:t>
            </w:r>
            <w:r w:rsidR="006D6CE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6D6CE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 no single hierarchy and hence muddles</w:t>
            </w:r>
          </w:p>
          <w:p w14:paraId="1FF660F3" w14:textId="0967C6C5" w:rsidR="00FB6123" w:rsidRPr="00EF5CB9" w:rsidRDefault="00FB6123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Caste system is a form of differentiation </w:t>
            </w:r>
            <w:r w:rsidR="00FF416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wherein constituent units justify endogamy based </w:t>
            </w:r>
            <w:r w:rsidR="00C06B8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on biological differences, re-emphasized by ritualization</w:t>
            </w:r>
          </w:p>
          <w:p w14:paraId="5A736F4F" w14:textId="32C61B49" w:rsidR="004F16EB" w:rsidRPr="00EF5CB9" w:rsidRDefault="004F16EB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meghvaads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sub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divsions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like Maheswari, </w:t>
            </w:r>
            <w:proofErr w:type="spellStart"/>
            <w:r w:rsidR="00FE28E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chiraniah</w:t>
            </w:r>
            <w:proofErr w:type="spellEnd"/>
            <w:r w:rsidR="00FE28E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Each </w:t>
            </w:r>
            <w:proofErr w:type="spellStart"/>
            <w:r w:rsidR="00FE28E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meghvaad</w:t>
            </w:r>
            <w:proofErr w:type="spellEnd"/>
            <w:r w:rsidR="00FE28E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worship diff </w:t>
            </w:r>
            <w:proofErr w:type="spellStart"/>
            <w:proofErr w:type="gramStart"/>
            <w:r w:rsidR="00FE28E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deity</w:t>
            </w:r>
            <w:r w:rsidR="003B3DD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,occupation</w:t>
            </w:r>
            <w:proofErr w:type="spellEnd"/>
            <w:proofErr w:type="gramEnd"/>
            <w:r w:rsidR="003B3DD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lifestyle</w:t>
            </w:r>
          </w:p>
          <w:p w14:paraId="3C10544E" w14:textId="222B8775" w:rsidR="003B3DD5" w:rsidRPr="00EF5CB9" w:rsidRDefault="003B3DD5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Within a community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Panchalas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v- 5 sub-divisions of sonar,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lohar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Kansara,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</w:t>
            </w:r>
            <w:r w:rsidR="00A617D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utar</w:t>
            </w:r>
            <w:proofErr w:type="spellEnd"/>
            <w:r w:rsidR="00A617D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="00A617D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patharwats</w:t>
            </w:r>
            <w:proofErr w:type="spellEnd"/>
          </w:p>
          <w:p w14:paraId="233D8C0C" w14:textId="0B9E5671" w:rsidR="00A617D2" w:rsidRPr="00EF5CB9" w:rsidRDefault="00A617D2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Sonar eats cooked food by brahmins, other don’t not; they consider themselves superior to brahmins</w:t>
            </w:r>
          </w:p>
          <w:p w14:paraId="30B627D0" w14:textId="69FCCD10" w:rsidR="00786465" w:rsidRPr="00EF5CB9" w:rsidRDefault="00786465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Sonar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consideres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superior to these 4</w:t>
            </w:r>
          </w:p>
          <w:p w14:paraId="0716996D" w14:textId="64BCB6DA" w:rsidR="00AC33D5" w:rsidRPr="00EF5CB9" w:rsidRDefault="00AC33D5" w:rsidP="0081085C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Mochis of west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3 subdivisions like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rasaanis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="0042428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chitaras</w:t>
            </w:r>
            <w:proofErr w:type="spellEnd"/>
            <w:r w:rsidR="0042428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="0042428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chandlagaras</w:t>
            </w:r>
            <w:proofErr w:type="spellEnd"/>
          </w:p>
          <w:p w14:paraId="30924197" w14:textId="673BD513" w:rsidR="00973ED8" w:rsidRPr="00EF5CB9" w:rsidRDefault="00973ED8" w:rsidP="00973ED8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MSA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Rao </w:t>
            </w:r>
            <w:r w:rsidR="009A4D7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;</w:t>
            </w:r>
            <w:proofErr w:type="gramEnd"/>
            <w:r w:rsidR="009A4D7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</w:p>
          <w:p w14:paraId="63089737" w14:textId="65C3296D" w:rsidR="00973ED8" w:rsidRPr="00EF5CB9" w:rsidRDefault="00973ED8" w:rsidP="00973ED8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3 backward classes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– landed backward class, tenants/ sharecroppers/ Dalits</w:t>
            </w:r>
          </w:p>
          <w:p w14:paraId="53F072A6" w14:textId="55F9A71A" w:rsidR="00070049" w:rsidRPr="00EF5CB9" w:rsidRDefault="00070049" w:rsidP="00973ED8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Christoph</w:t>
            </w:r>
            <w:r w:rsidR="005033C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e </w:t>
            </w:r>
            <w:proofErr w:type="spellStart"/>
            <w:r w:rsidR="005033C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Jaffrelot</w:t>
            </w:r>
            <w:proofErr w:type="spellEnd"/>
            <w:r w:rsidR="005033C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="005033C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North late due to Sanskritization </w:t>
            </w:r>
          </w:p>
          <w:p w14:paraId="26BD7E63" w14:textId="31CC64E6" w:rsidR="00103125" w:rsidRPr="00EF5CB9" w:rsidRDefault="00103125" w:rsidP="0010312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4846B183" w14:textId="77777777" w:rsidR="00103125" w:rsidRPr="00EF5CB9" w:rsidRDefault="00103125" w:rsidP="0010312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Inter-caste conflicts</w:t>
            </w:r>
          </w:p>
          <w:p w14:paraId="3D305A9F" w14:textId="2387C3DF" w:rsidR="00103125" w:rsidRPr="00EF5CB9" w:rsidRDefault="00AB3BF2" w:rsidP="0081085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Economic: </w:t>
            </w:r>
            <w:r w:rsidR="00FB608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Smriti Sharma – reducing gap between Dalits and castes has led to increasing </w:t>
            </w:r>
            <w:proofErr w:type="spellStart"/>
            <w:r w:rsidR="00FB608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intercaste</w:t>
            </w:r>
            <w:proofErr w:type="spellEnd"/>
            <w:r w:rsidR="00FB608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conflicts</w:t>
            </w:r>
            <w:r w:rsidR="0005793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(2001-2011)</w:t>
            </w:r>
            <w:r w:rsidR="002D64B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UC wants to consolidate </w:t>
            </w:r>
            <w:proofErr w:type="spellStart"/>
            <w:r w:rsidR="002D64B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theor</w:t>
            </w:r>
            <w:proofErr w:type="spellEnd"/>
            <w:r w:rsidR="002D64B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position</w:t>
            </w:r>
          </w:p>
          <w:p w14:paraId="34AB9B52" w14:textId="10E830A8" w:rsidR="00D125D1" w:rsidRPr="00EF5CB9" w:rsidRDefault="00AB3BF2" w:rsidP="0081085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Social: with Sanskritization </w:t>
            </w:r>
            <w:r w:rsidR="00FC349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led to upward mobility of sub-castes</w:t>
            </w:r>
            <w:r w:rsidR="00F6257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caste class power differentiation </w:t>
            </w:r>
            <w:r w:rsidR="00FC349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4B5E84" w:rsidRPr="00EF5CB9">
              <w:rPr>
                <w:noProof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Bhumiar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Brahmanic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bhumiar</w:t>
            </w:r>
            <w:proofErr w:type="spellEnd"/>
            <w:r w:rsidR="002D64B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="002D64B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MNS</w:t>
            </w:r>
            <w:proofErr w:type="spellEnd"/>
            <w:r w:rsidR="002D64B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led to caste conflicts</w:t>
            </w:r>
          </w:p>
          <w:p w14:paraId="69A5A0F6" w14:textId="77777777" w:rsidR="00993ED7" w:rsidRPr="00EF5CB9" w:rsidRDefault="00451518" w:rsidP="0047696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Political – new dominant castes due to land ownership, numerical strength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  <w:r w:rsidR="008E00A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led to comp to share power + Substantiation of caste + associations</w:t>
            </w:r>
            <w:r w:rsidR="00DB6B4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Fernandes says </w:t>
            </w:r>
            <w:proofErr w:type="spellStart"/>
            <w:r w:rsidR="00DB6B4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dalit</w:t>
            </w:r>
            <w:proofErr w:type="spellEnd"/>
            <w:r w:rsidR="00DB6B4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sarpanch beaten</w:t>
            </w:r>
          </w:p>
          <w:p w14:paraId="2E3BC121" w14:textId="5DFB9E6E" w:rsidR="008E00A9" w:rsidRPr="00EF5CB9" w:rsidRDefault="00993ED7" w:rsidP="0047696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Fiction and </w:t>
            </w:r>
            <w:r w:rsidR="00485A3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faction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FG Bailey </w:t>
            </w:r>
            <w:r w:rsidR="002D64B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beat </w:t>
            </w:r>
            <w:r w:rsidR="00DB6B4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to death</w:t>
            </w:r>
          </w:p>
          <w:p w14:paraId="51E12B4F" w14:textId="1617453D" w:rsidR="003D0C3C" w:rsidRPr="00EF5CB9" w:rsidRDefault="003D0C3C" w:rsidP="0047696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Anand Chakravarty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private armies of dominant caste -&gt; violence over low caste</w:t>
            </w:r>
            <w:r w:rsidR="002D64B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hegemonistic domination</w:t>
            </w:r>
          </w:p>
          <w:p w14:paraId="31036ECD" w14:textId="44D92AF4" w:rsidR="00B12F1D" w:rsidRPr="00EF5CB9" w:rsidRDefault="00B12F1D" w:rsidP="0047696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Impact: Caste mobilization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Chritophe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), state action,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annihiliation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reservation and protection for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emanticipation</w:t>
            </w:r>
            <w:proofErr w:type="spellEnd"/>
            <w:r w:rsidR="001E42B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Redistribution demand </w:t>
            </w:r>
          </w:p>
          <w:p w14:paraId="40B4ACFD" w14:textId="6BD63049" w:rsidR="002D64BA" w:rsidRPr="00EF5CB9" w:rsidRDefault="002D64BA" w:rsidP="0047696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Intersectionality </w:t>
            </w:r>
          </w:p>
          <w:p w14:paraId="75F6D3A0" w14:textId="47646714" w:rsidR="002D64BA" w:rsidRPr="00EF5CB9" w:rsidRDefault="002D64BA" w:rsidP="0047696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When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lower caste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perceive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UC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as a barrier</w:t>
            </w:r>
          </w:p>
          <w:p w14:paraId="33792CC4" w14:textId="63B5AF27" w:rsidR="002D64BA" w:rsidRPr="00EF5CB9" w:rsidRDefault="002D64BA" w:rsidP="0047696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conflicts at 2 levels</w:t>
            </w:r>
          </w:p>
          <w:p w14:paraId="37F1634D" w14:textId="2B2FB819" w:rsidR="002D64BA" w:rsidRPr="00EF5CB9" w:rsidRDefault="002D64BA" w:rsidP="002D64BA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Manifest – violence</w:t>
            </w:r>
          </w:p>
          <w:p w14:paraId="5D287917" w14:textId="5191B843" w:rsidR="002D64BA" w:rsidRPr="00EF5CB9" w:rsidRDefault="002D64BA" w:rsidP="002D64BA">
            <w:pPr>
              <w:pStyle w:val="ListParagraph"/>
              <w:numPr>
                <w:ilvl w:val="1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Latent – deny inter caste marriage – GS</w:t>
            </w:r>
          </w:p>
          <w:p w14:paraId="2C211538" w14:textId="29DC41AD" w:rsidR="002D64BA" w:rsidRPr="00EF5CB9" w:rsidRDefault="002D64BA" w:rsidP="002D64BA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AB – due to ritual notions, result from secular causes like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opps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30D55C66" w14:textId="74BDFD10" w:rsidR="002D64BA" w:rsidRPr="00EF5CB9" w:rsidRDefault="002D64BA" w:rsidP="00221AF9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Kaka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Kalelkar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-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Casteism-an overriding, blind &amp; supreme group loyalty that ignores the healthy social standards of justice, fair play, equity &amp; universal brotherhood.</w:t>
            </w:r>
          </w:p>
          <w:p w14:paraId="69733620" w14:textId="59673D8D" w:rsidR="002D64BA" w:rsidRPr="00EF5CB9" w:rsidRDefault="002D64BA" w:rsidP="00E97F52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lravati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 Karve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 order to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put an end to the conflict arising out of casteism, it is necessary to create economic &amp; cultural equality between the castes</w:t>
            </w:r>
          </w:p>
          <w:p w14:paraId="6F6DC3B9" w14:textId="720CD43B" w:rsidR="002D64BA" w:rsidRPr="00EF5CB9" w:rsidRDefault="002D64BA" w:rsidP="00E97F52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Prabhu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new attitude – systemic change – use movies</w:t>
            </w:r>
          </w:p>
          <w:p w14:paraId="3E2C9D57" w14:textId="77777777" w:rsidR="00110AB5" w:rsidRPr="00EF5CB9" w:rsidRDefault="00110AB5" w:rsidP="00AB6DD2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33949407" w14:textId="77777777" w:rsidR="00110AB5" w:rsidRPr="00EF5CB9" w:rsidRDefault="00110AB5" w:rsidP="00110AB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1F17A1F4" w14:textId="77777777" w:rsidR="0080134A" w:rsidRPr="00EF5CB9" w:rsidRDefault="0080134A" w:rsidP="0080134A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3F575F4F" w14:textId="0025AAF4" w:rsidR="0080134A" w:rsidRPr="00EF5CB9" w:rsidRDefault="0080134A" w:rsidP="0080134A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PYQ</w:t>
            </w:r>
            <w:proofErr w:type="spellEnd"/>
          </w:p>
          <w:p w14:paraId="34468522" w14:textId="5C576056" w:rsidR="0080134A" w:rsidRPr="00EF5CB9" w:rsidRDefault="0080134A" w:rsidP="0081085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Hierarchy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vertical arrangement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groups on basis 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ascrptive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or achieved status</w:t>
            </w:r>
          </w:p>
          <w:p w14:paraId="1B8F1CFA" w14:textId="77777777" w:rsidR="0080134A" w:rsidRPr="00EF5CB9" w:rsidRDefault="0080134A" w:rsidP="0081085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Differentiation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breakdown of hierarchical arrangement of wealth, power, status</w:t>
            </w:r>
          </w:p>
          <w:p w14:paraId="44105E09" w14:textId="77777777" w:rsidR="0080134A" w:rsidRPr="00EF5CB9" w:rsidRDefault="0080134A" w:rsidP="0081085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 his study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sripuram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defined 2 keywords to explain changes in patterns of stratification</w:t>
            </w:r>
          </w:p>
          <w:p w14:paraId="4EFFA300" w14:textId="77777777" w:rsidR="0080134A" w:rsidRPr="00EF5CB9" w:rsidRDefault="0080134A" w:rsidP="0081085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See it in Indian society also just like village study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Sripuram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Education (RTE), political and bureaucracy (Reservation), PM, Class positions and modern occupations</w:t>
            </w:r>
          </w:p>
          <w:p w14:paraId="1831853D" w14:textId="77777777" w:rsidR="0080134A" w:rsidRPr="00EF5CB9" w:rsidRDefault="0080134A" w:rsidP="0081085C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Democratization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bureucracu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occupation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DL Sheth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556C968E" w14:textId="77777777" w:rsidR="006F73D9" w:rsidRPr="00EF5CB9" w:rsidRDefault="006F73D9" w:rsidP="006F73D9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64841596" w14:textId="052BA0D7" w:rsidR="006F73D9" w:rsidRPr="00EF5CB9" w:rsidRDefault="006F73D9" w:rsidP="006F73D9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Changes in caste</w:t>
            </w:r>
            <w:r w:rsidR="00E21A2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</w:t>
            </w:r>
            <w:r w:rsidR="006D4E1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caste has undergone secularization process with decline in significance </w:t>
            </w:r>
          </w:p>
          <w:p w14:paraId="245186DF" w14:textId="0FA0C1E4" w:rsidR="007E36D8" w:rsidRPr="00EF5CB9" w:rsidRDefault="00FD3EAE" w:rsidP="00381075">
            <w:pPr>
              <w:pStyle w:val="ListParagraph"/>
              <w:numPr>
                <w:ilvl w:val="0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Traditionally</w:t>
            </w:r>
            <w:r w:rsidR="007E36D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hierarchical, occupation, endogamy and marriage, rituals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proibitions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commensality</w:t>
            </w:r>
            <w:r w:rsidR="007E36D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followed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decided by caste</w:t>
            </w:r>
          </w:p>
          <w:p w14:paraId="683DF791" w14:textId="1C7DD90F" w:rsidR="002F00B4" w:rsidRPr="00EF5CB9" w:rsidRDefault="002F00B4" w:rsidP="00381075">
            <w:pPr>
              <w:pStyle w:val="ListParagraph"/>
              <w:numPr>
                <w:ilvl w:val="0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 xml:space="preserve">Change in feature or hold in modernity </w:t>
            </w:r>
            <w:r w:rsidR="00C23FA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changes due to </w:t>
            </w:r>
            <w:r w:rsidR="00C23FA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heterogenetic changes </w:t>
            </w:r>
          </w:p>
          <w:p w14:paraId="1DB6AF4B" w14:textId="77777777" w:rsidR="00D65980" w:rsidRPr="00EF5CB9" w:rsidRDefault="00D65980" w:rsidP="00381075">
            <w:pPr>
              <w:pStyle w:val="ListParagraph"/>
              <w:numPr>
                <w:ilvl w:val="0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Caste free occupations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like entrepreneurs,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scientiists</w:t>
            </w:r>
            <w:proofErr w:type="spellEnd"/>
          </w:p>
          <w:p w14:paraId="5F2EC896" w14:textId="0BE0632E" w:rsidR="006F73D9" w:rsidRPr="00EF5CB9" w:rsidRDefault="006F73D9" w:rsidP="00381075">
            <w:pPr>
              <w:pStyle w:val="ListParagraph"/>
              <w:numPr>
                <w:ilvl w:val="0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Inter caste marriages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challenge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endogamy </w:t>
            </w:r>
            <w:r w:rsidR="00A45EE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;</w:t>
            </w:r>
            <w:proofErr w:type="gramEnd"/>
            <w:r w:rsidR="00A45EE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="00A45EE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beteille</w:t>
            </w:r>
            <w:proofErr w:type="spellEnd"/>
            <w:r w:rsidR="00A45EE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argues inter-caste mainly between adjacent sub-castes </w:t>
            </w:r>
            <w:proofErr w:type="spellStart"/>
            <w:r w:rsidR="00A45EE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A45EE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2842F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vadama</w:t>
            </w:r>
            <w:proofErr w:type="spellEnd"/>
            <w:r w:rsidR="002842F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marrying </w:t>
            </w:r>
            <w:proofErr w:type="spellStart"/>
            <w:r w:rsidR="002842F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srivaishnava</w:t>
            </w:r>
            <w:proofErr w:type="spellEnd"/>
            <w:r w:rsidR="002842F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+ </w:t>
            </w:r>
            <w:proofErr w:type="spellStart"/>
            <w:r w:rsidR="002842F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extrmes</w:t>
            </w:r>
            <w:proofErr w:type="spellEnd"/>
            <w:r w:rsidR="002842F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through state govt such as </w:t>
            </w:r>
            <w:proofErr w:type="spellStart"/>
            <w:r w:rsidR="002842F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ambedkar</w:t>
            </w:r>
            <w:proofErr w:type="spellEnd"/>
            <w:r w:rsidR="002842F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fellowship program</w:t>
            </w:r>
          </w:p>
          <w:p w14:paraId="4CCE83C8" w14:textId="407863FA" w:rsidR="006F73D9" w:rsidRPr="00EF5CB9" w:rsidRDefault="006F73D9" w:rsidP="00381075">
            <w:pPr>
              <w:pStyle w:val="ListParagraph"/>
              <w:numPr>
                <w:ilvl w:val="0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Inter-dining and commensality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due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to </w:t>
            </w:r>
            <w:r w:rsidR="00F73C5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Migration</w:t>
            </w:r>
            <w:proofErr w:type="gramEnd"/>
            <w:r w:rsidR="00F73C5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+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urban accommodation </w:t>
            </w:r>
            <w:r w:rsidR="002F00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+ PUBLIC OFFICES + </w:t>
            </w:r>
            <w:r w:rsidR="00D6598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universities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 no purity pollution</w:t>
            </w:r>
            <w:r w:rsidR="00392D8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="00392D8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Ashis</w:t>
            </w:r>
            <w:proofErr w:type="spellEnd"/>
            <w:r w:rsidR="00392D8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="00392D8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nandy</w:t>
            </w:r>
            <w:proofErr w:type="spellEnd"/>
            <w:r w:rsidR="00A20A8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A20A8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provides </w:t>
            </w:r>
            <w:proofErr w:type="spellStart"/>
            <w:r w:rsidR="00A20A8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anonimty</w:t>
            </w:r>
            <w:proofErr w:type="spellEnd"/>
            <w:r w:rsidR="00A20A8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392D8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3302D8BF" w14:textId="77777777" w:rsidR="006F73D9" w:rsidRPr="00EF5CB9" w:rsidRDefault="006F73D9" w:rsidP="00381075">
            <w:pPr>
              <w:pStyle w:val="ListParagraph"/>
              <w:numPr>
                <w:ilvl w:val="0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Substantiation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caste</w:t>
            </w:r>
          </w:p>
          <w:p w14:paraId="7BBD8E4A" w14:textId="3203AC2B" w:rsidR="00D65980" w:rsidRPr="00EF5CB9" w:rsidRDefault="00D65980" w:rsidP="00381075">
            <w:pPr>
              <w:pStyle w:val="ListParagraph"/>
              <w:numPr>
                <w:ilvl w:val="0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Reservation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FA52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enable </w:t>
            </w:r>
            <w:proofErr w:type="spellStart"/>
            <w:r w:rsidR="00FA52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="00FA52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proofErr w:type="gramStart"/>
            <w:r w:rsidR="00FA52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occupation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FA52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;</w:t>
            </w:r>
            <w:proofErr w:type="gramEnd"/>
            <w:r w:rsidR="00FA52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FA52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Kancha </w:t>
            </w:r>
            <w:proofErr w:type="spellStart"/>
            <w:r w:rsidR="00FA52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Ilaiyah</w:t>
            </w:r>
            <w:proofErr w:type="spellEnd"/>
            <w:r w:rsidR="00FA52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argues reservation is a means to enlightenment of downtrodden</w:t>
            </w:r>
          </w:p>
          <w:p w14:paraId="0B111277" w14:textId="380097A8" w:rsidR="006F73D9" w:rsidRPr="00EF5CB9" w:rsidRDefault="00655228" w:rsidP="00381075">
            <w:pPr>
              <w:pStyle w:val="ListParagraph"/>
              <w:numPr>
                <w:ilvl w:val="0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Caste politicization </w:t>
            </w:r>
            <w:r w:rsidR="00A232A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</w:t>
            </w:r>
            <w:r w:rsidR="00A232A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Christophe </w:t>
            </w:r>
            <w:proofErr w:type="spellStart"/>
            <w:proofErr w:type="gramStart"/>
            <w:r w:rsidR="00A232A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jefferlot</w:t>
            </w:r>
            <w:proofErr w:type="spellEnd"/>
            <w:r w:rsidR="0046739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;</w:t>
            </w:r>
            <w:proofErr w:type="gramEnd"/>
            <w:r w:rsidR="0046739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becoming a </w:t>
            </w:r>
            <w:r w:rsidR="006D4E1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pressure group</w:t>
            </w:r>
            <w:r w:rsidR="006D4E1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(AB) </w:t>
            </w:r>
          </w:p>
          <w:p w14:paraId="1BD07AAC" w14:textId="7C90573C" w:rsidR="00FA5213" w:rsidRPr="00EF5CB9" w:rsidRDefault="00FA5213" w:rsidP="00381075">
            <w:pPr>
              <w:pStyle w:val="ListParagraph"/>
              <w:numPr>
                <w:ilvl w:val="0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Caste </w:t>
            </w:r>
            <w:r w:rsidR="008B7C8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diluted in middle strata, visible in extreme strata (</w:t>
            </w:r>
            <w:r w:rsidR="008B7C8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AB</w:t>
            </w:r>
            <w:r w:rsidR="008B7C8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1097772C" w14:textId="77777777" w:rsidR="00655228" w:rsidRPr="00EF5CB9" w:rsidRDefault="00655228" w:rsidP="00381075">
            <w:pPr>
              <w:pStyle w:val="ListParagraph"/>
              <w:numPr>
                <w:ilvl w:val="0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Sanskritization and westernization </w:t>
            </w:r>
          </w:p>
          <w:p w14:paraId="44A0AEBE" w14:textId="77777777" w:rsidR="00655228" w:rsidRPr="00EF5CB9" w:rsidRDefault="00655228" w:rsidP="00381075">
            <w:pPr>
              <w:pStyle w:val="ListParagraph"/>
              <w:numPr>
                <w:ilvl w:val="0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Class caste power due to PRI and reservation </w:t>
            </w:r>
          </w:p>
          <w:p w14:paraId="2A3DB95C" w14:textId="0B9A76A9" w:rsidR="00655228" w:rsidRPr="00EF5CB9" w:rsidRDefault="00B75C05" w:rsidP="00381075">
            <w:pPr>
              <w:pStyle w:val="ListParagraph"/>
              <w:numPr>
                <w:ilvl w:val="0"/>
                <w:numId w:val="54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cap, caste consciousness</w:t>
            </w:r>
            <w:r w:rsidR="0040750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proofErr w:type="gramStart"/>
            <w:r w:rsidR="0040750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40750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407504" w:rsidRPr="00EF5CB9">
              <w:t xml:space="preserve"> </w:t>
            </w:r>
            <w:r w:rsidR="0040750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Dalit</w:t>
            </w:r>
            <w:proofErr w:type="gramEnd"/>
            <w:r w:rsidR="0040750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youth </w:t>
            </w:r>
            <w:proofErr w:type="spellStart"/>
            <w:r w:rsidR="0040750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40750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Dalit Panther movement</w:t>
            </w:r>
          </w:p>
          <w:p w14:paraId="030B3808" w14:textId="77777777" w:rsidR="00B75C05" w:rsidRPr="00EF5CB9" w:rsidRDefault="00F73C51" w:rsidP="00381075">
            <w:pPr>
              <w:pStyle w:val="ListParagraph"/>
              <w:numPr>
                <w:ilvl w:val="0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Judicial and legislative reforms </w:t>
            </w:r>
          </w:p>
          <w:p w14:paraId="550BD71F" w14:textId="2451CCBC" w:rsidR="00627106" w:rsidRPr="00EF5CB9" w:rsidRDefault="00627106" w:rsidP="00381075">
            <w:pPr>
              <w:pStyle w:val="ListParagraph"/>
              <w:numPr>
                <w:ilvl w:val="0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continues to in</w:t>
            </w:r>
            <w:r w:rsidR="002819C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fluence interactions,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marriages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Anirudh Krishna</w:t>
            </w:r>
          </w:p>
          <w:p w14:paraId="27685BCA" w14:textId="09B7336F" w:rsidR="002819C9" w:rsidRPr="00EF5CB9" w:rsidRDefault="002819C9" w:rsidP="00381075">
            <w:pPr>
              <w:pStyle w:val="ListParagraph"/>
              <w:numPr>
                <w:ilvl w:val="0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Satish Deshpande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B12CB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deprivation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point </w:t>
            </w:r>
          </w:p>
          <w:p w14:paraId="0C7CE6E3" w14:textId="04139E2A" w:rsidR="00242E4E" w:rsidRPr="00EF5CB9" w:rsidRDefault="00242E4E" w:rsidP="00381075">
            <w:pPr>
              <w:pStyle w:val="ListParagraph"/>
              <w:numPr>
                <w:ilvl w:val="0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red"/>
                <w:lang w:eastAsia="en-US"/>
              </w:rPr>
              <w:t xml:space="preserve">Surinder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red"/>
                <w:lang w:eastAsia="en-US"/>
              </w:rPr>
              <w:t>Jodhka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caste has adopted new forms</w:t>
            </w:r>
          </w:p>
          <w:p w14:paraId="4E3AC3E6" w14:textId="3E66D08B" w:rsidR="00095E96" w:rsidRPr="00EF5CB9" w:rsidRDefault="00095E96" w:rsidP="00381075">
            <w:pPr>
              <w:pStyle w:val="ListParagraph"/>
              <w:numPr>
                <w:ilvl w:val="0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change and continuity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urban and rural</w:t>
            </w:r>
          </w:p>
          <w:p w14:paraId="237A1F57" w14:textId="0F1DF160" w:rsidR="00785F90" w:rsidRPr="00EF5CB9" w:rsidRDefault="006D4E10" w:rsidP="00381075">
            <w:pPr>
              <w:pStyle w:val="ListParagraph"/>
              <w:numPr>
                <w:ilvl w:val="0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Structural differentiation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BF500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 caste as political – change </w:t>
            </w:r>
            <w:proofErr w:type="spellStart"/>
            <w:r w:rsidR="00BF500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</w:t>
            </w:r>
            <w:proofErr w:type="spellEnd"/>
            <w:r w:rsidR="00BF500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keep relevance</w:t>
            </w:r>
          </w:p>
          <w:p w14:paraId="43BE0D2F" w14:textId="0D31F986" w:rsidR="00785F90" w:rsidRPr="00EF5CB9" w:rsidRDefault="00785F90" w:rsidP="00381075">
            <w:pPr>
              <w:pStyle w:val="ListParagraph"/>
              <w:numPr>
                <w:ilvl w:val="0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DL Sheth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caste has undergone secularization</w:t>
            </w:r>
          </w:p>
          <w:p w14:paraId="0AF5FC9C" w14:textId="4AC1D61D" w:rsidR="00785F90" w:rsidRPr="00EF5CB9" w:rsidRDefault="00785F90" w:rsidP="00381075">
            <w:pPr>
              <w:pStyle w:val="ListParagraph"/>
              <w:numPr>
                <w:ilvl w:val="0"/>
                <w:numId w:val="54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Dumont – politics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substantialisation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horizontal solidarity </w:t>
            </w:r>
            <w:r w:rsidR="00E67B3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br/>
            </w:r>
            <w:r w:rsidR="00E67B3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FG Bailey</w:t>
            </w:r>
            <w:r w:rsidR="00E67B3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caste shift from </w:t>
            </w:r>
            <w:r w:rsidR="00E67B3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closed organic system</w:t>
            </w:r>
            <w:r w:rsidR="00E67B3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</w:t>
            </w:r>
            <w:r w:rsidR="00A7222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open </w:t>
            </w:r>
            <w:proofErr w:type="spellStart"/>
            <w:r w:rsidR="00A7222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segmentory</w:t>
            </w:r>
            <w:proofErr w:type="spellEnd"/>
            <w:r w:rsidR="00A7222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system</w:t>
            </w:r>
            <w:r w:rsidR="00A7222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castes competing with association for politics </w:t>
            </w:r>
          </w:p>
          <w:p w14:paraId="10059282" w14:textId="15BF9034" w:rsidR="00C23FA0" w:rsidRPr="00EF5CB9" w:rsidRDefault="00C23FA0" w:rsidP="00381075">
            <w:pPr>
              <w:pStyle w:val="ListParagraph"/>
              <w:numPr>
                <w:ilvl w:val="0"/>
                <w:numId w:val="54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Sharmila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Rege</w:t>
            </w:r>
          </w:p>
          <w:p w14:paraId="733D9855" w14:textId="230E08A4" w:rsidR="00A72222" w:rsidRPr="00EF5CB9" w:rsidRDefault="00A72222" w:rsidP="00381075">
            <w:pPr>
              <w:pStyle w:val="ListParagraph"/>
              <w:numPr>
                <w:ilvl w:val="0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Ghurye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vedic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time – flex, </w:t>
            </w:r>
            <w:r w:rsidR="00A263F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Gupta – rigid, British – fluid with Buddhism, reservation – caste patriotism </w:t>
            </w:r>
          </w:p>
          <w:p w14:paraId="5DA007F7" w14:textId="4934DEC3" w:rsidR="00016688" w:rsidRPr="00EF5CB9" w:rsidRDefault="00016688" w:rsidP="00381075">
            <w:pPr>
              <w:pStyle w:val="ListParagraph"/>
              <w:numPr>
                <w:ilvl w:val="0"/>
                <w:numId w:val="54"/>
              </w:numPr>
              <w:ind w:left="72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Structural are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hierarchy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hereditary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reservation, ascription</w:t>
            </w:r>
            <w:r w:rsidR="00366EF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muddled, political </w:t>
            </w:r>
          </w:p>
          <w:p w14:paraId="5DEDEC96" w14:textId="39C33D80" w:rsidR="00366EFA" w:rsidRPr="00EF5CB9" w:rsidRDefault="00003661" w:rsidP="00381075">
            <w:pPr>
              <w:pStyle w:val="ListParagraph"/>
              <w:numPr>
                <w:ilvl w:val="1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Herarchy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changing: </w:t>
            </w:r>
            <w:r w:rsidR="008E31E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All comp thinkers – Dumont, </w:t>
            </w:r>
            <w:proofErr w:type="spellStart"/>
            <w:r w:rsidR="008E31E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MNS</w:t>
            </w:r>
            <w:proofErr w:type="spellEnd"/>
            <w:r w:rsidR="008E31E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DG, </w:t>
            </w:r>
            <w:proofErr w:type="gramStart"/>
            <w:r w:rsidR="008E31E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AB ,</w:t>
            </w:r>
            <w:proofErr w:type="gramEnd"/>
            <w:r w:rsidR="008E31E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FG Bailey </w:t>
            </w:r>
            <w:r w:rsidR="002D3C6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Rajni , </w:t>
            </w:r>
            <w:proofErr w:type="spellStart"/>
            <w:r w:rsidR="002D3C6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R&amp;R</w:t>
            </w:r>
            <w:proofErr w:type="spellEnd"/>
          </w:p>
          <w:p w14:paraId="34B17146" w14:textId="2DA26811" w:rsidR="002D3C69" w:rsidRPr="00EF5CB9" w:rsidRDefault="002D3C69" w:rsidP="00381075">
            <w:pPr>
              <w:pStyle w:val="ListParagraph"/>
              <w:numPr>
                <w:ilvl w:val="1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Rise of new caste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system  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04684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AB – class based caste status </w:t>
            </w:r>
            <w:proofErr w:type="spellStart"/>
            <w:r w:rsidR="0004684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04684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IAS  of diff castes</w:t>
            </w:r>
          </w:p>
          <w:p w14:paraId="0C5CFDE5" w14:textId="2C51C5D9" w:rsidR="00046843" w:rsidRPr="00EF5CB9" w:rsidRDefault="00046843" w:rsidP="00381075">
            <w:pPr>
              <w:pStyle w:val="ListParagraph"/>
              <w:numPr>
                <w:ilvl w:val="1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Merit has weakened hereditary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system  occupation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de-hyphenated from caste </w:t>
            </w:r>
          </w:p>
          <w:p w14:paraId="5888B5B4" w14:textId="7CF9A438" w:rsidR="00046843" w:rsidRPr="00EF5CB9" w:rsidRDefault="00046843" w:rsidP="00381075">
            <w:pPr>
              <w:pStyle w:val="ListParagraph"/>
              <w:numPr>
                <w:ilvl w:val="1"/>
                <w:numId w:val="5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Still in extremes</w:t>
            </w:r>
          </w:p>
          <w:p w14:paraId="75DC0228" w14:textId="510F10F7" w:rsidR="00016688" w:rsidRPr="00EF5CB9" w:rsidRDefault="00016688" w:rsidP="00381075">
            <w:pPr>
              <w:pStyle w:val="ListParagraph"/>
              <w:numPr>
                <w:ilvl w:val="0"/>
                <w:numId w:val="54"/>
              </w:numPr>
              <w:ind w:left="72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Culture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endogamy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commensality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26ED78D" w14:textId="77777777" w:rsidR="005F772D" w:rsidRPr="00EF5CB9" w:rsidRDefault="005F772D" w:rsidP="00366EFA">
            <w:pPr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5D717653" w14:textId="0D99C244" w:rsidR="00290EE0" w:rsidRPr="00EF5CB9" w:rsidRDefault="007C2DBC" w:rsidP="005F772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and politics</w:t>
            </w:r>
          </w:p>
          <w:p w14:paraId="1417AF87" w14:textId="77777777" w:rsidR="00C07879" w:rsidRPr="00EF5CB9" w:rsidRDefault="00CB2816" w:rsidP="00381075">
            <w:pPr>
              <w:pStyle w:val="ListParagraph"/>
              <w:numPr>
                <w:ilvl w:val="0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We say politics is caste ridden</w:t>
            </w:r>
          </w:p>
          <w:p w14:paraId="09049468" w14:textId="77777777" w:rsidR="00CB2816" w:rsidRPr="00EF5CB9" w:rsidRDefault="00CB2816" w:rsidP="00381075">
            <w:pPr>
              <w:pStyle w:val="ListParagraph"/>
              <w:numPr>
                <w:ilvl w:val="0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But Rajni – not pol but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caste which is politicized</w:t>
            </w:r>
          </w:p>
          <w:p w14:paraId="556E2E4C" w14:textId="022D8B39" w:rsidR="00CC05F5" w:rsidRPr="00EF5CB9" w:rsidRDefault="00CC05F5" w:rsidP="00381075">
            <w:pPr>
              <w:pStyle w:val="ListParagraph"/>
              <w:numPr>
                <w:ilvl w:val="0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Refers to process caste </w:t>
            </w:r>
            <w:r w:rsidR="0088553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becoming instrument </w:t>
            </w:r>
            <w:r w:rsidR="0056021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of vote bank politicization </w:t>
            </w:r>
          </w:p>
          <w:p w14:paraId="1BD4B23A" w14:textId="77777777" w:rsidR="00885536" w:rsidRPr="00EF5CB9" w:rsidRDefault="00885536" w:rsidP="00381075">
            <w:pPr>
              <w:pStyle w:val="ListParagraph"/>
              <w:numPr>
                <w:ilvl w:val="0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Done through formation of interest group and political parties</w:t>
            </w:r>
          </w:p>
          <w:p w14:paraId="6CD63F5F" w14:textId="1FBA8646" w:rsidR="00C23FA0" w:rsidRPr="00EF5CB9" w:rsidRDefault="00C23FA0" w:rsidP="00381075">
            <w:pPr>
              <w:pStyle w:val="ListParagraph"/>
              <w:numPr>
                <w:ilvl w:val="0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Nandini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Gooptu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rising demand for census due to secularization </w:t>
            </w:r>
          </w:p>
          <w:p w14:paraId="096A60AD" w14:textId="710BCD77" w:rsidR="00CA6427" w:rsidRPr="00EF5CB9" w:rsidRDefault="00885536" w:rsidP="00381075">
            <w:pPr>
              <w:pStyle w:val="ListParagraph"/>
              <w:numPr>
                <w:ilvl w:val="0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R&amp;R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="00CA642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</w:p>
          <w:p w14:paraId="6369081B" w14:textId="77777777" w:rsidR="00885536" w:rsidRPr="00EF5CB9" w:rsidRDefault="00CA6427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vertical mobilization: higher caste mobilizes lower </w:t>
            </w:r>
          </w:p>
          <w:p w14:paraId="404D0DC9" w14:textId="77777777" w:rsidR="001A2A61" w:rsidRPr="00EF5CB9" w:rsidRDefault="001A2A61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horizontal – same caste mobilization </w:t>
            </w:r>
          </w:p>
          <w:p w14:paraId="0688210B" w14:textId="77777777" w:rsidR="001A2A61" w:rsidRPr="00EF5CB9" w:rsidRDefault="001A2A61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differential </w:t>
            </w:r>
            <w:r w:rsidR="002634D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2634D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process where caste factions </w:t>
            </w:r>
            <w:proofErr w:type="spellStart"/>
            <w:r w:rsidR="002634D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mobilizd</w:t>
            </w:r>
            <w:proofErr w:type="spellEnd"/>
            <w:r w:rsidR="002634D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by diff pol parties</w:t>
            </w:r>
          </w:p>
          <w:p w14:paraId="15F04EBF" w14:textId="77777777" w:rsidR="00990F10" w:rsidRPr="00EF5CB9" w:rsidRDefault="00990F10" w:rsidP="00381075">
            <w:pPr>
              <w:pStyle w:val="ListParagraph"/>
              <w:numPr>
                <w:ilvl w:val="0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Vivek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kumar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vertical upward mobilization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Arohi mobilization</w:t>
            </w:r>
          </w:p>
          <w:p w14:paraId="5883845F" w14:textId="77777777" w:rsidR="00C430C4" w:rsidRPr="00EF5CB9" w:rsidRDefault="00C430C4" w:rsidP="00381075">
            <w:pPr>
              <w:pStyle w:val="ListParagraph"/>
              <w:numPr>
                <w:ilvl w:val="0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Forms</w:t>
            </w:r>
          </w:p>
          <w:p w14:paraId="380D0000" w14:textId="77777777" w:rsidR="00C430C4" w:rsidRPr="00EF5CB9" w:rsidRDefault="00C430C4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based political party</w:t>
            </w:r>
          </w:p>
          <w:p w14:paraId="0B2A4702" w14:textId="77777777" w:rsidR="00C430C4" w:rsidRPr="00EF5CB9" w:rsidRDefault="00C430C4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Caste voting </w:t>
            </w:r>
          </w:p>
          <w:p w14:paraId="386B8875" w14:textId="77777777" w:rsidR="00C430C4" w:rsidRPr="00EF5CB9" w:rsidRDefault="00C430C4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pressure groups</w:t>
            </w:r>
          </w:p>
          <w:p w14:paraId="08AC5ECF" w14:textId="77777777" w:rsidR="00C430C4" w:rsidRPr="00EF5CB9" w:rsidRDefault="00C430C4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Caste reservation </w:t>
            </w:r>
          </w:p>
          <w:p w14:paraId="7AFAB631" w14:textId="77777777" w:rsidR="00C430C4" w:rsidRPr="00EF5CB9" w:rsidRDefault="00C430C4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Fielding of candidate </w:t>
            </w:r>
            <w:r w:rsidR="0090527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acc to caste </w:t>
            </w:r>
          </w:p>
          <w:p w14:paraId="6883ED00" w14:textId="0BCB3C81" w:rsidR="00236F03" w:rsidRPr="00EF5CB9" w:rsidRDefault="00236F03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Vote for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caste factions </w:t>
            </w:r>
          </w:p>
          <w:p w14:paraId="6E8A71D3" w14:textId="77777777" w:rsidR="00236F03" w:rsidRPr="00EF5CB9" w:rsidRDefault="00966145" w:rsidP="00381075">
            <w:pPr>
              <w:pStyle w:val="ListParagraph"/>
              <w:numPr>
                <w:ilvl w:val="0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Identity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indiviudla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by caste -&gt; marriage, occupation, </w:t>
            </w:r>
            <w:r w:rsidR="00894C2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rituals</w:t>
            </w:r>
          </w:p>
          <w:p w14:paraId="2BFA4C8A" w14:textId="77777777" w:rsidR="0043298B" w:rsidRPr="00EF5CB9" w:rsidRDefault="0043298B" w:rsidP="00381075">
            <w:pPr>
              <w:pStyle w:val="ListParagraph"/>
              <w:numPr>
                <w:ilvl w:val="0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Faction – refers to a political division </w:t>
            </w:r>
          </w:p>
          <w:p w14:paraId="6A9E30CD" w14:textId="77777777" w:rsidR="0043298B" w:rsidRPr="00EF5CB9" w:rsidRDefault="0043298B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Developed against concept of dominant caste</w:t>
            </w:r>
          </w:p>
          <w:p w14:paraId="49FDB392" w14:textId="77777777" w:rsidR="0043298B" w:rsidRPr="00EF5CB9" w:rsidRDefault="006019B0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Dominance lost when collective conscience reduces, </w:t>
            </w:r>
            <w:r w:rsidR="000846D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lesser common interest</w:t>
            </w:r>
          </w:p>
          <w:p w14:paraId="3133C91D" w14:textId="77777777" w:rsidR="000846D7" w:rsidRPr="00EF5CB9" w:rsidRDefault="005813D1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Instead of caste, study of faction more relevant</w:t>
            </w:r>
          </w:p>
          <w:p w14:paraId="6E704F29" w14:textId="77777777" w:rsidR="005813D1" w:rsidRPr="00EF5CB9" w:rsidRDefault="005813D1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Oscar Lewis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defines F as a division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political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within a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community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C1338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led by </w:t>
            </w:r>
            <w:r w:rsidR="00C1338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family </w:t>
            </w:r>
            <w:proofErr w:type="gramStart"/>
            <w:r w:rsidR="00C1338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tie</w:t>
            </w:r>
            <w:r w:rsidR="00C1338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 .</w:t>
            </w:r>
            <w:proofErr w:type="gramEnd"/>
            <w:r w:rsidR="00C1338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He observed in his field study in </w:t>
            </w:r>
            <w:r w:rsidR="00C1338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Haryana</w:t>
            </w:r>
            <w:r w:rsidR="00C1338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that there is no village wide leadership. Rather permanent factions exist within caste over issues like wealth, power, women </w:t>
            </w:r>
          </w:p>
          <w:p w14:paraId="10E85446" w14:textId="77777777" w:rsidR="00074D86" w:rsidRPr="00EF5CB9" w:rsidRDefault="00074D86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Yogesh Atal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ephemeral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faction – short lived instead of permanent factions</w:t>
            </w:r>
          </w:p>
          <w:p w14:paraId="35E878A3" w14:textId="77777777" w:rsidR="00236F95" w:rsidRPr="00EF5CB9" w:rsidRDefault="00236F95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DF Miller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factionalism only for intra caste differences but replaced by caste solidarity in face of opposition by other castes</w:t>
            </w:r>
          </w:p>
          <w:p w14:paraId="5EA216FD" w14:textId="77777777" w:rsidR="00236F95" w:rsidRPr="00EF5CB9" w:rsidRDefault="00236F95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Alan Beals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types of faction </w:t>
            </w:r>
            <w:r w:rsidR="006061A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6061A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schismatic</w:t>
            </w:r>
            <w:r w:rsidR="00663BE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="00663BE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( conflict</w:t>
            </w:r>
            <w:proofErr w:type="gramEnd"/>
            <w:r w:rsidR="00663BE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within sub groups within a larger group )</w:t>
            </w:r>
            <w:r w:rsidR="006061A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r w:rsidR="006061A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pervasive factionalism</w:t>
            </w:r>
            <w:r w:rsidR="006061A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663BE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conflict in sub </w:t>
            </w:r>
            <w:proofErr w:type="spellStart"/>
            <w:r w:rsidR="00663BE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sub</w:t>
            </w:r>
            <w:proofErr w:type="spellEnd"/>
            <w:r w:rsidR="00663BE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group within a sub group</w:t>
            </w:r>
          </w:p>
          <w:p w14:paraId="333BA886" w14:textId="77777777" w:rsidR="00663BE7" w:rsidRPr="00EF5CB9" w:rsidRDefault="00663BE7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SC Dube </w:t>
            </w:r>
            <w:r w:rsidR="00F31D1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="00D4002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domin</w:t>
            </w:r>
            <w:r w:rsidR="00F31D1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ant faction, dominant individual, dominant family</w:t>
            </w:r>
          </w:p>
          <w:p w14:paraId="7D1190F5" w14:textId="17368ABB" w:rsidR="00C23FA0" w:rsidRPr="00EF5CB9" w:rsidRDefault="00C23FA0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Satish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Deshapnde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backward castes demand for OBC reservation</w:t>
            </w:r>
          </w:p>
          <w:p w14:paraId="26C25B29" w14:textId="77777777" w:rsidR="00DF1D15" w:rsidRPr="00EF5CB9" w:rsidRDefault="001D5A32" w:rsidP="00381075">
            <w:pPr>
              <w:pStyle w:val="ListParagraph"/>
              <w:numPr>
                <w:ilvl w:val="0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 xml:space="preserve">Caste amongst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non hindus</w:t>
            </w:r>
            <w:proofErr w:type="spellEnd"/>
          </w:p>
          <w:p w14:paraId="7F7A5BB6" w14:textId="5505188C" w:rsidR="001D5A32" w:rsidRPr="00EF5CB9" w:rsidRDefault="001D5A32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Indian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muslims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FA3E2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(</w:t>
            </w:r>
            <w:proofErr w:type="spellStart"/>
            <w:r w:rsidR="00FA3E2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MNS</w:t>
            </w:r>
            <w:proofErr w:type="spellEnd"/>
            <w:r w:rsidR="00FA3E2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Ashrafs,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Azlafs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Azrals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33D16CD5" w14:textId="7C4B3AD8" w:rsidR="001D5A32" w:rsidRPr="00EF5CB9" w:rsidRDefault="001D5A32" w:rsidP="00381075">
            <w:pPr>
              <w:pStyle w:val="ListParagraph"/>
              <w:numPr>
                <w:ilvl w:val="2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Ashrafs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syed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qureshi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pathan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Mughal</w:t>
            </w:r>
          </w:p>
          <w:p w14:paraId="72185FEE" w14:textId="77777777" w:rsidR="001D5A32" w:rsidRPr="00EF5CB9" w:rsidRDefault="00060D69" w:rsidP="00381075">
            <w:pPr>
              <w:pStyle w:val="ListParagraph"/>
              <w:numPr>
                <w:ilvl w:val="2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Azlaf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OBC eq</w:t>
            </w:r>
          </w:p>
          <w:p w14:paraId="69D7C738" w14:textId="77777777" w:rsidR="00060D69" w:rsidRPr="00EF5CB9" w:rsidRDefault="00060D69" w:rsidP="00381075">
            <w:pPr>
              <w:pStyle w:val="ListParagraph"/>
              <w:numPr>
                <w:ilvl w:val="2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Azrals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ex-untouchables</w:t>
            </w:r>
          </w:p>
          <w:p w14:paraId="239A6DCE" w14:textId="77777777" w:rsidR="00FA3E2B" w:rsidRPr="00EF5CB9" w:rsidRDefault="00FA3E2B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Indian jews </w:t>
            </w:r>
            <w:r w:rsidR="004C1E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4C1E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Bachdadi</w:t>
            </w:r>
            <w:proofErr w:type="spellEnd"/>
            <w:r w:rsidR="004C1E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jews, kala jews, </w:t>
            </w:r>
            <w:proofErr w:type="spellStart"/>
            <w:r w:rsidR="004C1E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gora</w:t>
            </w:r>
            <w:proofErr w:type="spellEnd"/>
            <w:r w:rsidR="004C1E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jews</w:t>
            </w:r>
          </w:p>
          <w:p w14:paraId="44C77C07" w14:textId="77777777" w:rsidR="004C1E13" w:rsidRPr="00EF5CB9" w:rsidRDefault="00524DC6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Indian Christians </w:t>
            </w:r>
            <w:r w:rsidR="00FE3B2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FE3B2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Brahmin Christians, </w:t>
            </w:r>
            <w:proofErr w:type="spellStart"/>
            <w:r w:rsidR="00FE3B2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dalit</w:t>
            </w:r>
            <w:proofErr w:type="spellEnd"/>
            <w:r w:rsidR="00FE3B2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Christians </w:t>
            </w:r>
          </w:p>
          <w:p w14:paraId="7D2025D3" w14:textId="629AB97D" w:rsidR="00FE3B25" w:rsidRPr="00EF5CB9" w:rsidRDefault="00FE3B25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Sikhism </w:t>
            </w:r>
            <w:r w:rsidR="009A3EB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9A3EB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Sasi (untouchables), </w:t>
            </w:r>
            <w:r w:rsidR="0015421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Jat </w:t>
            </w:r>
            <w:proofErr w:type="spellStart"/>
            <w:r w:rsidR="0015421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sikhs</w:t>
            </w:r>
            <w:proofErr w:type="spellEnd"/>
            <w:r w:rsidR="0015421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(and then land hierarchy)</w:t>
            </w:r>
            <w:r w:rsidR="004254E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sardars</w:t>
            </w:r>
            <w:r w:rsidR="001436C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(high caste)</w:t>
            </w:r>
          </w:p>
          <w:p w14:paraId="25F86961" w14:textId="0EE2D45C" w:rsidR="0015421F" w:rsidRPr="00EF5CB9" w:rsidRDefault="00B304BE" w:rsidP="00381075">
            <w:pPr>
              <w:pStyle w:val="ListParagraph"/>
              <w:numPr>
                <w:ilvl w:val="0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Caste outside India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</w:p>
          <w:p w14:paraId="2EEDA5AF" w14:textId="77777777" w:rsidR="00B304BE" w:rsidRPr="00EF5CB9" w:rsidRDefault="000712C8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John Price – Korea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paek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chollig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chiain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74446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(untouchables)</w:t>
            </w:r>
          </w:p>
          <w:p w14:paraId="691B8101" w14:textId="77777777" w:rsidR="0074446C" w:rsidRPr="00EF5CB9" w:rsidRDefault="0074446C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Frederick Barth – Pakistan </w:t>
            </w:r>
            <w:r w:rsidR="000E78D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0E78D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Quoms</w:t>
            </w:r>
            <w:proofErr w:type="spellEnd"/>
            <w:r w:rsidR="000E78D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swat valley – </w:t>
            </w:r>
            <w:proofErr w:type="spellStart"/>
            <w:r w:rsidR="000E78D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they</w:t>
            </w:r>
            <w:proofErr w:type="spellEnd"/>
            <w:r w:rsidR="000E78D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way </w:t>
            </w:r>
            <w:proofErr w:type="spellStart"/>
            <w:r w:rsidR="000E78D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quon</w:t>
            </w:r>
            <w:proofErr w:type="spellEnd"/>
            <w:r w:rsidR="000E78D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function </w:t>
            </w:r>
            <w:proofErr w:type="gramStart"/>
            <w:r w:rsidR="000E78D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similar to</w:t>
            </w:r>
            <w:proofErr w:type="gramEnd"/>
            <w:r w:rsidR="000E78D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0E78D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</w:t>
            </w:r>
            <w:proofErr w:type="spellEnd"/>
            <w:r w:rsidR="000E78D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caste</w:t>
            </w:r>
          </w:p>
          <w:p w14:paraId="222ADDD5" w14:textId="77777777" w:rsidR="000E78D2" w:rsidRPr="00EF5CB9" w:rsidRDefault="000E78D2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Each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quom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by status and endogamy</w:t>
            </w:r>
            <w:r w:rsidR="00081F2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untouchables also </w:t>
            </w:r>
          </w:p>
          <w:p w14:paraId="784C9CFA" w14:textId="612311B7" w:rsidR="00081F2C" w:rsidRPr="00EF5CB9" w:rsidRDefault="00081F2C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FG Bailey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race in USA, estate in France, </w:t>
            </w:r>
            <w:r w:rsidR="004254E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burakumin in Japan, </w:t>
            </w:r>
            <w:r w:rsidR="004254E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tripartite in </w:t>
            </w:r>
            <w:r w:rsidR="00A75D7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Rwanda</w:t>
            </w:r>
          </w:p>
          <w:p w14:paraId="6592757D" w14:textId="5C56D684" w:rsidR="00A75D71" w:rsidRPr="00EF5CB9" w:rsidRDefault="00A75D71" w:rsidP="00381075">
            <w:pPr>
              <w:pStyle w:val="ListParagraph"/>
              <w:numPr>
                <w:ilvl w:val="1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  <w:tc>
          <w:tcPr>
            <w:tcW w:w="3499" w:type="dxa"/>
            <w:noWrap/>
          </w:tcPr>
          <w:p w14:paraId="0C38E995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1E24F9C7" w14:textId="1F9018A4" w:rsidR="00A5126E" w:rsidRPr="00EF5CB9" w:rsidRDefault="00A5126E" w:rsidP="0021591C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601AF268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65DD3C08" w14:textId="226EA7B8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1B00128F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3776329D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242A7C5E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AB</w:t>
            </w:r>
          </w:p>
          <w:p w14:paraId="124D9ED1" w14:textId="77777777" w:rsidR="001375B4" w:rsidRPr="00EF5CB9" w:rsidRDefault="001375B4" w:rsidP="006C3CA2">
            <w:pPr>
              <w:pStyle w:val="ListParagraph"/>
              <w:numPr>
                <w:ilvl w:val="0"/>
                <w:numId w:val="3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Narrow empiricism</w:t>
            </w:r>
          </w:p>
          <w:p w14:paraId="670BED53" w14:textId="77777777" w:rsidR="001375B4" w:rsidRPr="00EF5CB9" w:rsidRDefault="001375B4" w:rsidP="006C3CA2">
            <w:pPr>
              <w:pStyle w:val="ListParagraph"/>
              <w:numPr>
                <w:ilvl w:val="0"/>
                <w:numId w:val="3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Gail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Omvedt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: Over-emphasized 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dynamicsim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in 3 hierarchies</w:t>
            </w:r>
          </w:p>
          <w:p w14:paraId="3EB216C6" w14:textId="20805B99" w:rsidR="001375B4" w:rsidRPr="00EF5CB9" w:rsidRDefault="001375B4" w:rsidP="006C3CA2">
            <w:pPr>
              <w:pStyle w:val="ListParagraph"/>
              <w:numPr>
                <w:ilvl w:val="0"/>
                <w:numId w:val="3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nand Chakravarty: Hegemonistic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domination not studied</w:t>
            </w:r>
          </w:p>
        </w:tc>
      </w:tr>
      <w:tr w:rsidR="001375B4" w:rsidRPr="00EF5CB9" w14:paraId="459B0B42" w14:textId="77777777" w:rsidTr="00986D19">
        <w:trPr>
          <w:trHeight w:val="692"/>
        </w:trPr>
        <w:tc>
          <w:tcPr>
            <w:tcW w:w="1255" w:type="dxa"/>
            <w:noWrap/>
          </w:tcPr>
          <w:p w14:paraId="0ADD629A" w14:textId="5AA3FC9E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Untouchability</w:t>
            </w:r>
          </w:p>
        </w:tc>
        <w:tc>
          <w:tcPr>
            <w:tcW w:w="11160" w:type="dxa"/>
            <w:noWrap/>
          </w:tcPr>
          <w:p w14:paraId="0BEB4E2D" w14:textId="008C3230" w:rsidR="001375B4" w:rsidRPr="00EF5CB9" w:rsidRDefault="001375B4" w:rsidP="001375B4">
            <w:pPr>
              <w:pStyle w:val="ListParagraph"/>
              <w:numPr>
                <w:ilvl w:val="0"/>
                <w:numId w:val="25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Avarnas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– religious, civic, physical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sanctions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disabailities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a group of people based on their birth within ritual framework of caste system</w:t>
            </w:r>
          </w:p>
          <w:p w14:paraId="48561254" w14:textId="77777777" w:rsidR="001375B4" w:rsidRPr="00EF5CB9" w:rsidRDefault="001375B4" w:rsidP="001375B4">
            <w:pPr>
              <w:pStyle w:val="ListParagraph"/>
              <w:numPr>
                <w:ilvl w:val="0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Subject to exploitation, exclusion and humiliation </w:t>
            </w:r>
          </w:p>
          <w:p w14:paraId="2C1BFF25" w14:textId="2E19E04A" w:rsidR="001375B4" w:rsidRPr="00EF5CB9" w:rsidRDefault="004544DC" w:rsidP="001375B4">
            <w:pPr>
              <w:pStyle w:val="ListParagraph"/>
              <w:numPr>
                <w:ilvl w:val="0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Ghanshyam Shah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Sukhadeo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Thorat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Satish Deshpande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Amita Baviska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</w:t>
            </w:r>
            <w:proofErr w:type="spell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Untouchabiliy</w:t>
            </w:r>
            <w:proofErr w:type="spellEnd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in Rural India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practices in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80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% villages in subtle forms</w:t>
            </w:r>
          </w:p>
          <w:p w14:paraId="2300E808" w14:textId="6901D2FB" w:rsidR="001375B4" w:rsidRPr="00EF5CB9" w:rsidRDefault="001375B4" w:rsidP="001375B4">
            <w:pPr>
              <w:pStyle w:val="ListParagraph"/>
              <w:numPr>
                <w:ilvl w:val="0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Forms of untouchability</w:t>
            </w:r>
          </w:p>
          <w:p w14:paraId="058882BB" w14:textId="33EFEE86" w:rsidR="001375B4" w:rsidRPr="00EF5CB9" w:rsidRDefault="00BE0419" w:rsidP="00BE0419">
            <w:pPr>
              <w:pStyle w:val="ListParagraph"/>
              <w:numPr>
                <w:ilvl w:val="1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Habitation </w:t>
            </w:r>
            <w:r w:rsidR="000E144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ghettoization due maintain purity. This further perpetuates inequality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(</w:t>
            </w:r>
            <w:proofErr w:type="spell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Puruda</w:t>
            </w:r>
            <w:proofErr w:type="spellEnd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Varnar of TN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 wash clothes of untouchables)</w:t>
            </w:r>
          </w:p>
          <w:p w14:paraId="66E46733" w14:textId="5BBBC484" w:rsidR="001375B4" w:rsidRPr="00EF5CB9" w:rsidRDefault="000E1446" w:rsidP="001375B4">
            <w:pPr>
              <w:pStyle w:val="ListParagraph"/>
              <w:numPr>
                <w:ilvl w:val="1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Forced and ascriptive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Occupation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to perform polluted roles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(of 1.2 </w:t>
            </w:r>
            <w:proofErr w:type="spell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mn</w:t>
            </w:r>
            <w:proofErr w:type="spellEnd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manual scavengers, 98% were SCs)</w:t>
            </w:r>
          </w:p>
          <w:p w14:paraId="0904DB88" w14:textId="2A2CD86D" w:rsidR="001375B4" w:rsidRPr="00EF5CB9" w:rsidRDefault="001375B4" w:rsidP="004544DC">
            <w:pPr>
              <w:pStyle w:val="ListParagraph"/>
              <w:numPr>
                <w:ilvl w:val="1"/>
                <w:numId w:val="25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Cultural </w:t>
            </w:r>
            <w:r w:rsidR="005127A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exclusion</w:t>
            </w:r>
            <w:r w:rsidR="004A3E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5127A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from community events and </w:t>
            </w:r>
            <w:r w:rsidR="00546EE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ceremonies</w:t>
            </w:r>
            <w:r w:rsidR="005127A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D204F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and education to prevent upward mobility. </w:t>
            </w:r>
            <w:r w:rsidR="00D204F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Oscar Lewis</w:t>
            </w:r>
          </w:p>
          <w:p w14:paraId="146964D4" w14:textId="77777777" w:rsidR="004544DC" w:rsidRPr="00EF5CB9" w:rsidRDefault="004544DC" w:rsidP="004544DC">
            <w:pPr>
              <w:pStyle w:val="ListParagraph"/>
              <w:numPr>
                <w:ilvl w:val="1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Atrocities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against Dalits Violence such as rape, murder, to enforce caste stratification against those who challenge status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quo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.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Beteille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says pervasive U replaced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by sporadic U</w:t>
            </w:r>
          </w:p>
          <w:p w14:paraId="68022151" w14:textId="2A065E49" w:rsidR="005127A6" w:rsidRPr="00EF5CB9" w:rsidRDefault="005127A6" w:rsidP="001375B4">
            <w:pPr>
              <w:pStyle w:val="ListParagraph"/>
              <w:numPr>
                <w:ilvl w:val="1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Civil disabilities</w:t>
            </w:r>
            <w:r w:rsidR="004A3E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, religious restrictions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commensality such as to </w:t>
            </w:r>
            <w:r w:rsidR="00546EE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maintain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purity </w:t>
            </w:r>
            <w:r w:rsidR="004544D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 25% NOT ALLOWED TO ENTER POLICE STATION</w:t>
            </w:r>
          </w:p>
          <w:p w14:paraId="798F84E7" w14:textId="77777777" w:rsidR="004544DC" w:rsidRPr="00EF5CB9" w:rsidRDefault="004544DC" w:rsidP="001375B4">
            <w:pPr>
              <w:pStyle w:val="ListParagraph"/>
              <w:numPr>
                <w:ilvl w:val="1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Segregated seating in public offices &amp; schoo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ls: for Dalits was found 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30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.8 self</w:t>
            </w:r>
          </w:p>
          <w:p w14:paraId="3EF6467E" w14:textId="77777777" w:rsidR="008B2270" w:rsidRPr="00EF5CB9" w:rsidRDefault="008B2270" w:rsidP="008B2270">
            <w:pPr>
              <w:pStyle w:val="ListParagraph"/>
              <w:numPr>
                <w:ilvl w:val="1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Caste-Wage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disparity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25 per cent of the villages, Dalits were paid lower wages + much longer working hours, delayed wages</w:t>
            </w:r>
          </w:p>
          <w:p w14:paraId="0FF0AD93" w14:textId="726F9D66" w:rsidR="001375B4" w:rsidRPr="00EF5CB9" w:rsidRDefault="001375B4" w:rsidP="008B2270">
            <w:pPr>
              <w:pStyle w:val="ListParagraph"/>
              <w:numPr>
                <w:ilvl w:val="1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Political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Bahujan Samaj party, harijan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sewa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samiti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still Dalits face discrimination from dominant class</w:t>
            </w:r>
          </w:p>
          <w:p w14:paraId="5CA8E1AA" w14:textId="0A353E44" w:rsidR="001375B4" w:rsidRPr="00EF5CB9" w:rsidRDefault="001375B4" w:rsidP="001375B4">
            <w:pPr>
              <w:pStyle w:val="ListParagraph"/>
              <w:numPr>
                <w:ilvl w:val="1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Eco exploitation</w:t>
            </w:r>
            <w:r w:rsidR="00361B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deprivation due to exploitative practices and maintain their eco </w:t>
            </w:r>
            <w:proofErr w:type="spellStart"/>
            <w:r w:rsidR="00361B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depdendency</w:t>
            </w:r>
            <w:proofErr w:type="spellEnd"/>
            <w:r w:rsidR="00361B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324CF2F" w14:textId="0E87D42A" w:rsidR="002C0E7B" w:rsidRPr="00EF5CB9" w:rsidRDefault="002C0E7B" w:rsidP="001375B4">
            <w:pPr>
              <w:pStyle w:val="ListParagraph"/>
              <w:numPr>
                <w:ilvl w:val="1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Intersectionality -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Eleanor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Zelliot</w:t>
            </w:r>
            <w:proofErr w:type="spellEnd"/>
            <w:r w:rsidR="00D730D4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in </w:t>
            </w:r>
            <w:r w:rsidR="00D730D4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class, caste, gender</w:t>
            </w:r>
          </w:p>
          <w:p w14:paraId="065FFF09" w14:textId="40334083" w:rsidR="008B2270" w:rsidRPr="00EF5CB9" w:rsidRDefault="008B2270" w:rsidP="001375B4">
            <w:pPr>
              <w:pStyle w:val="ListParagraph"/>
              <w:numPr>
                <w:ilvl w:val="1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Under-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representation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in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IIT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IIM</w:t>
            </w:r>
          </w:p>
          <w:p w14:paraId="01C2DBFE" w14:textId="2AC30433" w:rsidR="001375B4" w:rsidRPr="00EF5CB9" w:rsidRDefault="001375B4" w:rsidP="001375B4">
            <w:pPr>
              <w:pStyle w:val="ListParagraph"/>
              <w:numPr>
                <w:ilvl w:val="0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Solutions</w:t>
            </w:r>
          </w:p>
          <w:p w14:paraId="30D5005A" w14:textId="6EF8CCE7" w:rsidR="001375B4" w:rsidRPr="00EF5CB9" w:rsidRDefault="001375B4" w:rsidP="001375B4">
            <w:pPr>
              <w:pStyle w:val="ListParagraph"/>
              <w:numPr>
                <w:ilvl w:val="1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Started with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advent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british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as new ideas emerged, western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railways, capitalism, merit based society; though British didn’t play an active role</w:t>
            </w:r>
          </w:p>
          <w:p w14:paraId="1FF453D5" w14:textId="1A2C4EBA" w:rsidR="001375B4" w:rsidRPr="00EF5CB9" w:rsidRDefault="001375B4" w:rsidP="001375B4">
            <w:pPr>
              <w:pStyle w:val="ListParagraph"/>
              <w:numPr>
                <w:ilvl w:val="1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Collective Action Based:</w:t>
            </w:r>
          </w:p>
          <w:p w14:paraId="7B40CD0B" w14:textId="77777777" w:rsidR="001375B4" w:rsidRPr="00EF5CB9" w:rsidRDefault="001375B4" w:rsidP="001375B4">
            <w:pPr>
              <w:pStyle w:val="ListParagraph"/>
              <w:numPr>
                <w:ilvl w:val="1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Ghanshyam Shah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2 types</w:t>
            </w:r>
          </w:p>
          <w:p w14:paraId="000727D2" w14:textId="77777777" w:rsidR="001375B4" w:rsidRPr="00EF5CB9" w:rsidRDefault="001375B4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a)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Reformative -&gt;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Sanskritisation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| Bhakti Mov. | Neo – Vedantic Mov. (Success) Arya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Smaj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Adi dharma, Adi Andhra, SNDP.</w:t>
            </w:r>
          </w:p>
          <w:p w14:paraId="1CFA66EA" w14:textId="77777777" w:rsidR="001375B4" w:rsidRPr="00EF5CB9" w:rsidRDefault="001375B4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b)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Alternate -&gt; Conversion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(Jain,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Buddh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Islam) | Secular (Law Based, Electorate based)</w:t>
            </w:r>
          </w:p>
          <w:p w14:paraId="4F00FA06" w14:textId="77777777" w:rsidR="001375B4" w:rsidRPr="00EF5CB9" w:rsidRDefault="001375B4" w:rsidP="001375B4">
            <w:pPr>
              <w:pStyle w:val="ListParagraph"/>
              <w:numPr>
                <w:ilvl w:val="1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Ambedkar </w:t>
            </w:r>
          </w:p>
          <w:p w14:paraId="72BCF9F9" w14:textId="1C1B2E14" w:rsidR="00184504" w:rsidRPr="00EF5CB9" w:rsidRDefault="00184504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Since untouchability ingrained in Hindu religion, </w:t>
            </w:r>
            <w:r w:rsidR="00580CE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and caste system, need </w:t>
            </w:r>
            <w:proofErr w:type="spellStart"/>
            <w:r w:rsidR="00580CE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anhiliation</w:t>
            </w:r>
            <w:proofErr w:type="spellEnd"/>
            <w:r w:rsidR="00580CE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caste to abolish untouchability</w:t>
            </w:r>
          </w:p>
          <w:p w14:paraId="1C199B95" w14:textId="7B72809D" w:rsidR="001375B4" w:rsidRPr="00EF5CB9" w:rsidRDefault="001375B4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Mahar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.(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countered scrounging) | Poona Pact (Separate electorate led to Reservation) | SC Federation /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Bahishkrit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Hitkarni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Sabha | RPI | Annihilation of caste/Appeal of law</w:t>
            </w:r>
          </w:p>
          <w:p w14:paraId="005477EC" w14:textId="39A3454C" w:rsidR="001375B4" w:rsidRPr="00EF5CB9" w:rsidRDefault="001375B4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Broken man theo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ry – tribes who got defeated in war, had to settle in outskirts</w:t>
            </w:r>
          </w:p>
          <w:p w14:paraId="1F1F46AF" w14:textId="2B7AF243" w:rsidR="001375B4" w:rsidRPr="00EF5CB9" w:rsidRDefault="001375B4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They were followers of Buddhism; refused Brahminism</w:t>
            </w:r>
          </w:p>
          <w:p w14:paraId="099D07A3" w14:textId="0C2FA979" w:rsidR="001375B4" w:rsidRPr="00EF5CB9" w:rsidRDefault="001375B4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 brahmins branded broken men as impure and diff </w:t>
            </w:r>
          </w:p>
          <w:p w14:paraId="5E33F282" w14:textId="19B52EF4" w:rsidR="001375B4" w:rsidRPr="00EF5CB9" w:rsidRDefault="001375B4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Priest should be appointed on merit, not caste</w:t>
            </w:r>
          </w:p>
          <w:p w14:paraId="11CD10FC" w14:textId="2A652591" w:rsidR="001375B4" w:rsidRPr="00EF5CB9" w:rsidRDefault="001375B4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Inter caste promoted to reform caste structure</w:t>
            </w:r>
          </w:p>
          <w:p w14:paraId="681346CC" w14:textId="26858A46" w:rsidR="001375B4" w:rsidRPr="00EF5CB9" w:rsidRDefault="001375B4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Dehumanizing work of Dalits</w:t>
            </w:r>
            <w:r w:rsidR="00105A1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8</w:t>
            </w:r>
          </w:p>
          <w:p w14:paraId="3E488E82" w14:textId="077CDA88" w:rsidR="00583274" w:rsidRPr="00EF5CB9" w:rsidRDefault="00932E1C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When they try 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sanskritize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, the taboos continue</w:t>
            </w:r>
          </w:p>
          <w:p w14:paraId="13635AEE" w14:textId="56C4F563" w:rsidR="00932E1C" w:rsidRPr="00EF5CB9" w:rsidRDefault="0045064F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Criticized Gandhi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for </w:t>
            </w:r>
            <w:r w:rsidR="00932E1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Religious texts don’t mention they are children of God; </w:t>
            </w:r>
            <w:proofErr w:type="spellStart"/>
            <w:r w:rsidR="00932E1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infact</w:t>
            </w:r>
            <w:proofErr w:type="spellEnd"/>
            <w:r w:rsidR="00932E1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they are victims of Hinduism </w:t>
            </w:r>
          </w:p>
          <w:p w14:paraId="21DC523E" w14:textId="5C0D084A" w:rsidR="0063551C" w:rsidRPr="00EF5CB9" w:rsidRDefault="0063551C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State must put an end to untouchability – it is a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den of superstitions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F52EE00" w14:textId="7C19C91A" w:rsidR="00BD48E9" w:rsidRPr="00EF5CB9" w:rsidRDefault="00BD48E9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Ensure every privileged position has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representation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2D264AA" w14:textId="4CAD4ECA" w:rsidR="00E64AFC" w:rsidRPr="00EF5CB9" w:rsidRDefault="00E64AFC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Need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one common book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acceptable to all</w:t>
            </w:r>
          </w:p>
          <w:p w14:paraId="38AE8121" w14:textId="25FB9783" w:rsidR="00E64AFC" w:rsidRPr="00EF5CB9" w:rsidRDefault="00E64AFC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Promote inter caste marriage to break caste barriers</w:t>
            </w:r>
          </w:p>
          <w:p w14:paraId="217B94E4" w14:textId="77777777" w:rsidR="001375B4" w:rsidRPr="00EF5CB9" w:rsidRDefault="001375B4" w:rsidP="001375B4">
            <w:pPr>
              <w:pStyle w:val="ListParagraph"/>
              <w:numPr>
                <w:ilvl w:val="1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Gandhi’s effort</w:t>
            </w:r>
          </w:p>
          <w:p w14:paraId="5E7BE720" w14:textId="77777777" w:rsidR="001375B4" w:rsidRPr="00EF5CB9" w:rsidRDefault="001375B4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Harijans (Sevak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Singh)|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Ashram | Change of Heart (Appeal to upper caste) | Commensality</w:t>
            </w:r>
          </w:p>
          <w:p w14:paraId="1311783E" w14:textId="5C0BC95A" w:rsidR="001375B4" w:rsidRPr="00EF5CB9" w:rsidRDefault="001375B4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Not against varna system</w:t>
            </w:r>
          </w:p>
          <w:p w14:paraId="03228731" w14:textId="28574FC9" w:rsidR="001375B4" w:rsidRPr="00EF5CB9" w:rsidRDefault="001375B4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Every work is sacred</w:t>
            </w:r>
          </w:p>
          <w:p w14:paraId="149B3070" w14:textId="64146995" w:rsidR="001375B4" w:rsidRPr="00EF5CB9" w:rsidRDefault="001375B4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highlight w:val="yellow"/>
                <w:lang w:eastAsia="en-US"/>
              </w:rPr>
              <w:t>Untouchability has made Indians untouchable to the whole world</w:t>
            </w:r>
          </w:p>
          <w:p w14:paraId="384067A3" w14:textId="26506422" w:rsidR="001375B4" w:rsidRPr="00EF5CB9" w:rsidRDefault="001375B4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lang w:eastAsia="en-US"/>
              </w:rPr>
              <w:t xml:space="preserve">Opened </w:t>
            </w:r>
            <w:proofErr w:type="spellStart"/>
            <w:r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lang w:eastAsia="en-US"/>
              </w:rPr>
              <w:t>sabramati</w:t>
            </w:r>
            <w:proofErr w:type="spellEnd"/>
            <w:r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lang w:eastAsia="en-US"/>
              </w:rPr>
              <w:t xml:space="preserve"> to Dalits</w:t>
            </w:r>
          </w:p>
          <w:p w14:paraId="2EBBE093" w14:textId="7936B9DA" w:rsidR="001375B4" w:rsidRPr="00EF5CB9" w:rsidRDefault="001375B4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lang w:eastAsia="en-US"/>
              </w:rPr>
              <w:t>Unto</w:t>
            </w:r>
            <w:r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highlight w:val="yellow"/>
                <w:lang w:eastAsia="en-US"/>
              </w:rPr>
              <w:t>uchability is a poison if not removed in time will kill entire Hinduism</w:t>
            </w:r>
          </w:p>
          <w:p w14:paraId="7EDC68FB" w14:textId="46909BCD" w:rsidR="00EA0769" w:rsidRPr="00EF5CB9" w:rsidRDefault="00EA0769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highlight w:val="yellow"/>
                <w:lang w:eastAsia="en-US"/>
              </w:rPr>
              <w:t>My heart bleeds, caste must go, the children of God – articles in Harij</w:t>
            </w:r>
            <w:r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lang w:eastAsia="en-US"/>
              </w:rPr>
              <w:t>an</w:t>
            </w:r>
          </w:p>
          <w:p w14:paraId="2B887BB6" w14:textId="77777777" w:rsidR="001375B4" w:rsidRPr="00EF5CB9" w:rsidRDefault="001375B4" w:rsidP="001375B4">
            <w:pPr>
              <w:pStyle w:val="ListParagraph"/>
              <w:numPr>
                <w:ilvl w:val="1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Political</w:t>
            </w:r>
          </w:p>
          <w:p w14:paraId="09781EEA" w14:textId="77777777" w:rsidR="00354081" w:rsidRPr="00EF5CB9" w:rsidRDefault="00354081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17</w:t>
            </w:r>
          </w:p>
          <w:p w14:paraId="7EE6718F" w14:textId="6F64CF78" w:rsidR="001375B4" w:rsidRPr="00EF5CB9" w:rsidRDefault="001375B4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BSP, Dalit worker association, Manual Scavenging Act,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PCRA</w:t>
            </w:r>
            <w:proofErr w:type="spellEnd"/>
          </w:p>
          <w:p w14:paraId="4CD4EB4E" w14:textId="6BE895C5" w:rsidR="004310A8" w:rsidRPr="00EF5CB9" w:rsidRDefault="004310A8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Dalit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pre-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indepdece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vaikom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satyagra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maha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satyagraha,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self respect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movement, </w:t>
            </w:r>
            <w:r w:rsidR="00473CD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Ambedkar’s </w:t>
            </w:r>
            <w:proofErr w:type="spellStart"/>
            <w:r w:rsidR="00473CD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mooknayak</w:t>
            </w:r>
            <w:proofErr w:type="spellEnd"/>
            <w:r w:rsidR="00473CD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all </w:t>
            </w:r>
            <w:proofErr w:type="spellStart"/>
            <w:r w:rsidR="00473CD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="00473CD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scheduled castes fed by BRA</w:t>
            </w:r>
          </w:p>
          <w:p w14:paraId="60696E62" w14:textId="5414DC79" w:rsidR="00473CDB" w:rsidRPr="00EF5CB9" w:rsidRDefault="00AC5A9E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After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75217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75217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Dalit </w:t>
            </w:r>
            <w:proofErr w:type="spellStart"/>
            <w:r w:rsidR="0075217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replublican</w:t>
            </w:r>
            <w:proofErr w:type="spellEnd"/>
            <w:r w:rsidR="0075217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party and </w:t>
            </w:r>
            <w:proofErr w:type="spellStart"/>
            <w:r w:rsidR="0075217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dait</w:t>
            </w:r>
            <w:proofErr w:type="spellEnd"/>
            <w:r w:rsidR="0075217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panthers</w:t>
            </w:r>
            <w:r w:rsidR="0075217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C0495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literature narratives </w:t>
            </w:r>
            <w:proofErr w:type="spellStart"/>
            <w:r w:rsidR="00C0495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</w:p>
          <w:p w14:paraId="383B345E" w14:textId="0CA0D6AF" w:rsidR="009575E4" w:rsidRPr="00EF5CB9" w:rsidRDefault="009575E4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BSP by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kanshi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ram </w:t>
            </w:r>
          </w:p>
          <w:p w14:paraId="7E193E3D" w14:textId="25CEC5E8" w:rsidR="009904B0" w:rsidRPr="00EF5CB9" w:rsidRDefault="009904B0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Reservation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352436B0" w14:textId="1DF07CD5" w:rsidR="003633A8" w:rsidRPr="00EF5CB9" w:rsidRDefault="003633A8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Garima scheme</w:t>
            </w:r>
          </w:p>
          <w:p w14:paraId="1086E4A2" w14:textId="4639BECB" w:rsidR="00C708CA" w:rsidRPr="00EF5CB9" w:rsidRDefault="00C708CA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Dalit elite</w:t>
            </w:r>
          </w:p>
          <w:p w14:paraId="799BCFA0" w14:textId="4E0CB624" w:rsidR="00312BEE" w:rsidRPr="00EF5CB9" w:rsidRDefault="00312BEE" w:rsidP="001375B4">
            <w:pPr>
              <w:pStyle w:val="ListParagraph"/>
              <w:numPr>
                <w:ilvl w:val="2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Fernandes – many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dalit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sarpanch are beaten </w:t>
            </w:r>
          </w:p>
          <w:p w14:paraId="42BE4248" w14:textId="1762636D" w:rsidR="001375B4" w:rsidRPr="00EF5CB9" w:rsidRDefault="001375B4" w:rsidP="00110AB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Others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brahmo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samaj,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arya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samaj, </w:t>
            </w:r>
            <w:proofErr w:type="spellStart"/>
            <w:r w:rsidR="00110AB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Budhism</w:t>
            </w:r>
            <w:proofErr w:type="spellEnd"/>
            <w:r w:rsidR="00110AB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="00110AB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( Sect</w:t>
            </w:r>
            <w:proofErr w:type="gramEnd"/>
            <w:r w:rsidR="00110AB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response to Dalit </w:t>
            </w:r>
            <w:proofErr w:type="spellStart"/>
            <w:r w:rsidR="00110AB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exploiation</w:t>
            </w:r>
            <w:proofErr w:type="spellEnd"/>
            <w:r w:rsidR="00110AB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caste system; Rejected theodicy of </w:t>
            </w:r>
            <w:proofErr w:type="spellStart"/>
            <w:r w:rsidR="00110AB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disprivlege</w:t>
            </w:r>
            <w:proofErr w:type="spellEnd"/>
            <w:r w:rsidR="00110AB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7DF93E3E" w14:textId="77777777" w:rsidR="001375B4" w:rsidRPr="00EF5CB9" w:rsidRDefault="001375B4" w:rsidP="00B35A41">
            <w:pPr>
              <w:pStyle w:val="ListParagraph"/>
              <w:numPr>
                <w:ilvl w:val="1"/>
                <w:numId w:val="25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Perception started changing with socio-religious reforms, Gandhi and Ambedkar – showing them as victims of atrocities and with spread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media</w:t>
            </w:r>
          </w:p>
          <w:p w14:paraId="285FDC96" w14:textId="5A63CB62" w:rsidR="00B35A41" w:rsidRPr="00EF5CB9" w:rsidRDefault="00B35A41" w:rsidP="00B35A41">
            <w:pPr>
              <w:pStyle w:val="ListParagraph"/>
              <w:numPr>
                <w:ilvl w:val="1"/>
                <w:numId w:val="25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Celebate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78544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and showcase </w:t>
            </w:r>
            <w:r w:rsidR="0078544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role models</w:t>
            </w:r>
            <w:r w:rsidR="0078544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65660D6" w14:textId="2668862D" w:rsidR="008119BA" w:rsidRPr="00EF5CB9" w:rsidRDefault="001375B4" w:rsidP="0025655A">
            <w:pPr>
              <w:pStyle w:val="ListParagraph"/>
              <w:numPr>
                <w:ilvl w:val="0"/>
                <w:numId w:val="2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KL Sharma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mobility in untouchability from 3 levels – individuals (do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sth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), minority families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or land), majority families (Sanskritization)</w:t>
            </w:r>
          </w:p>
          <w:p w14:paraId="2F6479E2" w14:textId="77777777" w:rsidR="004E4720" w:rsidRPr="00EF5CB9" w:rsidRDefault="004E4720" w:rsidP="004E4720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3D68861A" w14:textId="77777777" w:rsidR="004E4720" w:rsidRPr="00EF5CB9" w:rsidRDefault="004E4720" w:rsidP="004E4720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census</w:t>
            </w:r>
          </w:p>
          <w:p w14:paraId="1A4A9794" w14:textId="77777777" w:rsidR="004E4720" w:rsidRPr="00EF5CB9" w:rsidRDefault="004E4720" w:rsidP="004E4720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Pros </w:t>
            </w:r>
          </w:p>
          <w:p w14:paraId="5A182230" w14:textId="77777777" w:rsidR="004E4720" w:rsidRPr="00EF5CB9" w:rsidRDefault="004E4720" w:rsidP="00381075">
            <w:pPr>
              <w:pStyle w:val="ListParagraph"/>
              <w:numPr>
                <w:ilvl w:val="0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Economic deprivation</w:t>
            </w:r>
          </w:p>
          <w:p w14:paraId="129BF0AA" w14:textId="77777777" w:rsidR="004E4720" w:rsidRPr="00EF5CB9" w:rsidRDefault="004E4720" w:rsidP="00381075">
            <w:pPr>
              <w:pStyle w:val="ListParagraph"/>
              <w:numPr>
                <w:ilvl w:val="0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Segmentory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view for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reality </w:t>
            </w:r>
            <w:r w:rsidR="00F857A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</w:t>
            </w:r>
            <w:proofErr w:type="gramEnd"/>
            <w:r w:rsidR="00F857A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official stats </w:t>
            </w:r>
          </w:p>
          <w:p w14:paraId="56272ADD" w14:textId="77777777" w:rsidR="00F857AA" w:rsidRPr="00EF5CB9" w:rsidRDefault="00F857AA" w:rsidP="00381075">
            <w:pPr>
              <w:pStyle w:val="ListParagraph"/>
              <w:numPr>
                <w:ilvl w:val="0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Political representation –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Christophe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jefferlot</w:t>
            </w:r>
            <w:proofErr w:type="spellEnd"/>
            <w:proofErr w:type="gramEnd"/>
          </w:p>
          <w:p w14:paraId="18E35C98" w14:textId="77777777" w:rsidR="00F857AA" w:rsidRPr="00EF5CB9" w:rsidRDefault="00233708" w:rsidP="00381075">
            <w:pPr>
              <w:pStyle w:val="ListParagraph"/>
              <w:numPr>
                <w:ilvl w:val="0"/>
                <w:numId w:val="5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Policy making and affirmative action</w:t>
            </w:r>
          </w:p>
          <w:p w14:paraId="127187BE" w14:textId="77777777" w:rsidR="00233708" w:rsidRPr="00EF5CB9" w:rsidRDefault="00233708" w:rsidP="00233708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Cons</w:t>
            </w:r>
          </w:p>
          <w:p w14:paraId="34D8AF98" w14:textId="77777777" w:rsidR="00233708" w:rsidRPr="00EF5CB9" w:rsidRDefault="00233708" w:rsidP="00381075">
            <w:pPr>
              <w:pStyle w:val="ListParagraph"/>
              <w:numPr>
                <w:ilvl w:val="0"/>
                <w:numId w:val="5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Caste consciousness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=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2F65692B" w14:textId="77777777" w:rsidR="00233708" w:rsidRPr="00EF5CB9" w:rsidRDefault="00107ACF" w:rsidP="00381075">
            <w:pPr>
              <w:pStyle w:val="ListParagraph"/>
              <w:numPr>
                <w:ilvl w:val="0"/>
                <w:numId w:val="5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Complex and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muddled  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Ghanshyam shah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95EF047" w14:textId="77777777" w:rsidR="00107ACF" w:rsidRPr="00EF5CB9" w:rsidRDefault="00107ACF" w:rsidP="00381075">
            <w:pPr>
              <w:pStyle w:val="ListParagraph"/>
              <w:numPr>
                <w:ilvl w:val="0"/>
                <w:numId w:val="5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Changing patterns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ashis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nandy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11595D0" w14:textId="77777777" w:rsidR="00107ACF" w:rsidRPr="00EF5CB9" w:rsidRDefault="00107ACF" w:rsidP="00381075">
            <w:pPr>
              <w:pStyle w:val="ListParagraph"/>
              <w:numPr>
                <w:ilvl w:val="0"/>
                <w:numId w:val="5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Data reliability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+ actual implementation</w:t>
            </w:r>
          </w:p>
          <w:p w14:paraId="76A65F9B" w14:textId="77777777" w:rsidR="00107ACF" w:rsidRPr="00EF5CB9" w:rsidRDefault="00107ACF" w:rsidP="00381075">
            <w:pPr>
              <w:pStyle w:val="ListParagraph"/>
              <w:numPr>
                <w:ilvl w:val="0"/>
                <w:numId w:val="5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Social resistance and protest </w:t>
            </w:r>
          </w:p>
          <w:p w14:paraId="58CFC695" w14:textId="77777777" w:rsidR="00510118" w:rsidRPr="00EF5CB9" w:rsidRDefault="00510118" w:rsidP="00381075">
            <w:pPr>
              <w:pStyle w:val="ListParagraph"/>
              <w:numPr>
                <w:ilvl w:val="0"/>
                <w:numId w:val="5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Available alternatives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Y Singh</w:t>
            </w:r>
          </w:p>
          <w:p w14:paraId="6F2AC4DB" w14:textId="77777777" w:rsidR="00110AB5" w:rsidRPr="00EF5CB9" w:rsidRDefault="00510118" w:rsidP="00381075">
            <w:pPr>
              <w:pStyle w:val="ListParagraph"/>
              <w:numPr>
                <w:ilvl w:val="0"/>
                <w:numId w:val="5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Privacy – cyber attacks </w:t>
            </w:r>
          </w:p>
          <w:p w14:paraId="54B581B8" w14:textId="77777777" w:rsidR="00F12C6D" w:rsidRPr="00EF5CB9" w:rsidRDefault="00F12C6D" w:rsidP="00F12C6D">
            <w:pPr>
              <w:pStyle w:val="ListParagraph"/>
              <w:numPr>
                <w:ilvl w:val="0"/>
                <w:numId w:val="5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Suhas Palshikar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argues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that,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“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It is true that Bihar’s caste census opens up door for more informed public policy on social justice. However, mere conducting a caste census is no guarantee of such a policy shift- particularly in view of the populist pressures parties have themselves built and under which they operate”.</w:t>
            </w:r>
          </w:p>
          <w:p w14:paraId="55E5C541" w14:textId="77777777" w:rsidR="00F933A4" w:rsidRPr="00EF5CB9" w:rsidRDefault="00F933A4" w:rsidP="00F12C6D">
            <w:pPr>
              <w:pStyle w:val="ListParagraph"/>
              <w:numPr>
                <w:ilvl w:val="0"/>
                <w:numId w:val="5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Nandini Sundar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: Caste census can add socio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perspective</w:t>
            </w:r>
            <w:r w:rsidR="00D7279A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ENVT</w:t>
            </w:r>
            <w:proofErr w:type="spellEnd"/>
          </w:p>
          <w:p w14:paraId="117E5C26" w14:textId="77777777" w:rsidR="00D7279A" w:rsidRPr="00EF5CB9" w:rsidRDefault="00D7279A" w:rsidP="001F57C3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583F4DCC" w14:textId="77777777" w:rsidR="001F57C3" w:rsidRPr="00EF5CB9" w:rsidRDefault="001F57C3" w:rsidP="001F57C3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57E7B3A9" w14:textId="77777777" w:rsidR="001F57C3" w:rsidRPr="00EF5CB9" w:rsidRDefault="001F57C3" w:rsidP="001F57C3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Critical Analysis:</w:t>
            </w:r>
          </w:p>
          <w:p w14:paraId="6EE44098" w14:textId="77777777" w:rsidR="001F57C3" w:rsidRPr="00EF5CB9" w:rsidRDefault="001F57C3" w:rsidP="001F57C3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1.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Regional Variations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 The relevance of caste varies significantly across regions and between rural and urban areas.</w:t>
            </w:r>
          </w:p>
          <w:p w14:paraId="458EFE21" w14:textId="77777777" w:rsidR="001F57C3" w:rsidRPr="00EF5CB9" w:rsidRDefault="001F57C3" w:rsidP="001F57C3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2.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Intersectionality: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Kimberlé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Crenshaw's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concept of intersectionality is relevant here, as caste intersects with class, gender, and other identities in complex ways.</w:t>
            </w:r>
          </w:p>
          <w:p w14:paraId="19B81C05" w14:textId="77777777" w:rsidR="001F57C3" w:rsidRPr="00EF5CB9" w:rsidRDefault="001F57C3" w:rsidP="001F57C3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3.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Invisible Privilege: While overt caste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discrimination may have reduced, invisible forms of caste privilege persist, as argued by Yashica Dutt.</w:t>
            </w:r>
          </w:p>
          <w:p w14:paraId="6A1C7593" w14:textId="4717B219" w:rsidR="001F57C3" w:rsidRPr="00EF5CB9" w:rsidRDefault="001F57C3" w:rsidP="001F57C3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4.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Adaptation of Caste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 M.N. Srinivas's concept of "Sanskritization" shows how caste adapts and reinvents itself in changing contexts.</w:t>
            </w:r>
          </w:p>
        </w:tc>
        <w:tc>
          <w:tcPr>
            <w:tcW w:w="3499" w:type="dxa"/>
            <w:noWrap/>
          </w:tcPr>
          <w:p w14:paraId="60D77B1E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526BE24B" w14:textId="77777777" w:rsidTr="00986D19">
        <w:trPr>
          <w:trHeight w:val="692"/>
        </w:trPr>
        <w:tc>
          <w:tcPr>
            <w:tcW w:w="1255" w:type="dxa"/>
            <w:noWrap/>
          </w:tcPr>
          <w:p w14:paraId="19AA3558" w14:textId="6CD4261D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Some additional points</w:t>
            </w:r>
          </w:p>
        </w:tc>
        <w:tc>
          <w:tcPr>
            <w:tcW w:w="11160" w:type="dxa"/>
            <w:noWrap/>
          </w:tcPr>
          <w:p w14:paraId="7EAFCFEF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Reformation of caste system</w:t>
            </w:r>
          </w:p>
          <w:p w14:paraId="5B5E8F39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Factors – legal and constitutional, socio-cultural, economic (merit based and profit driven society)</w:t>
            </w:r>
          </w:p>
          <w:p w14:paraId="128B1AD7" w14:textId="0ED40A7B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Some social reforms – more in south and Maha</w:t>
            </w:r>
          </w:p>
          <w:p w14:paraId="7A6D5892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Started not by untouchable comm coz no one would have listened</w:t>
            </w:r>
          </w:p>
          <w:p w14:paraId="4A73C495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Brahmo samaj,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arya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samaj,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vivekanada</w:t>
            </w:r>
            <w:proofErr w:type="spellEnd"/>
          </w:p>
          <w:p w14:paraId="118D9F2D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Bhakti movement</w:t>
            </w:r>
          </w:p>
          <w:p w14:paraId="03ABCC99" w14:textId="6430BE62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Self respect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movement (Ramasamy) – all non-brahmins against brahmins – self marriage (married without priest)</w:t>
            </w:r>
          </w:p>
          <w:p w14:paraId="5B2B3B5A" w14:textId="4DCEB140" w:rsidR="00E9433C" w:rsidRPr="00EF5CB9" w:rsidRDefault="00E9433C" w:rsidP="00E9433C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Led by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Periyar</w:t>
            </w:r>
            <w:proofErr w:type="spellEnd"/>
          </w:p>
          <w:p w14:paraId="0629E793" w14:textId="785B7089" w:rsidR="00E9433C" w:rsidRPr="00EF5CB9" w:rsidRDefault="00E9433C" w:rsidP="00E9433C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Challenged social structure of dominant case</w:t>
            </w:r>
          </w:p>
          <w:p w14:paraId="0052AF50" w14:textId="6C77BB6B" w:rsidR="00E9433C" w:rsidRPr="00EF5CB9" w:rsidRDefault="00E9433C" w:rsidP="00E9433C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Led to Ambedkar, Sanskritization </w:t>
            </w:r>
          </w:p>
          <w:p w14:paraId="56C970D2" w14:textId="57ED6126" w:rsidR="00E9433C" w:rsidRPr="00EF5CB9" w:rsidRDefault="00E9433C" w:rsidP="00E9433C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Feminist – realized role</w:t>
            </w:r>
          </w:p>
          <w:p w14:paraId="5C9BBB6E" w14:textId="119D39AB" w:rsidR="00E9433C" w:rsidRPr="00EF5CB9" w:rsidRDefault="00E9433C" w:rsidP="00E9433C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Challenged value consensus and functional approach </w:t>
            </w:r>
            <w:r w:rsidR="004D2BD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4D2BD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highlighted dysfunctional aspect of caste</w:t>
            </w:r>
          </w:p>
          <w:p w14:paraId="1689CB86" w14:textId="3ECE4F13" w:rsidR="004D2BD2" w:rsidRPr="00EF5CB9" w:rsidRDefault="004D2BD2" w:rsidP="00E9433C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Self fulfilling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prophecy with invasion theory</w:t>
            </w:r>
          </w:p>
          <w:p w14:paraId="54CEC4BF" w14:textId="04D5449D" w:rsidR="000E2B24" w:rsidRPr="00EF5CB9" w:rsidRDefault="000E2B24" w:rsidP="00E9433C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Followed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gandhuan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principles</w:t>
            </w:r>
          </w:p>
          <w:p w14:paraId="638CF5E8" w14:textId="2BAB47DB" w:rsidR="00B3524A" w:rsidRPr="00EF5CB9" w:rsidRDefault="00B3524A" w:rsidP="00E9433C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Broke the politics caste nexus </w:t>
            </w:r>
          </w:p>
          <w:p w14:paraId="0725BECF" w14:textId="11C37A26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Vaikom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satyagraha – entry into temples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Vaikom</w:t>
            </w:r>
            <w:proofErr w:type="spellEnd"/>
          </w:p>
          <w:p w14:paraId="7740C4C1" w14:textId="0B21DDD6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Education – Phule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satyashodhkak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samaj) – Aryans were outsiders</w:t>
            </w:r>
          </w:p>
          <w:p w14:paraId="0B596B1A" w14:textId="3C34A5ED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Satnami movement – boycott all services to brahmins </w:t>
            </w:r>
          </w:p>
          <w:p w14:paraId="66B84713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Gandhi and Ambedkar </w:t>
            </w:r>
          </w:p>
          <w:p w14:paraId="278F03E8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Political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parties  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South India liberal federation (Madhavan Nair) – Justice party</w:t>
            </w:r>
          </w:p>
          <w:p w14:paraId="29F1C347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State – const, prevention of atrocities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act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1989, caste disability removal act 1850</w:t>
            </w:r>
          </w:p>
          <w:p w14:paraId="07B40634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Contemporary times</w:t>
            </w:r>
          </w:p>
          <w:p w14:paraId="2968AF0D" w14:textId="7BBF508E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 xml:space="preserve">Earlier also used to have mobility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gonds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rajgonds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Maurya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shudra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 and Gupta</w:t>
            </w:r>
          </w:p>
          <w:p w14:paraId="34D46390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Caste and class nexus</w:t>
            </w:r>
          </w:p>
          <w:p w14:paraId="1130CCDC" w14:textId="7C8F1432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Y Singh: class hierarchy subsumed under caste hierarchy </w:t>
            </w:r>
          </w:p>
          <w:p w14:paraId="52B90A65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Edmund Leach – coop is caste, comp is class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but criticism – castes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compete with each other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even 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dominant caste or for patronage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F166C96" w14:textId="1AA87114" w:rsidR="001375B4" w:rsidRPr="00EF5CB9" w:rsidRDefault="001375B4" w:rsidP="00B01F3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Considerable correlation </w:t>
            </w:r>
          </w:p>
          <w:p w14:paraId="5F7E0C2A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and politics</w:t>
            </w:r>
          </w:p>
          <w:p w14:paraId="236E4347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vote bank politics</w:t>
            </w:r>
          </w:p>
          <w:p w14:paraId="3BB40B50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Edu reduces caste diff, politics increases caste consciousness </w:t>
            </w:r>
          </w:p>
          <w:p w14:paraId="37919F10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Rudolph and Rudolph – politics can change caste hierarchy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bring rights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Nadars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from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Shanans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in TN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after political mobilization and came to power</w:t>
            </w:r>
          </w:p>
          <w:p w14:paraId="42DB10F3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continuity</w:t>
            </w:r>
          </w:p>
          <w:p w14:paraId="05BA232F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Inter caste with lower caste less; only 5% in 2014</w:t>
            </w:r>
          </w:p>
          <w:p w14:paraId="6A62447B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Give incentives</w:t>
            </w:r>
          </w:p>
          <w:p w14:paraId="12812163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Harold Gould: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Rickshwallas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practice caste in private spheres </w:t>
            </w:r>
          </w:p>
          <w:p w14:paraId="6DD17CF1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Manifest function reduce, latent exists</w:t>
            </w:r>
          </w:p>
          <w:p w14:paraId="68A94AE0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Rajni Kothari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first to brahmins; hence benefitted from political and admin power</w:t>
            </w:r>
          </w:p>
          <w:p w14:paraId="6A03E632" w14:textId="5299F911" w:rsidR="00DF3552" w:rsidRPr="00EF5CB9" w:rsidRDefault="00DF3552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Jodhka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hide their caste to avoid bias</w:t>
            </w:r>
          </w:p>
          <w:p w14:paraId="2A78DDF2" w14:textId="77777777" w:rsidR="001F3B42" w:rsidRPr="00EF5CB9" w:rsidRDefault="001F3B42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193A830B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Gail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Omvedt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: Argues that the caste system is not intrinsic to Hinduism but was grafted onto it</w:t>
            </w:r>
          </w:p>
          <w:p w14:paraId="74C1EAD9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later. She emphasizes the need to reclaim core Hindu values like inclusivity and compassion to</w:t>
            </w:r>
          </w:p>
          <w:p w14:paraId="4E5B8D54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dismantle caste structures.</w:t>
            </w:r>
          </w:p>
          <w:p w14:paraId="2949AB28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• Christopher I. Fuller: Analyzes how traditional interpretations of karma and dharma perpetuate</w:t>
            </w:r>
          </w:p>
          <w:p w14:paraId="0A37D6A1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hierarchies. He advocates for recasting these concepts to promote social justice and</w:t>
            </w:r>
          </w:p>
          <w:p w14:paraId="1B31A1B4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individual empowerment.</w:t>
            </w:r>
          </w:p>
          <w:p w14:paraId="5A15273E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• Arvind Sharma: Suggests that emphasizing the concept of bhakti (devotion) can provide a</w:t>
            </w:r>
          </w:p>
          <w:p w14:paraId="788F5FD8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spiritual pathway towards overcoming caste divisions and fostering universal brotherhood.</w:t>
            </w:r>
          </w:p>
          <w:p w14:paraId="2F5CD802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• Jyotirmaya Sharma: Argues that Hinduism's inherent diversity makes it difficult to impose a</w:t>
            </w:r>
          </w:p>
          <w:p w14:paraId="17D785FE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singular interpretation on caste and its relationship to religion. He promotes inter-caste dialogue</w:t>
            </w:r>
          </w:p>
          <w:p w14:paraId="423C1CC4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and contextual understanding within different Hindu traditions.</w:t>
            </w:r>
          </w:p>
          <w:p w14:paraId="17286D96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• Romila Thapar: Emphasizes the historical and political aspects of caste, suggesting that focusing</w:t>
            </w:r>
          </w:p>
          <w:p w14:paraId="0500D9EE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solely on religious reform might be insufficient. She calls for broader societal and economic</w:t>
            </w:r>
          </w:p>
          <w:p w14:paraId="0CB5290D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reforms to address the root causes of caste discrimination.</w:t>
            </w:r>
          </w:p>
          <w:p w14:paraId="1CF483EF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• Makarand Paranjape: While acknowledging the need for critical reflection on caste within</w:t>
            </w:r>
          </w:p>
          <w:p w14:paraId="6B7621BE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Hinduism, he cautions against rejecting traditional scriptures entirely. He suggests a balanced</w:t>
            </w:r>
          </w:p>
          <w:p w14:paraId="2DF95F86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approach that draws on both ancient wisdom and contemporary social concerns.</w:t>
            </w:r>
          </w:p>
          <w:p w14:paraId="52D267ED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• Feminist perspectives: Scholars like Uma Chakravarti and Radhika Coomaraswamy examine</w:t>
            </w:r>
          </w:p>
          <w:p w14:paraId="6CE9DD8A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how caste and gender intertwined in Hindu society, further marginalizing women from lower</w:t>
            </w:r>
          </w:p>
          <w:p w14:paraId="62E4ED4B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castes. They call for an intersectional approach that addresses both caste and gender oppression.</w:t>
            </w:r>
          </w:p>
          <w:p w14:paraId="03704153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• Dalit voices: Writings by Dalit scholars like B.R. Ambedkar and Kancha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Ilaiah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Shepherd</w:t>
            </w:r>
          </w:p>
          <w:p w14:paraId="0486AFEC" w14:textId="77777777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challenge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casteist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interpretations of Hindu texts and advocate for a radical reconstruction of</w:t>
            </w:r>
          </w:p>
          <w:p w14:paraId="31CD3395" w14:textId="3E17AF00" w:rsidR="00224E9D" w:rsidRPr="00EF5CB9" w:rsidRDefault="00224E9D" w:rsidP="00224E9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religious narratives to ensure Dalit liberation.</w:t>
            </w:r>
          </w:p>
        </w:tc>
        <w:tc>
          <w:tcPr>
            <w:tcW w:w="3499" w:type="dxa"/>
            <w:noWrap/>
          </w:tcPr>
          <w:p w14:paraId="2840A0F7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4F08926A" w14:textId="77777777" w:rsidTr="003D7875">
        <w:trPr>
          <w:trHeight w:val="206"/>
        </w:trPr>
        <w:tc>
          <w:tcPr>
            <w:tcW w:w="15914" w:type="dxa"/>
            <w:gridSpan w:val="3"/>
            <w:noWrap/>
          </w:tcPr>
          <w:p w14:paraId="09C11328" w14:textId="506B808A" w:rsidR="003D7875" w:rsidRPr="00EF5CB9" w:rsidRDefault="001375B4" w:rsidP="003D787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Tribes</w:t>
            </w:r>
          </w:p>
        </w:tc>
      </w:tr>
      <w:tr w:rsidR="001375B4" w:rsidRPr="00EF5CB9" w14:paraId="0278E76A" w14:textId="77777777" w:rsidTr="00986D19">
        <w:trPr>
          <w:trHeight w:val="692"/>
        </w:trPr>
        <w:tc>
          <w:tcPr>
            <w:tcW w:w="1255" w:type="dxa"/>
            <w:noWrap/>
          </w:tcPr>
          <w:p w14:paraId="25DEFEDC" w14:textId="6C4E77B1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Definitional problem</w:t>
            </w:r>
          </w:p>
        </w:tc>
        <w:tc>
          <w:tcPr>
            <w:tcW w:w="11160" w:type="dxa"/>
            <w:noWrap/>
          </w:tcPr>
          <w:p w14:paraId="6E53A1BD" w14:textId="55DBFD7A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 has 700+ tribes and constitute 8.6% of Indian pop as per 2011 census; 15% area</w:t>
            </w:r>
          </w:p>
          <w:p w14:paraId="799BE0A7" w14:textId="3D36F661" w:rsidR="007566DE" w:rsidRPr="00EF5CB9" w:rsidRDefault="007566DE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Tribes are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heterogenous groups with homogenous identity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under const 6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vertAlign w:val="superscript"/>
                <w:lang w:eastAsia="en-US"/>
              </w:rPr>
              <w:t>th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schedule </w:t>
            </w:r>
          </w:p>
          <w:p w14:paraId="6088EB09" w14:textId="5EDC8BF8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Features – 77% anemic,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59% literacy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63 life expectancy, 45% poverty</w:t>
            </w:r>
            <w:r w:rsidR="0074136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+ </w:t>
            </w:r>
            <w:r w:rsidR="0074136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60% dropout</w:t>
            </w:r>
          </w:p>
          <w:p w14:paraId="7DCB1614" w14:textId="493A7028" w:rsidR="001375B4" w:rsidRPr="00EF5CB9" w:rsidRDefault="001375B4" w:rsidP="00F721A8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India tribes diff from world as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not homogenous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14A8E09" w14:textId="4A3D0E52" w:rsidR="00F721A8" w:rsidRPr="00EF5CB9" w:rsidRDefault="00F721A8" w:rsidP="00F721A8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Orientalists and Indologists – not much difference – only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mop and settlement style</w:t>
            </w:r>
          </w:p>
          <w:p w14:paraId="656B5BD1" w14:textId="329A61EA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MoTA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</w:t>
            </w:r>
            <w:r w:rsidRPr="00EF5CB9"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Ministry of Tribal Affairs, Definition: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CP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SB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</w:t>
            </w:r>
            <w:proofErr w:type="spellEnd"/>
          </w:p>
          <w:p w14:paraId="62AE5CDB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1) Primitive traits</w:t>
            </w:r>
          </w:p>
          <w:p w14:paraId="562D2808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2) Distinctive culture</w:t>
            </w:r>
          </w:p>
          <w:p w14:paraId="1D659905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3) Geography Isolation</w:t>
            </w:r>
          </w:p>
          <w:p w14:paraId="5DAC0DAF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4) Shyness from general Population</w:t>
            </w:r>
          </w:p>
          <w:p w14:paraId="20C122A6" w14:textId="2C95ED9C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5) Backwardness</w:t>
            </w:r>
          </w:p>
          <w:p w14:paraId="6BD5F2C8" w14:textId="17F0073E" w:rsidR="00A732A6" w:rsidRPr="00EF5CB9" w:rsidRDefault="001A0C66" w:rsidP="00620B4C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Herbert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risley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girgson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620B4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based</w:t>
            </w:r>
            <w:proofErr w:type="gramEnd"/>
            <w:r w:rsidR="00620B4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on residence and culture</w:t>
            </w:r>
          </w:p>
          <w:p w14:paraId="083E010D" w14:textId="644A903E" w:rsidR="009F3A3D" w:rsidRPr="00EF5CB9" w:rsidRDefault="009F3A3D" w:rsidP="009F3A3D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JH Hu</w:t>
            </w:r>
            <w:r w:rsidR="00952C3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ton – “tribes and caste in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”  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caste and tribe are diff concepts</w:t>
            </w:r>
          </w:p>
          <w:p w14:paraId="11B4030A" w14:textId="6B6151E4" w:rsidR="00A37BEE" w:rsidRPr="00EF5CB9" w:rsidRDefault="009F3A3D" w:rsidP="009F3A3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Tribes have occupational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homegneity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whereas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castes have occupation heterogeneity</w:t>
            </w:r>
          </w:p>
          <w:p w14:paraId="1864552A" w14:textId="3248C96A" w:rsidR="009F3A3D" w:rsidRPr="00EF5CB9" w:rsidRDefault="009F3A3D" w:rsidP="009F3A3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Live in forest vs plains</w:t>
            </w:r>
          </w:p>
          <w:p w14:paraId="630F3244" w14:textId="578C86C0" w:rsidR="009F3A3D" w:rsidRPr="00EF5CB9" w:rsidRDefault="009F3A3D" w:rsidP="009F3A3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Practice animism and naturalism vs organized structure</w:t>
            </w:r>
          </w:p>
          <w:p w14:paraId="62F1A245" w14:textId="69BBF81C" w:rsidR="009F3A3D" w:rsidRPr="00EF5CB9" w:rsidRDefault="009F3A3D" w:rsidP="009F3A3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Egalitarian vs hierarchical </w:t>
            </w:r>
          </w:p>
          <w:p w14:paraId="794723B3" w14:textId="4F1D27ED" w:rsidR="00952C33" w:rsidRPr="00EF5CB9" w:rsidRDefault="00952C33" w:rsidP="009F3A3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SC Roy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hindusism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is a common factor </w:t>
            </w:r>
            <w:r w:rsidR="00200ED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that established unity </w:t>
            </w:r>
          </w:p>
          <w:p w14:paraId="3EF8BAB0" w14:textId="60F7E1F3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Majumdar: there has been a crisscross of tribes except in East</w:t>
            </w:r>
          </w:p>
          <w:p w14:paraId="4E2B7922" w14:textId="4A0FF5C6" w:rsidR="001375B4" w:rsidRPr="00EF5CB9" w:rsidRDefault="00851A66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 xml:space="preserve">FG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Bailey: caste and tribe in </w:t>
            </w:r>
            <w:proofErr w:type="gram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continuum </w:t>
            </w:r>
            <w:r w:rsidR="00E26EC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(</w:t>
            </w:r>
            <w:proofErr w:type="gramEnd"/>
            <w:r w:rsidR="00E26EC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tribe caste </w:t>
            </w:r>
            <w:r w:rsidR="00262F8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and nation</w:t>
            </w:r>
            <w:r w:rsidR="00E26EC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) </w:t>
            </w:r>
          </w:p>
          <w:p w14:paraId="5D81F170" w14:textId="0673523D" w:rsidR="00684F00" w:rsidRPr="00EF5CB9" w:rsidRDefault="00822E43" w:rsidP="00684F0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Caste and tribe are ideal types</w:t>
            </w:r>
          </w:p>
          <w:p w14:paraId="292C911F" w14:textId="3B5A9167" w:rsidR="00822E43" w:rsidRPr="00EF5CB9" w:rsidRDefault="00822E43" w:rsidP="00CB6322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Caste is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oranic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hierarchical – has many units who </w:t>
            </w:r>
            <w:r w:rsidR="00CB632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are interdependent on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each other</w:t>
            </w:r>
          </w:p>
          <w:p w14:paraId="5CBDC37C" w14:textId="57181EFE" w:rsidR="00CB6322" w:rsidRPr="00EF5CB9" w:rsidRDefault="00CB6322" w:rsidP="00CB6322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Tribes instead are segmentary and independent</w:t>
            </w:r>
          </w:p>
          <w:p w14:paraId="374BCCCF" w14:textId="77777777" w:rsidR="00CB6322" w:rsidRPr="00EF5CB9" w:rsidRDefault="00CB6322" w:rsidP="00CB632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 reality – they sit in between </w:t>
            </w:r>
          </w:p>
          <w:p w14:paraId="208C55BD" w14:textId="65656652" w:rsidR="00CB6322" w:rsidRPr="00EF5CB9" w:rsidRDefault="00CB6322" w:rsidP="00CB6322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Some interdependence in tribes</w:t>
            </w:r>
          </w:p>
          <w:p w14:paraId="38198974" w14:textId="42C09898" w:rsidR="00FE4565" w:rsidRPr="00EF5CB9" w:rsidRDefault="00FE4565" w:rsidP="00CB632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Odisha study </w:t>
            </w:r>
          </w:p>
          <w:p w14:paraId="47151D98" w14:textId="0AAD5EC6" w:rsidR="00CB6322" w:rsidRPr="00EF5CB9" w:rsidRDefault="00CB6322" w:rsidP="00FE4565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</w:t>
            </w:r>
            <w:r w:rsidR="00F12A1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onds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="00F12A1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in </w:t>
            </w:r>
            <w:proofErr w:type="spellStart"/>
            <w:r w:rsidR="00F12A1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odisha</w:t>
            </w:r>
            <w:proofErr w:type="spellEnd"/>
            <w:r w:rsidR="00F12A1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divided into clans and segmentary which are equal – so tribe</w:t>
            </w:r>
          </w:p>
          <w:p w14:paraId="1474AF46" w14:textId="5EDFD47B" w:rsidR="00F12A1B" w:rsidRPr="00EF5CB9" w:rsidRDefault="00F12A1B" w:rsidP="00FE4565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Oriya </w:t>
            </w:r>
            <w:r w:rsidR="007C517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7C517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organic and hierarchical </w:t>
            </w:r>
          </w:p>
          <w:p w14:paraId="04529824" w14:textId="2A146305" w:rsidR="007C5174" w:rsidRPr="00EF5CB9" w:rsidRDefault="007C5174" w:rsidP="00FE4565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Amongst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khonds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panos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are present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kondhs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but they pick up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ddead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animals – so some hierarchy </w:t>
            </w:r>
          </w:p>
          <w:p w14:paraId="7CBD1AB9" w14:textId="6898E600" w:rsidR="00E6030E" w:rsidRPr="00EF5CB9" w:rsidRDefault="00E6030E" w:rsidP="00CB632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Moreover, if we take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oriyas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as a whole with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diff villages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brahmins of diff villages are equal to each other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hence equ</w:t>
            </w:r>
            <w:r w:rsidR="00FE456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alitarian and </w:t>
            </w:r>
            <w:proofErr w:type="spellStart"/>
            <w:r w:rsidR="00FE456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segmentory</w:t>
            </w:r>
            <w:proofErr w:type="spellEnd"/>
            <w:r w:rsidR="00FE456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5669810" w14:textId="128F2B74" w:rsidR="00FE4565" w:rsidRPr="00EF5CB9" w:rsidRDefault="00FE4565" w:rsidP="00CB632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Some caste features in tribes and some in caste</w:t>
            </w:r>
          </w:p>
          <w:p w14:paraId="36EB5611" w14:textId="42621A2C" w:rsidR="00501765" w:rsidRPr="00EF5CB9" w:rsidRDefault="00501765" w:rsidP="0050176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However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criticized as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no purity pollution in tribes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which is imp to caste</w:t>
            </w:r>
          </w:p>
          <w:p w14:paraId="48BCD9C3" w14:textId="77777777" w:rsidR="00501765" w:rsidRPr="00EF5CB9" w:rsidRDefault="00501765" w:rsidP="00CB632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7C7F8839" w14:textId="58BDE08F" w:rsidR="005F200F" w:rsidRPr="00EF5CB9" w:rsidRDefault="005F200F" w:rsidP="005F200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Surjit Sinha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study tribes from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“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tribe-peasantry continuum” (tribe</w:t>
            </w:r>
            <w:r w:rsidR="001620E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encouraged to work for upper caste as </w:t>
            </w:r>
            <w:r w:rsidR="00216D5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they need services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peasant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</w:t>
            </w:r>
            <w:r w:rsidR="00F721A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after B started cutting trees -&gt; they migrated in </w:t>
            </w:r>
            <w:proofErr w:type="spellStart"/>
            <w:r w:rsidR="00F721A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seahc</w:t>
            </w:r>
            <w:proofErr w:type="spellEnd"/>
            <w:r w:rsidR="00F721A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livelihood and started offering peasant services </w:t>
            </w:r>
          </w:p>
          <w:p w14:paraId="4399F3CF" w14:textId="77777777" w:rsidR="005F200F" w:rsidRPr="00EF5CB9" w:rsidRDefault="005F200F" w:rsidP="005F200F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Bailey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difference between caste peasant and tribal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peasant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42B24D8" w14:textId="77777777" w:rsidR="005F200F" w:rsidRPr="00EF5CB9" w:rsidRDefault="005F200F" w:rsidP="005F200F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Peasant economy is institutional, tribal economy is technological</w:t>
            </w:r>
          </w:p>
          <w:p w14:paraId="6E450A68" w14:textId="00A38283" w:rsidR="00F67693" w:rsidRPr="00EF5CB9" w:rsidRDefault="005F200F" w:rsidP="005F200F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Caste peasant has hereditary land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jajmani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whereas tribal peasant uses his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archaic tech</w:t>
            </w:r>
          </w:p>
          <w:p w14:paraId="0858C52A" w14:textId="15317559" w:rsidR="00F721A8" w:rsidRPr="00EF5CB9" w:rsidRDefault="00F721A8" w:rsidP="00F721A8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Frank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fernandes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: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jajmani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tribe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hira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tribe in assam – pots only for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hh</w:t>
            </w:r>
            <w:proofErr w:type="spellEnd"/>
          </w:p>
          <w:p w14:paraId="544DC687" w14:textId="7C3926B1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Elwin: called them “aboriginals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”; there has been de-tribalization with British onset as railways and other sources of interaction emerged</w:t>
            </w:r>
            <w:r w:rsidR="00620B4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="00620B4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 </w:t>
            </w:r>
            <w:r w:rsidR="00620B4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based</w:t>
            </w:r>
            <w:proofErr w:type="gramEnd"/>
            <w:r w:rsidR="00620B4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on degree of assimilation</w:t>
            </w:r>
          </w:p>
          <w:p w14:paraId="2CB22890" w14:textId="2628B738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GSG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Backward Hindus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hinduized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tribe, partially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hinduized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, hill section</w:t>
            </w:r>
          </w:p>
          <w:p w14:paraId="2577043E" w14:textId="4365F559" w:rsidR="00835E5D" w:rsidRPr="00EF5CB9" w:rsidRDefault="00BA247F" w:rsidP="00835E5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Tribe became caste by undertaking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rituals </w:t>
            </w:r>
          </w:p>
          <w:p w14:paraId="2676705A" w14:textId="10D41279" w:rsidR="00E847F2" w:rsidRPr="00EF5CB9" w:rsidRDefault="00E847F2" w:rsidP="00835E5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Once they have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modern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they will develop class character</w:t>
            </w:r>
          </w:p>
          <w:p w14:paraId="566A379E" w14:textId="2387B769" w:rsidR="00B27A53" w:rsidRPr="00EF5CB9" w:rsidRDefault="00B27A53" w:rsidP="00835E5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Revolution from tribe to caste to class</w:t>
            </w:r>
          </w:p>
          <w:p w14:paraId="100B97B5" w14:textId="18EE965A" w:rsidR="00F32A5B" w:rsidRPr="00EF5CB9" w:rsidRDefault="00F32A5B" w:rsidP="00835E5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Supported by SC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Roy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jana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jati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are co-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existant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</w:p>
          <w:p w14:paraId="3474BD4A" w14:textId="71D8D3E1" w:rsidR="00CD1EFA" w:rsidRPr="00EF5CB9" w:rsidRDefault="00CD1EFA" w:rsidP="00835E5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Oppose as some tribes have nth to do with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rituals such as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NE or Andaman tribes</w:t>
            </w:r>
          </w:p>
          <w:p w14:paraId="7C4BD7D7" w14:textId="165CBB1D" w:rsidR="00F721A8" w:rsidRPr="00EF5CB9" w:rsidRDefault="007B3C84" w:rsidP="00835E5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NK Bose </w:t>
            </w:r>
            <w:r w:rsidR="00ED19D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(</w:t>
            </w:r>
            <w:r w:rsidR="00F721A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used </w:t>
            </w:r>
            <w:proofErr w:type="spellStart"/>
            <w:r w:rsidR="00ED19D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hindu</w:t>
            </w:r>
            <w:proofErr w:type="spellEnd"/>
            <w:r w:rsidR="00ED19D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method of </w:t>
            </w:r>
            <w:proofErr w:type="spellStart"/>
            <w:r w:rsidR="00ED19D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acculturization</w:t>
            </w:r>
            <w:proofErr w:type="spellEnd"/>
            <w:r w:rsidR="00ED19D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) </w:t>
            </w:r>
            <w:r w:rsidR="00ED19D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</w:t>
            </w:r>
          </w:p>
          <w:p w14:paraId="67DE95F6" w14:textId="235B2FF7" w:rsidR="007B3C84" w:rsidRPr="00EF5CB9" w:rsidRDefault="007B3C84" w:rsidP="00F721A8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tribes are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their own way, so don’t call them backward</w:t>
            </w:r>
            <w:r w:rsidR="00B4798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</w:t>
            </w:r>
            <w:proofErr w:type="spellStart"/>
            <w:r w:rsidR="00B4798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hindus</w:t>
            </w:r>
            <w:proofErr w:type="spellEnd"/>
            <w:r w:rsidR="00B4798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consider only some rivers sacred whereas tribes consider all as scared</w:t>
            </w:r>
          </w:p>
          <w:p w14:paraId="2E39B997" w14:textId="12177EFC" w:rsidR="00F721A8" w:rsidRPr="00EF5CB9" w:rsidRDefault="00F721A8" w:rsidP="00F721A8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also, tribes preferred over untouchable peasants due to purity pollution</w:t>
            </w:r>
          </w:p>
          <w:p w14:paraId="6182FD34" w14:textId="0A2D2AB7" w:rsidR="00B75D14" w:rsidRPr="00EF5CB9" w:rsidRDefault="00B75D14" w:rsidP="00835E5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Five fold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classification</w:t>
            </w:r>
          </w:p>
          <w:p w14:paraId="19947D25" w14:textId="63E3592C" w:rsidR="00B75D14" w:rsidRPr="00EF5CB9" w:rsidRDefault="00B75D14" w:rsidP="00B75D1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Aboriginals</w:t>
            </w:r>
          </w:p>
          <w:p w14:paraId="7C3724C5" w14:textId="6BDE4359" w:rsidR="00B75D14" w:rsidRPr="00EF5CB9" w:rsidRDefault="00B75D14" w:rsidP="00B75D1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Tribals having association with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neighbouring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society, but maintaining distinctiveness</w:t>
            </w:r>
          </w:p>
          <w:p w14:paraId="1EEF5ADE" w14:textId="14E84CFB" w:rsidR="00B75D14" w:rsidRPr="00EF5CB9" w:rsidRDefault="00992793" w:rsidP="00B75D1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Living in village with caste, sects but maintain their identity</w:t>
            </w:r>
          </w:p>
          <w:p w14:paraId="13C415F3" w14:textId="1017875F" w:rsidR="00992793" w:rsidRPr="00EF5CB9" w:rsidRDefault="00992793" w:rsidP="00B75D1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Degraded to status of untouchables</w:t>
            </w:r>
          </w:p>
          <w:p w14:paraId="30CFA899" w14:textId="4AB84E07" w:rsidR="00992793" w:rsidRPr="00EF5CB9" w:rsidRDefault="00992793" w:rsidP="00B75D1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Assimilated in mainstream and enjoy economic, social status</w:t>
            </w:r>
          </w:p>
          <w:p w14:paraId="5465A61B" w14:textId="1468600D" w:rsidR="001375B4" w:rsidRPr="00EF5CB9" w:rsidRDefault="00620B4C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Hence use features to define instead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Mandelbaum: 5 features</w:t>
            </w:r>
          </w:p>
          <w:p w14:paraId="73435250" w14:textId="03F7D993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Kinship – beyond conventional nuclear, joint</w:t>
            </w:r>
            <w:r w:rsidR="006D64F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6D64F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instrument of social bonds</w:t>
            </w:r>
          </w:p>
          <w:p w14:paraId="051EF4EE" w14:textId="5AD07C2C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No hierarchy </w:t>
            </w:r>
          </w:p>
          <w:p w14:paraId="0B387FA0" w14:textId="738FB2AC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No formal org</w:t>
            </w:r>
          </w:p>
          <w:p w14:paraId="6AC66200" w14:textId="0253A6AD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Communitarian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AB185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no </w:t>
            </w:r>
            <w:proofErr w:type="spellStart"/>
            <w:r w:rsidR="00AB185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pvt</w:t>
            </w:r>
            <w:proofErr w:type="spellEnd"/>
            <w:r w:rsidR="00AB185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land holding</w:t>
            </w:r>
          </w:p>
          <w:p w14:paraId="644969C0" w14:textId="3C771CE4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Segmentary </w:t>
            </w:r>
          </w:p>
          <w:p w14:paraId="2378B3B1" w14:textId="7C167050" w:rsidR="00AB185A" w:rsidRPr="00EF5CB9" w:rsidRDefault="00AB185A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Little value on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surplus accumulation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use of capital and market trading</w:t>
            </w:r>
          </w:p>
          <w:p w14:paraId="5D835279" w14:textId="1A1FC813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Dube</w:t>
            </w:r>
          </w:p>
          <w:p w14:paraId="71F40A16" w14:textId="0380A292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Aboriginals in seclusion, tribals in non-tribal society but distinct, tribal in non-tribal but maintain identity, untouchables,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assiminated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7880DE7" w14:textId="6EFEFAF5" w:rsidR="000E6B55" w:rsidRPr="00EF5CB9" w:rsidRDefault="000E6B55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Gonds went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kshatriyaization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became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rajgonds</w:t>
            </w:r>
            <w:proofErr w:type="spellEnd"/>
          </w:p>
          <w:p w14:paraId="3B859E61" w14:textId="692055E9" w:rsidR="00FD027D" w:rsidRPr="00EF5CB9" w:rsidRDefault="00FD027D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Who went for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came in contact with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dust and called themselves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dhul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gonds</w:t>
            </w:r>
            <w:proofErr w:type="spellEnd"/>
          </w:p>
          <w:p w14:paraId="4EFD3B69" w14:textId="3D9CAECF" w:rsidR="009265A6" w:rsidRPr="00EF5CB9" w:rsidRDefault="009265A6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Who still live in forest are tribes</w:t>
            </w:r>
          </w:p>
          <w:p w14:paraId="1A5EED98" w14:textId="3BD5DDF1" w:rsidR="00480DFA" w:rsidRPr="00EF5CB9" w:rsidRDefault="00480DFA" w:rsidP="00480DFA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Burman </w:t>
            </w:r>
            <w:r w:rsidR="000E163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="000E163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dif</w:t>
            </w:r>
            <w:proofErr w:type="spellEnd"/>
            <w:r w:rsidR="000E163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types</w:t>
            </w:r>
          </w:p>
          <w:p w14:paraId="03388747" w14:textId="689C2E5B" w:rsidR="000E1637" w:rsidRPr="00EF5CB9" w:rsidRDefault="000E1637" w:rsidP="000E163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Negative orientation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towards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hindusim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those tribes who lost their identity due to exposure</w:t>
            </w:r>
          </w:p>
          <w:p w14:paraId="29755D8F" w14:textId="385037BB" w:rsidR="000E1637" w:rsidRPr="00EF5CB9" w:rsidRDefault="00BE1A54" w:rsidP="000E163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Positive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got a better life</w:t>
            </w:r>
          </w:p>
          <w:p w14:paraId="005DE182" w14:textId="5311B64D" w:rsidR="00BE1A54" w:rsidRPr="00EF5CB9" w:rsidRDefault="00BE1A54" w:rsidP="000E163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Assimilated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hindu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tribes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completely assimilated and may even get high status and land </w:t>
            </w:r>
          </w:p>
          <w:p w14:paraId="596E22A0" w14:textId="4A9D0482" w:rsidR="00565931" w:rsidRPr="00EF5CB9" w:rsidRDefault="00565931" w:rsidP="000E163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Indifferent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who do not believe in Hinduism </w:t>
            </w:r>
            <w:proofErr w:type="spellStart"/>
            <w:r w:rsidR="0095623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95623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Sentinelese and </w:t>
            </w:r>
            <w:proofErr w:type="spellStart"/>
            <w:r w:rsidR="0095623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Orge</w:t>
            </w:r>
            <w:proofErr w:type="spellEnd"/>
          </w:p>
          <w:p w14:paraId="01A48DFC" w14:textId="0891974A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Geography</w:t>
            </w:r>
          </w:p>
          <w:p w14:paraId="7FD70849" w14:textId="69DCB053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Northeast – A, AP, M, M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Mizos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), N (Nagas), Khasi – Mongolian </w:t>
            </w:r>
          </w:p>
          <w:p w14:paraId="75DD9171" w14:textId="1EC2E708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Central – B, J, C, MP, M (Gonds), G, R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Bhils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), O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( Santhals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) -proto Australoid  </w:t>
            </w:r>
          </w:p>
          <w:p w14:paraId="17B1F056" w14:textId="45137BE1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South – AP, TN, K, K, AN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toda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kadar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 proto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Australoid</w:t>
            </w:r>
          </w:p>
          <w:p w14:paraId="04FB0E8F" w14:textId="7EFA29F9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North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J&amp;K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HP, UK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Bhotia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gaddi</w:t>
            </w:r>
            <w:r w:rsidR="00A9006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Lohar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Mongolian )</w:t>
            </w:r>
            <w:proofErr w:type="gramEnd"/>
          </w:p>
          <w:p w14:paraId="2CCB7524" w14:textId="4B3CF530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Pop as % of total varies significantly across states (90% in Naga but 2 digit in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Nicobar(</w:t>
            </w:r>
            <w:proofErr w:type="gramEnd"/>
          </w:p>
          <w:p w14:paraId="2207FFEB" w14:textId="4B5CFE59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Const safeguards</w:t>
            </w:r>
          </w:p>
          <w:p w14:paraId="16EE9182" w14:textId="0FB74503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15: special provision for advancement</w:t>
            </w:r>
          </w:p>
          <w:p w14:paraId="320CFD57" w14:textId="375FB85D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338A: NC for ST</w:t>
            </w:r>
          </w:p>
          <w:p w14:paraId="02216A54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Fifth and sixth schedule</w:t>
            </w:r>
          </w:p>
          <w:p w14:paraId="10CD9909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46 – state to promote with special care to education and economic interests of SC and ST</w:t>
            </w:r>
          </w:p>
          <w:p w14:paraId="39F982A7" w14:textId="4240553E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Articles 330 and 332 ---&gt; seats are reserved for SC and ST in Lok Sabha &amp; State Vidhan Sabhas.</w:t>
            </w:r>
          </w:p>
          <w:p w14:paraId="3912F5B4" w14:textId="6BF9246C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Focus on preserving unique identity of tribes</w:t>
            </w:r>
          </w:p>
          <w:p w14:paraId="2EEF8609" w14:textId="35892B05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Freedom of movement restricted for tribal areas</w:t>
            </w:r>
          </w:p>
          <w:p w14:paraId="2E6834A7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Caste vs tribe</w:t>
            </w:r>
          </w:p>
          <w:p w14:paraId="35F32609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Ghurye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: tribes are backward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hindus</w:t>
            </w:r>
            <w:proofErr w:type="spellEnd"/>
          </w:p>
          <w:p w14:paraId="03582883" w14:textId="1E90994B" w:rsidR="00887020" w:rsidRPr="00EF5CB9" w:rsidRDefault="00887020" w:rsidP="0088702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Said tribe – caste – class </w:t>
            </w:r>
          </w:p>
          <w:p w14:paraId="7DDD08AA" w14:textId="6B9CB7E5" w:rsidR="00270D94" w:rsidRPr="00EF5CB9" w:rsidRDefault="00270D9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Continum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</w:p>
          <w:p w14:paraId="0B3B9D41" w14:textId="601ECE9E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Tribes enter into caste by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Sanskritization </w:t>
            </w:r>
            <w:r w:rsidR="00AA021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;</w:t>
            </w:r>
            <w:proofErr w:type="gramEnd"/>
            <w:r w:rsidR="00AA021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AA021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Dube</w:t>
            </w:r>
            <w:r w:rsidR="00AA021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called it </w:t>
            </w:r>
            <w:proofErr w:type="spellStart"/>
            <w:r w:rsidR="00AA021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Khatriyaization</w:t>
            </w:r>
            <w:proofErr w:type="spellEnd"/>
            <w:r w:rsidR="00AA021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7B56BE7" w14:textId="2E5DD094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Counter: No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pure pollution </w:t>
            </w:r>
            <w:r w:rsidR="005E42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classification</w:t>
            </w:r>
            <w:r w:rsidR="005E42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tribe </w:t>
            </w:r>
            <w:r w:rsidR="00E26EC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so no relation between caste and tribe </w:t>
            </w:r>
          </w:p>
          <w:p w14:paraId="26ED1BFE" w14:textId="42E2F4A7" w:rsidR="00621A97" w:rsidRPr="00EF5CB9" w:rsidRDefault="00621A97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Herbert Risley – endogamy not as rigidly enforced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amongst tribes as caste</w:t>
            </w:r>
          </w:p>
          <w:p w14:paraId="79B9B6D0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Very equal; egalitarian society</w:t>
            </w:r>
          </w:p>
          <w:p w14:paraId="7CBC61BE" w14:textId="77777777" w:rsidR="00AA0212" w:rsidRPr="00EF5CB9" w:rsidRDefault="00AA0212" w:rsidP="00AA021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YVS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Nath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large number of tribes are entering int caste society via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sanskritization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lowest position in caste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are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reserved for tribes in caste system </w:t>
            </w:r>
          </w:p>
          <w:p w14:paraId="1CD6FF0B" w14:textId="363CA52F" w:rsidR="00A96F46" w:rsidRPr="00EF5CB9" w:rsidRDefault="00A96F46" w:rsidP="00A96F4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Hoffman and Lister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7E31C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studied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Mundari village with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munda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tribes – 3 agrarian classes within tribes</w:t>
            </w:r>
          </w:p>
          <w:p w14:paraId="0BACE5AD" w14:textId="77777777" w:rsidR="00A96F46" w:rsidRPr="00EF5CB9" w:rsidRDefault="00A96F46" w:rsidP="00A96F46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Land owner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ryot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laborer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BDC1238" w14:textId="77777777" w:rsidR="00A96F46" w:rsidRPr="00EF5CB9" w:rsidRDefault="00A96F46" w:rsidP="00A96F46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Land owner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doesn’t till land on his own, </w:t>
            </w:r>
            <w:r w:rsidR="00BC263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lease to ryot (charge 75% as rent)</w:t>
            </w:r>
          </w:p>
          <w:p w14:paraId="75607540" w14:textId="77777777" w:rsidR="00BC263F" w:rsidRPr="00EF5CB9" w:rsidRDefault="00BC263F" w:rsidP="00A96F46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labourer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moves house to house</w:t>
            </w:r>
          </w:p>
          <w:p w14:paraId="7F944FC4" w14:textId="1DA5FA44" w:rsidR="00BC263F" w:rsidRPr="00EF5CB9" w:rsidRDefault="00BC263F" w:rsidP="00A96F46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one </w:t>
            </w:r>
            <w:r w:rsidR="00195B8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group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wants another </w:t>
            </w:r>
            <w:r w:rsidR="00195B8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group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to work for them</w:t>
            </w:r>
          </w:p>
          <w:p w14:paraId="7970BDB5" w14:textId="77777777" w:rsidR="00BC263F" w:rsidRPr="00EF5CB9" w:rsidRDefault="00BC263F" w:rsidP="00A96F46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Hence look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frm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MOP perspective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as class is strong </w:t>
            </w:r>
          </w:p>
          <w:p w14:paraId="16C2FA9B" w14:textId="77777777" w:rsidR="005F200F" w:rsidRPr="00EF5CB9" w:rsidRDefault="005F200F" w:rsidP="005F200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Uma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Chakrobarty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endogamy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maintain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identity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unlike caste which is for purity</w:t>
            </w:r>
          </w:p>
          <w:p w14:paraId="76B8CCE7" w14:textId="5642016D" w:rsidR="00726191" w:rsidRPr="00EF5CB9" w:rsidRDefault="00726191" w:rsidP="005F200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Hutton and </w:t>
            </w:r>
            <w:r w:rsidR="0088041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Mandelbaum – difference but over years have acquired caste traits </w:t>
            </w:r>
            <w:proofErr w:type="spellStart"/>
            <w:r w:rsidR="0088041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eg</w:t>
            </w:r>
            <w:proofErr w:type="spellEnd"/>
            <w:r w:rsidR="0088041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Endogamy and occupational segregation in </w:t>
            </w:r>
            <w:proofErr w:type="spellStart"/>
            <w:r w:rsidR="0088041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todas</w:t>
            </w:r>
            <w:proofErr w:type="spellEnd"/>
          </w:p>
          <w:p w14:paraId="4548EBD5" w14:textId="58AAAB1D" w:rsidR="00D63F32" w:rsidRPr="00EF5CB9" w:rsidRDefault="00D63F32" w:rsidP="005F200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RS Sharma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stratification based on </w:t>
            </w:r>
            <w:r w:rsidR="00AA021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ge; elder given more importance</w:t>
            </w:r>
          </w:p>
          <w:p w14:paraId="62FD726B" w14:textId="3372859D" w:rsidR="00D63F32" w:rsidRPr="00EF5CB9" w:rsidRDefault="00D63F32" w:rsidP="005F200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Gender based stratification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Sioux </w:t>
            </w:r>
            <w:r w:rsidR="00AA021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Indian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soc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men go hunting, women </w:t>
            </w:r>
            <w:r w:rsidR="009A6A7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considered housewives</w:t>
            </w:r>
          </w:p>
          <w:p w14:paraId="247BC5EF" w14:textId="349F0399" w:rsidR="009A6A77" w:rsidRPr="00EF5CB9" w:rsidRDefault="009A6A77" w:rsidP="005F200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Malinowski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 totem can also be a basis of hierarchy</w:t>
            </w:r>
          </w:p>
          <w:p w14:paraId="538619DD" w14:textId="48D71364" w:rsidR="002F6663" w:rsidRPr="00EF5CB9" w:rsidRDefault="00880411" w:rsidP="002F6663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w:drawing>
                <wp:inline distT="0" distB="0" distL="0" distR="0" wp14:anchorId="7E0FAF4D" wp14:editId="08E28DC8">
                  <wp:extent cx="2653553" cy="1176205"/>
                  <wp:effectExtent l="0" t="0" r="0" b="5080"/>
                  <wp:docPr id="668901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9012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396" cy="1183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41416" w14:textId="55AAA556" w:rsidR="002F6663" w:rsidRPr="00EF5CB9" w:rsidRDefault="002F6663" w:rsidP="002F6663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w:drawing>
                <wp:inline distT="0" distB="0" distL="0" distR="0" wp14:anchorId="0E95C2FD" wp14:editId="08949274">
                  <wp:extent cx="3197411" cy="1096773"/>
                  <wp:effectExtent l="0" t="0" r="3175" b="8255"/>
                  <wp:docPr id="18161487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14879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841" cy="1098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9" w:type="dxa"/>
            <w:noWrap/>
          </w:tcPr>
          <w:p w14:paraId="26E38BDA" w14:textId="19781161" w:rsidR="009F3A3D" w:rsidRPr="00EF5CB9" w:rsidRDefault="009F3A3D" w:rsidP="009F3A3D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6B6227F3" w14:textId="77777777" w:rsidTr="00986D19">
        <w:trPr>
          <w:trHeight w:val="692"/>
        </w:trPr>
        <w:tc>
          <w:tcPr>
            <w:tcW w:w="1255" w:type="dxa"/>
            <w:noWrap/>
          </w:tcPr>
          <w:p w14:paraId="7B520269" w14:textId="72855D91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Colonial policies and tribes</w:t>
            </w:r>
          </w:p>
        </w:tc>
        <w:tc>
          <w:tcPr>
            <w:tcW w:w="11160" w:type="dxa"/>
            <w:noWrap/>
          </w:tcPr>
          <w:p w14:paraId="614BA270" w14:textId="647251C0" w:rsidR="001375B4" w:rsidRPr="00EF5CB9" w:rsidRDefault="001375B4" w:rsidP="006C3CA2">
            <w:pPr>
              <w:pStyle w:val="ListParagraph"/>
              <w:numPr>
                <w:ilvl w:val="0"/>
                <w:numId w:val="36"/>
              </w:numPr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  <w:t>followed policy of isolation from mainstream as integration -&gt; more revolts</w:t>
            </w:r>
          </w:p>
          <w:p w14:paraId="5AE35D96" w14:textId="28643C90" w:rsidR="001375B4" w:rsidRPr="00EF5CB9" w:rsidRDefault="001375B4" w:rsidP="006C3CA2">
            <w:pPr>
              <w:pStyle w:val="ListParagraph"/>
              <w:numPr>
                <w:ilvl w:val="0"/>
                <w:numId w:val="36"/>
              </w:numPr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  <w:t>civilize tribes as easier to manage them</w:t>
            </w:r>
          </w:p>
          <w:p w14:paraId="0AF3BDDB" w14:textId="77777777" w:rsidR="001375B4" w:rsidRPr="00EF5CB9" w:rsidRDefault="001375B4" w:rsidP="001375B4">
            <w:pPr>
              <w:pStyle w:val="ListParagraph"/>
              <w:ind w:left="360"/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</w:pPr>
          </w:p>
          <w:p w14:paraId="220A13E4" w14:textId="10217DC8" w:rsidR="001375B4" w:rsidRPr="00EF5CB9" w:rsidRDefault="001375B4" w:rsidP="001375B4">
            <w:pPr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  <w:t>Administration related policies – to max revenue</w:t>
            </w:r>
          </w:p>
          <w:p w14:paraId="0E36FDEE" w14:textId="25895EE4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Phase 1: 1770-1850s</w:t>
            </w:r>
          </w:p>
          <w:p w14:paraId="61CE7430" w14:textId="0D5D3345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Rajmahal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hills; Cleveland</w:t>
            </w:r>
          </w:p>
          <w:p w14:paraId="50F87C82" w14:textId="6CEEF4AD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Isolate tribal areas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EF5CB9"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Civil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criminal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jurisidiction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provided to local elders of the hills instead of British</w:t>
            </w:r>
          </w:p>
          <w:p w14:paraId="1155D24F" w14:textId="7E39D375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But system failed due to corruption</w:t>
            </w:r>
          </w:p>
          <w:p w14:paraId="60903C6E" w14:textId="6A18B5DA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Response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Paharias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Rajmahal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hills</w:t>
            </w:r>
          </w:p>
          <w:p w14:paraId="6185DE77" w14:textId="17379CBD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Phase 2 (1860-1919)</w:t>
            </w:r>
          </w:p>
          <w:p w14:paraId="01E2B12D" w14:textId="35F1BE06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Santhal revolution -&gt;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santhal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district created </w:t>
            </w:r>
          </w:p>
          <w:p w14:paraId="4AABDB65" w14:textId="25445FA4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1858 – Queen Proclamation allowing cultural right of all</w:t>
            </w:r>
          </w:p>
          <w:p w14:paraId="3CEF0DDD" w14:textId="0C00B53A" w:rsidR="003F382B" w:rsidRPr="00EF5CB9" w:rsidRDefault="003F382B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Aimed at economic gain at cost of tribal welfare</w:t>
            </w:r>
          </w:p>
          <w:p w14:paraId="53BC3381" w14:textId="1327F3F0" w:rsidR="00EC64B5" w:rsidRPr="00EF5CB9" w:rsidRDefault="00EC64B5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Vidhyarthi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says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led to alienation from forest which was not only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economy but culture and emotional</w:t>
            </w:r>
          </w:p>
          <w:p w14:paraId="55CA8ACE" w14:textId="6F8D5E97" w:rsidR="00EC64B5" w:rsidRPr="00EF5CB9" w:rsidRDefault="00EC64B5" w:rsidP="00EC64B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>Forest Act OF 1865 and 1878 – reserved, protected AD VILLAGE w/o rights to tribals - &gt; made forest a state property</w:t>
            </w:r>
          </w:p>
          <w:p w14:paraId="66767857" w14:textId="5848D0DF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Phase 3 (1919 – 1947)</w:t>
            </w:r>
          </w:p>
          <w:p w14:paraId="2F21FFB1" w14:textId="77777777" w:rsidR="000D7560" w:rsidRPr="00EF5CB9" w:rsidRDefault="000D7560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Aimed at isolating tribals</w:t>
            </w:r>
          </w:p>
          <w:p w14:paraId="2ADC6703" w14:textId="4AFB8B76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2 types – partially excluded (GG takes advice of village administrators) and wholly excluded (GG acted on discretion)</w:t>
            </w:r>
          </w:p>
          <w:p w14:paraId="43B78998" w14:textId="5596FCF1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But compromised as motive was revenue maximization </w:t>
            </w:r>
          </w:p>
          <w:p w14:paraId="6C079F46" w14:textId="1D0349AE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High admin as storehouse of minerals and resources </w:t>
            </w:r>
          </w:p>
          <w:p w14:paraId="306FF734" w14:textId="507FAE26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Christian missionaries engaged to convert them and assimilate them into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Christianity </w:t>
            </w:r>
            <w:proofErr w:type="spellStart"/>
            <w:r w:rsidR="00C358DB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Christianisation</w:t>
            </w:r>
            <w:proofErr w:type="spellEnd"/>
            <w:r w:rsidR="00C358DB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 of tribes</w:t>
            </w:r>
            <w:r w:rsidR="009929C6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– increased gulf between </w:t>
            </w:r>
            <w:proofErr w:type="spellStart"/>
            <w:r w:rsidR="009929C6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hindus</w:t>
            </w:r>
            <w:proofErr w:type="spellEnd"/>
            <w:r w:rsidR="009929C6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and tribes</w:t>
            </w:r>
          </w:p>
          <w:p w14:paraId="4A01DCF6" w14:textId="77777777" w:rsidR="001375B4" w:rsidRPr="00EF5CB9" w:rsidRDefault="001375B4" w:rsidP="001375B4">
            <w:pPr>
              <w:pStyle w:val="ListParagraph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44E0E1AB" w14:textId="77777777" w:rsidR="001375B4" w:rsidRPr="00EF5CB9" w:rsidRDefault="001375B4" w:rsidP="001375B4">
            <w:pPr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  <w:t>Forest policies</w:t>
            </w:r>
          </w:p>
          <w:p w14:paraId="6A1F1C5B" w14:textId="6786DAC3" w:rsidR="001375B4" w:rsidRPr="00EF5CB9" w:rsidRDefault="001375B4" w:rsidP="006C3CA2">
            <w:pPr>
              <w:pStyle w:val="ListParagraph"/>
              <w:numPr>
                <w:ilvl w:val="0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Mughals – less tax, practice Jhum, traditional rights</w:t>
            </w:r>
          </w:p>
          <w:p w14:paraId="366F01AB" w14:textId="74FB5CAC" w:rsidR="001375B4" w:rsidRPr="00EF5CB9" w:rsidRDefault="001375B4" w:rsidP="006C3CA2">
            <w:pPr>
              <w:pStyle w:val="ListParagraph"/>
              <w:numPr>
                <w:ilvl w:val="0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Colonial</w:t>
            </w:r>
          </w:p>
          <w:p w14:paraId="2138777A" w14:textId="0CBFD585" w:rsidR="001375B4" w:rsidRPr="00EF5CB9" w:rsidRDefault="001375B4" w:rsidP="006C3CA2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1855: </w:t>
            </w:r>
            <w:r w:rsidRPr="00EF5CB9"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Lord Dalhousie declared "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Teak" a state property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(wood). Restrictions were also put on collections of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MFP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Minor forests produce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</w:t>
            </w:r>
          </w:p>
          <w:p w14:paraId="215A16A1" w14:textId="77777777" w:rsidR="001375B4" w:rsidRPr="00EF5CB9" w:rsidRDefault="001375B4" w:rsidP="006C3CA2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1860s – restrained local policies</w:t>
            </w:r>
          </w:p>
          <w:p w14:paraId="1BD0CC81" w14:textId="14F737B3" w:rsidR="001375B4" w:rsidRPr="00EF5CB9" w:rsidRDefault="009F1C1C" w:rsidP="006C3CA2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Control over FP through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1878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reserve forest (no access), protected forest (restricted access) and village forest. </w:t>
            </w:r>
          </w:p>
          <w:p w14:paraId="3C30E543" w14:textId="77777777" w:rsidR="001375B4" w:rsidRPr="00EF5CB9" w:rsidRDefault="001375B4" w:rsidP="006C3CA2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Allowed forest dwellers to enjoy the rights to some extent but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restricted from owning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. --&gt; no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forest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only state property</w:t>
            </w:r>
          </w:p>
          <w:p w14:paraId="3902BC7E" w14:textId="77777777" w:rsidR="001375B4" w:rsidRPr="00EF5CB9" w:rsidRDefault="001375B4" w:rsidP="006C3CA2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Alienation </w:t>
            </w:r>
          </w:p>
          <w:p w14:paraId="13D74A9B" w14:textId="2784155F" w:rsidR="001375B4" w:rsidRPr="00EF5CB9" w:rsidRDefault="001375B4" w:rsidP="006C3CA2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Exposed them to money lenders and revenue collectors</w:t>
            </w:r>
          </w:p>
          <w:p w14:paraId="015FF9D5" w14:textId="46B2EA46" w:rsidR="001375B4" w:rsidRPr="00EF5CB9" w:rsidRDefault="001375B4" w:rsidP="006C3CA2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1871-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criminal tribes act – they were criminals by birth; make systematic record of people who will come to police station every week for reporting</w:t>
            </w:r>
          </w:p>
          <w:p w14:paraId="1F3295AB" w14:textId="3D0DD261" w:rsidR="009F1C1C" w:rsidRPr="00EF5CB9" w:rsidRDefault="009F1C1C" w:rsidP="006C3CA2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Some protection in 1919 and 1935 –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excluded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and partially excluded </w:t>
            </w:r>
          </w:p>
          <w:p w14:paraId="5806CFB1" w14:textId="09637258" w:rsidR="009F1C1C" w:rsidRPr="00EF5CB9" w:rsidRDefault="009F1C1C" w:rsidP="006C3CA2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Land transfer act 1917 – prevention of land transfer,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santhal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paragana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transfer</w:t>
            </w:r>
          </w:p>
          <w:p w14:paraId="10B555BE" w14:textId="77777777" w:rsidR="001375B4" w:rsidRPr="00EF5CB9" w:rsidRDefault="001375B4" w:rsidP="006C3CA2">
            <w:pPr>
              <w:pStyle w:val="ListParagraph"/>
              <w:numPr>
                <w:ilvl w:val="0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Post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indepdence</w:t>
            </w:r>
            <w:proofErr w:type="spellEnd"/>
          </w:p>
          <w:p w14:paraId="586194DD" w14:textId="08A153AC" w:rsidR="001375B4" w:rsidRPr="00EF5CB9" w:rsidRDefault="001375B4" w:rsidP="006C3CA2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1952 - State ownership</w:t>
            </w:r>
          </w:p>
          <w:p w14:paraId="694DF433" w14:textId="77777777" w:rsidR="001375B4" w:rsidRPr="00EF5CB9" w:rsidRDefault="001375B4" w:rsidP="006C3CA2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Use of forest imp for national dev</w:t>
            </w:r>
          </w:p>
          <w:p w14:paraId="5F0958A8" w14:textId="147E6C8F" w:rsidR="001375B4" w:rsidRPr="00EF5CB9" w:rsidRDefault="001375B4" w:rsidP="006C3CA2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Traditional rights no longer rights of tribes – emotional, cultural, economic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alientation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DD27359" w14:textId="77777777" w:rsidR="001375B4" w:rsidRPr="00EF5CB9" w:rsidRDefault="001375B4" w:rsidP="006C3CA2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1988 – increase forest cover, but still state ownership</w:t>
            </w:r>
          </w:p>
          <w:p w14:paraId="6C53943E" w14:textId="5BECEE66" w:rsidR="001375B4" w:rsidRPr="00EF5CB9" w:rsidRDefault="001375B4" w:rsidP="006C3CA2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2006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recognized the rights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IPR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tribes; forest comms imp role in protecting forest ecosystems </w:t>
            </w:r>
          </w:p>
          <w:p w14:paraId="17E09A39" w14:textId="77777777" w:rsidR="009F1C1C" w:rsidRPr="00EF5CB9" w:rsidRDefault="009F1C1C" w:rsidP="009F1C1C">
            <w:pPr>
              <w:pStyle w:val="ListParagraph"/>
              <w:ind w:left="108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44CACC54" w14:textId="59B88C06" w:rsidR="000F1A38" w:rsidRPr="00EF5CB9" w:rsidRDefault="000F1A38" w:rsidP="006C3CA2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Challenges and Impact of British policies</w:t>
            </w:r>
          </w:p>
          <w:p w14:paraId="15ED6918" w14:textId="30487855" w:rsidR="000F1A38" w:rsidRPr="00EF5CB9" w:rsidRDefault="007B4594" w:rsidP="006C3CA2">
            <w:pPr>
              <w:pStyle w:val="ListParagraph"/>
              <w:numPr>
                <w:ilvl w:val="2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Vidhyarthi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in “Nature, man and spirit complex” – tribals depend on forest not only for their livelihood but social and cultural needs such as medicine and worship</w:t>
            </w:r>
          </w:p>
          <w:p w14:paraId="31419A00" w14:textId="3CF326FF" w:rsidR="007B4594" w:rsidRPr="00EF5CB9" w:rsidRDefault="00137149" w:rsidP="006C3CA2">
            <w:pPr>
              <w:pStyle w:val="ListParagraph"/>
              <w:numPr>
                <w:ilvl w:val="3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It was also reason for women independence and security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Mahua tribe where women had direct access to forest</w:t>
            </w:r>
          </w:p>
          <w:p w14:paraId="1F983B5C" w14:textId="79BBC98E" w:rsidR="00137149" w:rsidRPr="00EF5CB9" w:rsidRDefault="00DA06CB" w:rsidP="006C3CA2">
            <w:pPr>
              <w:pStyle w:val="ListParagraph"/>
              <w:numPr>
                <w:ilvl w:val="3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British policies forced them to come to plains and take up diff occupations</w:t>
            </w:r>
            <w:r w:rsidR="00E21D1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led to </w:t>
            </w:r>
            <w:r w:rsidR="00E21D1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deculturization and destabilization</w:t>
            </w:r>
          </w:p>
          <w:p w14:paraId="53843AB8" w14:textId="7C02B7DD" w:rsidR="00A37748" w:rsidRPr="00EF5CB9" w:rsidRDefault="009929C6" w:rsidP="006C3CA2">
            <w:pPr>
              <w:pStyle w:val="ListParagraph"/>
              <w:numPr>
                <w:ilvl w:val="2"/>
                <w:numId w:val="35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Budhadeb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</w:t>
            </w:r>
            <w:r w:rsidR="009C694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Made </w:t>
            </w:r>
            <w:r w:rsidR="009C694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railways</w:t>
            </w:r>
            <w:r w:rsidR="009C694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reach tribal areas to extract iron, coal </w:t>
            </w:r>
            <w:proofErr w:type="spellStart"/>
            <w:r w:rsidR="009C694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  <w:r w:rsidR="009C694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selective access of merchants for economic gains and hence </w:t>
            </w:r>
            <w:proofErr w:type="spellStart"/>
            <w:r w:rsidR="009C694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outsierd</w:t>
            </w:r>
            <w:proofErr w:type="spellEnd"/>
            <w:r w:rsidR="009C694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disrupt social fabric -&gt; convert tribal land into </w:t>
            </w:r>
            <w:proofErr w:type="spellStart"/>
            <w:r w:rsidR="009C694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="009C694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land </w:t>
            </w:r>
            <w:r w:rsidR="00004DE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and indiscriminate assimilation leading to </w:t>
            </w:r>
            <w:r w:rsidR="00004DE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“detribalization of tribes</w:t>
            </w:r>
            <w:r w:rsidR="00004DE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”</w:t>
            </w:r>
          </w:p>
          <w:p w14:paraId="0CBD89D9" w14:textId="47C5DC6B" w:rsidR="009C6947" w:rsidRPr="00EF5CB9" w:rsidRDefault="00A37748" w:rsidP="006C3CA2">
            <w:pPr>
              <w:pStyle w:val="ListParagraph"/>
              <w:numPr>
                <w:ilvl w:val="2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MSA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Rao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colonial tribal policy made tribal men </w:t>
            </w:r>
            <w:r w:rsidR="00AB200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destitutes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tribal women prostitutes</w:t>
            </w:r>
            <w:r w:rsidR="009929C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reduced them to low paid work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02D5108" w14:textId="71B79930" w:rsidR="009F1C1C" w:rsidRPr="00EF5CB9" w:rsidRDefault="009F1C1C" w:rsidP="009F1C1C">
            <w:pPr>
              <w:pStyle w:val="ListParagraph"/>
              <w:numPr>
                <w:ilvl w:val="2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Guha &amp; Gadgil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colonial rule also led to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ecological imperialism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&amp; forced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tribals</w:t>
            </w:r>
          </w:p>
          <w:p w14:paraId="4A9728BA" w14:textId="4BC8392D" w:rsidR="009F1C1C" w:rsidRPr="00EF5CB9" w:rsidRDefault="009F1C1C" w:rsidP="009F1C1C">
            <w:pPr>
              <w:pStyle w:val="ListParagraph"/>
              <w:numPr>
                <w:ilvl w:val="2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Dube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 drove a wedge between all </w:t>
            </w:r>
          </w:p>
          <w:p w14:paraId="43857296" w14:textId="77777777" w:rsidR="009F1C1C" w:rsidRPr="00EF5CB9" w:rsidRDefault="009F1C1C" w:rsidP="009F1C1C">
            <w:pPr>
              <w:pStyle w:val="ListParagraph"/>
              <w:ind w:left="180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505593E2" w14:textId="1D6821EE" w:rsidR="001F3A74" w:rsidRPr="00EF5CB9" w:rsidRDefault="009F1C1C" w:rsidP="009F1C1C">
            <w:pPr>
              <w:pStyle w:val="ListParagraph"/>
              <w:numPr>
                <w:ilvl w:val="0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into commercial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from H-G nomadic activities</w:t>
            </w:r>
          </w:p>
          <w:p w14:paraId="19F5DE4E" w14:textId="2BC9FDDF" w:rsidR="001375B4" w:rsidRPr="00EF5CB9" w:rsidRDefault="001375B4" w:rsidP="006C3CA2">
            <w:pPr>
              <w:pStyle w:val="ListParagraph"/>
              <w:numPr>
                <w:ilvl w:val="0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Tribal uprisings</w:t>
            </w:r>
            <w:r w:rsidR="003B52F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="003B52F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causes</w:t>
            </w:r>
            <w:proofErr w:type="gramEnd"/>
          </w:p>
          <w:p w14:paraId="1AC5D4C7" w14:textId="681905EA" w:rsidR="003B52F0" w:rsidRPr="00EF5CB9" w:rsidRDefault="003B52F0" w:rsidP="003B52F0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Deculturation  </w:t>
            </w:r>
          </w:p>
          <w:p w14:paraId="08DDB78A" w14:textId="7F5AA1E6" w:rsidR="003B52F0" w:rsidRPr="00EF5CB9" w:rsidRDefault="003B52F0" w:rsidP="003B52F0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Alienation from land </w:t>
            </w:r>
          </w:p>
          <w:p w14:paraId="0C990DEB" w14:textId="0FC940EF" w:rsidR="003B52F0" w:rsidRPr="00EF5CB9" w:rsidRDefault="003B52F0" w:rsidP="003B52F0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Exploitation </w:t>
            </w:r>
          </w:p>
          <w:p w14:paraId="7D3AD4FE" w14:textId="2544F632" w:rsidR="000B0009" w:rsidRPr="00EF5CB9" w:rsidRDefault="000B0009" w:rsidP="003B52F0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Presence of outsider or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dikus</w:t>
            </w:r>
            <w:proofErr w:type="spellEnd"/>
          </w:p>
          <w:p w14:paraId="321730C7" w14:textId="0C4EFBF1" w:rsidR="001375B4" w:rsidRPr="00EF5CB9" w:rsidRDefault="001375B4" w:rsidP="006C3CA2">
            <w:pPr>
              <w:pStyle w:val="ListParagraph"/>
              <w:numPr>
                <w:ilvl w:val="0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PESA act</w:t>
            </w:r>
            <w:r w:rsidR="00006B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but only in </w:t>
            </w:r>
            <w:r w:rsidR="00006B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60% states</w:t>
            </w:r>
          </w:p>
          <w:p w14:paraId="657A2DAA" w14:textId="77777777" w:rsidR="007E3955" w:rsidRPr="00EF5CB9" w:rsidRDefault="007E3955" w:rsidP="006C3CA2">
            <w:pPr>
              <w:pStyle w:val="ListParagraph"/>
              <w:numPr>
                <w:ilvl w:val="0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Challenges with Tribals</w:t>
            </w:r>
          </w:p>
          <w:p w14:paraId="5AAAC3D1" w14:textId="0EC3DCD7" w:rsidR="007E3955" w:rsidRPr="00EF5CB9" w:rsidRDefault="007E3955" w:rsidP="007E3955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Capitalist </w:t>
            </w:r>
            <w:r w:rsidR="006F74D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mode of production (Desai)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Forest rights not protected </w:t>
            </w:r>
          </w:p>
          <w:p w14:paraId="67BF0E7A" w14:textId="77777777" w:rsidR="007E3955" w:rsidRPr="00EF5CB9" w:rsidRDefault="007E3955" w:rsidP="007E3955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Educationally backward</w:t>
            </w:r>
          </w:p>
          <w:p w14:paraId="3B39ADDF" w14:textId="77777777" w:rsidR="007E3955" w:rsidRPr="00EF5CB9" w:rsidRDefault="007E3955" w:rsidP="007E3955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Health and nutrition </w:t>
            </w:r>
          </w:p>
          <w:p w14:paraId="463AC5CD" w14:textId="77777777" w:rsidR="007E3955" w:rsidRPr="00EF5CB9" w:rsidRDefault="009B4BDA" w:rsidP="007E3955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Relative deprivation </w:t>
            </w:r>
          </w:p>
          <w:p w14:paraId="28B1AA98" w14:textId="54CB21BF" w:rsidR="009B4BDA" w:rsidRPr="00EF5CB9" w:rsidRDefault="00B70E18" w:rsidP="007E3955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Land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alienation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9B4B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</w:t>
            </w:r>
            <w:proofErr w:type="gramEnd"/>
            <w:r w:rsidR="009B4B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Vidyarthi – acquired for </w:t>
            </w:r>
            <w:r w:rsidR="006F74D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mining</w:t>
            </w:r>
            <w:r w:rsidR="009B4B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906D9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and development</w:t>
            </w:r>
          </w:p>
          <w:p w14:paraId="1147C94C" w14:textId="77777777" w:rsidR="009B4BDA" w:rsidRPr="00EF5CB9" w:rsidRDefault="009B4BDA" w:rsidP="007E3955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Violence </w:t>
            </w:r>
          </w:p>
          <w:p w14:paraId="6385C25C" w14:textId="77777777" w:rsidR="009B4BDA" w:rsidRPr="00EF5CB9" w:rsidRDefault="00B70E18" w:rsidP="007E3955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Integration based on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state apparatus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not tribal welfare</w:t>
            </w:r>
          </w:p>
          <w:p w14:paraId="276AF45E" w14:textId="77777777" w:rsidR="00B70E18" w:rsidRPr="00EF5CB9" w:rsidRDefault="00357F9A" w:rsidP="007E3955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Migration to tribal areas </w:t>
            </w:r>
          </w:p>
          <w:p w14:paraId="4DFB9DF4" w14:textId="77777777" w:rsidR="00DA212D" w:rsidRPr="00EF5CB9" w:rsidRDefault="00DA212D" w:rsidP="007E3955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Loss of self – 120 languages</w:t>
            </w:r>
          </w:p>
          <w:p w14:paraId="28D2E73C" w14:textId="77777777" w:rsidR="00906D97" w:rsidRPr="00EF5CB9" w:rsidRDefault="00906D97" w:rsidP="007E3955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Xa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xa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big projects turned them into second class citizens</w:t>
            </w:r>
          </w:p>
          <w:p w14:paraId="578D27D2" w14:textId="1A639342" w:rsidR="00EB5507" w:rsidRPr="00EF5CB9" w:rsidRDefault="00EB5507" w:rsidP="007E3955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MS Rao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displacement</w:t>
            </w:r>
          </w:p>
          <w:p w14:paraId="372BD627" w14:textId="77777777" w:rsidR="00EB5507" w:rsidRPr="00EF5CB9" w:rsidRDefault="00EB5507" w:rsidP="007E3955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Issue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identification and docs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PVTGs</w:t>
            </w:r>
            <w:proofErr w:type="spellEnd"/>
          </w:p>
          <w:p w14:paraId="687E1276" w14:textId="77777777" w:rsidR="001B02CC" w:rsidRPr="00EF5CB9" w:rsidRDefault="001B02CC" w:rsidP="007E3955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Substance abuse </w:t>
            </w:r>
          </w:p>
          <w:p w14:paraId="1770061A" w14:textId="77777777" w:rsidR="001B02CC" w:rsidRPr="00EF5CB9" w:rsidRDefault="001B02CC" w:rsidP="007E3955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Naxalism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structurally defined mean and goals</w:t>
            </w:r>
          </w:p>
          <w:p w14:paraId="32B18593" w14:textId="75D5ED8C" w:rsidR="00006B79" w:rsidRPr="00EF5CB9" w:rsidRDefault="00452C5B" w:rsidP="00006B79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Ethno-nationalism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61584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ie</w:t>
            </w:r>
            <w:proofErr w:type="spellEnd"/>
            <w:r w:rsidR="0061584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 Consciousness to establish political parties to capture power</w:t>
            </w:r>
            <w:r w:rsidR="000B5B1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; tribal identity is crystallized</w:t>
            </w:r>
            <w:r w:rsidR="00006B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r w:rsidR="00006B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Burman</w:t>
            </w:r>
            <w:r w:rsidR="00006B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5C492BBF" w14:textId="77777777" w:rsidR="00452C5B" w:rsidRPr="00EF5CB9" w:rsidRDefault="00452C5B" w:rsidP="007E3955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Dhebar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committee</w:t>
            </w:r>
          </w:p>
          <w:p w14:paraId="7A9D71E1" w14:textId="0B279E91" w:rsidR="00006B79" w:rsidRPr="00EF5CB9" w:rsidRDefault="00006B79" w:rsidP="007E3955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>Stephen Fuchs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low land productivity </w:t>
            </w:r>
          </w:p>
          <w:p w14:paraId="3B060E79" w14:textId="77777777" w:rsidR="004F767A" w:rsidRPr="00EF5CB9" w:rsidRDefault="004F767A" w:rsidP="004F767A">
            <w:pPr>
              <w:pStyle w:val="ListParagraph"/>
              <w:numPr>
                <w:ilvl w:val="0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ssertion of identity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through tribal movements such as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Niyamgiri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Odisha mining case,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Pathalgadhi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="0038415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Hasdeo</w:t>
            </w:r>
            <w:proofErr w:type="spellEnd"/>
            <w:r w:rsidR="0038415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movement in </w:t>
            </w:r>
            <w:proofErr w:type="spellStart"/>
            <w:r w:rsidR="0038415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Chattisgrah</w:t>
            </w:r>
            <w:proofErr w:type="spellEnd"/>
            <w:r w:rsidR="0038415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against coal mining </w:t>
            </w:r>
          </w:p>
          <w:p w14:paraId="6071085F" w14:textId="3F59A8CC" w:rsidR="00384156" w:rsidRPr="00EF5CB9" w:rsidRDefault="00496E6D" w:rsidP="00384156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Tribal associations such as </w:t>
            </w:r>
            <w:r w:rsidR="0038415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Bhartiya tribal party in Guj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="0038415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9800B24" w14:textId="77777777" w:rsidR="00496E6D" w:rsidRPr="00EF5CB9" w:rsidRDefault="00496E6D" w:rsidP="00384156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Govt initiatives </w:t>
            </w:r>
          </w:p>
          <w:p w14:paraId="4298E467" w14:textId="77777777" w:rsidR="000664BF" w:rsidRPr="00EF5CB9" w:rsidRDefault="000664BF" w:rsidP="00384156">
            <w:pPr>
              <w:pStyle w:val="ListParagraph"/>
              <w:numPr>
                <w:ilvl w:val="1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Led to class struggles and conflicts: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adivasi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consciousness </w:t>
            </w:r>
          </w:p>
          <w:p w14:paraId="3A7AC3C6" w14:textId="13E15558" w:rsidR="0041216B" w:rsidRPr="00EF5CB9" w:rsidRDefault="0041216B" w:rsidP="0041216B">
            <w:pPr>
              <w:pStyle w:val="ListParagraph"/>
              <w:numPr>
                <w:ilvl w:val="2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Between state and tribe</w:t>
            </w:r>
            <w:r w:rsidR="003D26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3D26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3D26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ULFA</w:t>
            </w:r>
          </w:p>
          <w:p w14:paraId="59FC4292" w14:textId="77777777" w:rsidR="0041216B" w:rsidRPr="00EF5CB9" w:rsidRDefault="0041216B" w:rsidP="0041216B">
            <w:pPr>
              <w:pStyle w:val="ListParagraph"/>
              <w:numPr>
                <w:ilvl w:val="2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Tribe and tribe</w:t>
            </w:r>
          </w:p>
          <w:p w14:paraId="143370BB" w14:textId="2D5B67A4" w:rsidR="0041216B" w:rsidRPr="00EF5CB9" w:rsidRDefault="0041216B" w:rsidP="0041216B">
            <w:pPr>
              <w:pStyle w:val="ListParagraph"/>
              <w:numPr>
                <w:ilvl w:val="2"/>
                <w:numId w:val="3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Tribe and non-tribe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dalit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sikhs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vs tribes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shillong</w:t>
            </w:r>
            <w:proofErr w:type="spellEnd"/>
          </w:p>
        </w:tc>
        <w:tc>
          <w:tcPr>
            <w:tcW w:w="3499" w:type="dxa"/>
            <w:noWrap/>
          </w:tcPr>
          <w:p w14:paraId="14786FB5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0A185163" w14:textId="77777777" w:rsidTr="00986D19">
        <w:trPr>
          <w:trHeight w:val="692"/>
        </w:trPr>
        <w:tc>
          <w:tcPr>
            <w:tcW w:w="1255" w:type="dxa"/>
            <w:noWrap/>
          </w:tcPr>
          <w:p w14:paraId="3C71053E" w14:textId="465385A0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Integration and autonomy</w:t>
            </w:r>
          </w:p>
        </w:tc>
        <w:tc>
          <w:tcPr>
            <w:tcW w:w="11160" w:type="dxa"/>
            <w:noWrap/>
          </w:tcPr>
          <w:p w14:paraId="7450EAB9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2 schools of thought</w:t>
            </w:r>
          </w:p>
          <w:p w14:paraId="1614004B" w14:textId="27722725" w:rsidR="00092868" w:rsidRPr="00EF5CB9" w:rsidRDefault="00092868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Integrate and assimilate different as you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loose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identity in assimilation</w:t>
            </w:r>
          </w:p>
          <w:p w14:paraId="39DCE16B" w14:textId="77777777" w:rsidR="00E43D55" w:rsidRPr="00EF5CB9" w:rsidRDefault="00E43D55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Studies from 2 diff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perespectives</w:t>
            </w:r>
            <w:proofErr w:type="spellEnd"/>
          </w:p>
          <w:p w14:paraId="5DD96E28" w14:textId="77777777" w:rsidR="00E43D55" w:rsidRPr="00EF5CB9" w:rsidRDefault="00E43D55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Cultural integration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bye product f caste tribe continuum </w:t>
            </w:r>
          </w:p>
          <w:p w14:paraId="358ED3D9" w14:textId="77777777" w:rsidR="00E43D55" w:rsidRPr="00EF5CB9" w:rsidRDefault="00E43D55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Political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surajit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Sinha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need for economic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necessaity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peasants to have cheap labor </w:t>
            </w:r>
          </w:p>
          <w:p w14:paraId="64ADB99B" w14:textId="0A792036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Assimilationists – assimilate into mainstream society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Ghurye</w:t>
            </w:r>
            <w:proofErr w:type="spellEnd"/>
            <w:r w:rsidR="0049260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</w:t>
            </w:r>
            <w:r w:rsidR="00A8486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LP </w:t>
            </w:r>
            <w:proofErr w:type="spellStart"/>
            <w:r w:rsidR="00A8486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Vidyarti</w:t>
            </w:r>
            <w:proofErr w:type="spellEnd"/>
            <w:r w:rsidR="00A8486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</w:p>
          <w:p w14:paraId="302833AF" w14:textId="6B427045" w:rsidR="00A84864" w:rsidRPr="00EF5CB9" w:rsidRDefault="00A84864" w:rsidP="00A8486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Vidyarti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tribe caste continuum even in ancient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sansktrit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texts</w:t>
            </w:r>
            <w:r w:rsidR="00006B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like Ramayana </w:t>
            </w:r>
          </w:p>
          <w:p w14:paraId="78F4D09F" w14:textId="7E1136A8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Inclusive India</w:t>
            </w:r>
          </w:p>
          <w:p w14:paraId="1BE6FB46" w14:textId="29CAEE30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Promote nationalism</w:t>
            </w:r>
          </w:p>
          <w:p w14:paraId="6D8B1961" w14:textId="1FD24A93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 social distinctions, no hierarchies</w:t>
            </w:r>
          </w:p>
          <w:p w14:paraId="1A515A14" w14:textId="6AEA8B8E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uniform administration throughout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 integration </w:t>
            </w:r>
          </w:p>
          <w:p w14:paraId="51091317" w14:textId="437A757B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extend benefit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health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 welfare and basic development</w:t>
            </w:r>
          </w:p>
          <w:p w14:paraId="1F6A6BA6" w14:textId="04CEF175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they have been left behind in dev race</w:t>
            </w:r>
          </w:p>
          <w:p w14:paraId="2DE5B104" w14:textId="40295D60" w:rsidR="00542792" w:rsidRPr="00EF5CB9" w:rsidRDefault="00542792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Surjit Sinha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asked for economic integration </w:t>
            </w:r>
          </w:p>
          <w:p w14:paraId="71B34ABB" w14:textId="12446DB3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Liberals – provide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autonomy to safeguard culture and interests and suit their lifestyle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+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self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governance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(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like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Elwin in his “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loss of nerve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”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  <w:r w:rsidR="00C1702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don’t disturb </w:t>
            </w:r>
            <w:r w:rsidR="00C1702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social and cultural life</w:t>
            </w:r>
          </w:p>
          <w:p w14:paraId="4A97D5A0" w14:textId="08A2E01D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Need protection else they will become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detribalized landless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labou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</w:t>
            </w:r>
            <w:proofErr w:type="spellEnd"/>
          </w:p>
          <w:p w14:paraId="38A18471" w14:textId="6CA452F3" w:rsidR="00983F0D" w:rsidRPr="00EF5CB9" w:rsidRDefault="00983F0D" w:rsidP="00983F0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Later both converged over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integration approach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2468BB6" w14:textId="701BE9C3" w:rsidR="00006B79" w:rsidRPr="00EF5CB9" w:rsidRDefault="00006B79" w:rsidP="00006B79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Cultural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integration (Bailey)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political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integration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Surijit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436E99EE" w14:textId="29B0B27C" w:rsidR="001375B4" w:rsidRPr="00EF5CB9" w:rsidRDefault="001375B4" w:rsidP="00906E1D">
            <w:pPr>
              <w:pStyle w:val="ListParagraph"/>
              <w:numPr>
                <w:ilvl w:val="1"/>
                <w:numId w:val="18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Nehru – rejected both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isolation and assimilation -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middle path of integration – assimilate while protecting tribal rights – tribal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panchsheel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(</w:t>
            </w:r>
            <w:proofErr w:type="gram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CT LOR)</w:t>
            </w:r>
            <w:r w:rsidR="007E6D89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 - integrate</w:t>
            </w:r>
          </w:p>
          <w:p w14:paraId="7281580C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that "‘one must always remember, however, that we do not mean to interfere with their way of life but want to help them to live it</w:t>
            </w:r>
          </w:p>
          <w:p w14:paraId="5E72F03F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Majumdar - Policy of ‘Limited Assimilation’</w:t>
            </w:r>
          </w:p>
          <w:p w14:paraId="2FB51471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Avoid imposing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yellow"/>
                <w:lang w:eastAsia="en-US"/>
              </w:rPr>
              <w:t>anything on them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. Try to encourage in every way their own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traditional arts and culture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. </w:t>
            </w:r>
          </w:p>
          <w:p w14:paraId="75B94157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Tribal rights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yellow"/>
                <w:lang w:eastAsia="en-US"/>
              </w:rPr>
              <w:t>in land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and forest should be respected. </w:t>
            </w:r>
          </w:p>
          <w:p w14:paraId="0D10AE65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Try to train and built up a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team of their own people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do the work of administration and development. Some technical personnel from outside will, no doubt, be needed, especially in the beginning. But avoid introducing too many outsiders into tribal territory. </w:t>
            </w:r>
          </w:p>
          <w:p w14:paraId="5273941F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Do not over-administer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these areas or overwhelm them with a multiplicity of schemes, rather work through, and not in rivalry to their own social and cultural institutions. </w:t>
            </w:r>
          </w:p>
          <w:p w14:paraId="7D553029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Judge results, not by statistics or the amount of money spent, but by the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quality of human character that </w:t>
            </w:r>
            <w:proofErr w:type="gram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is evolved</w:t>
            </w:r>
            <w:proofErr w:type="gramEnd"/>
          </w:p>
          <w:p w14:paraId="3DA5B146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Only implemented in NE Frontier agency (Arunachal) – least militancy – 100% literacy – hence successful </w:t>
            </w:r>
          </w:p>
          <w:p w14:paraId="7271AC7E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Impact </w:t>
            </w:r>
          </w:p>
          <w:p w14:paraId="4C998550" w14:textId="32D10D6C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Positive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integration in form of states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Jh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Ch)</w:t>
            </w:r>
          </w:p>
          <w:p w14:paraId="355BFEB1" w14:textId="5C16DDD3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Negative – tribal movements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naxalism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(like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narmada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bachao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andolan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4A6E4932" w14:textId="33AA6DF5" w:rsidR="001375B4" w:rsidRPr="00EF5CB9" w:rsidRDefault="001375B4" w:rsidP="00906E1D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3 types of groups – co-exist with dominant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bhil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), subsumed by dominant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khond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), independent of dominant (nagas,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mizos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2E831DA2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Xa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Xa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comm – gram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sabha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empowerment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no to big dams, tribal coops for mining so that they can use their own produce</w:t>
            </w:r>
          </w:p>
          <w:p w14:paraId="7202ED51" w14:textId="694BA051" w:rsidR="00FE2D5A" w:rsidRPr="00EF5CB9" w:rsidRDefault="00E807E2" w:rsidP="00FE2D5A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Consider them as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sub-citizens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because until their problems are addressed, they will not cooperate for democratic process</w:t>
            </w:r>
          </w:p>
          <w:p w14:paraId="7803831A" w14:textId="77777777" w:rsidR="001375B4" w:rsidRPr="00EF5CB9" w:rsidRDefault="006D50A9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JANMAN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Van </w:t>
            </w:r>
            <w:proofErr w:type="spell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bandhu</w:t>
            </w:r>
            <w:proofErr w:type="spellEnd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kalyan</w:t>
            </w:r>
            <w:proofErr w:type="spellEnd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joyana</w:t>
            </w:r>
            <w:proofErr w:type="spellEnd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eklavya</w:t>
            </w:r>
            <w:proofErr w:type="spellEnd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schools, </w:t>
            </w:r>
            <w:proofErr w:type="spell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RGBVs</w:t>
            </w:r>
            <w:proofErr w:type="spellEnd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TRIFED</w:t>
            </w:r>
            <w:proofErr w:type="spellEnd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 tribal market</w:t>
            </w:r>
          </w:p>
          <w:p w14:paraId="460764AF" w14:textId="0BA963C5" w:rsidR="00006B79" w:rsidRPr="00EF5CB9" w:rsidRDefault="00006B79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DN Majumdar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best policy is limited assimilation to preserve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culture and transcultural borrowing</w:t>
            </w:r>
          </w:p>
          <w:p w14:paraId="556146AE" w14:textId="77777777" w:rsidR="00F40833" w:rsidRPr="00EF5CB9" w:rsidRDefault="00F40833" w:rsidP="00F40833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2948187D" w14:textId="2D0C8F72" w:rsidR="00F40833" w:rsidRPr="00EF5CB9" w:rsidRDefault="00F40833" w:rsidP="00F40833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Examples</w:t>
            </w:r>
          </w:p>
          <w:p w14:paraId="02B04952" w14:textId="77777777" w:rsidR="00F40833" w:rsidRPr="00EF5CB9" w:rsidRDefault="00F40833" w:rsidP="00381075">
            <w:pPr>
              <w:pStyle w:val="ListParagraph"/>
              <w:numPr>
                <w:ilvl w:val="0"/>
                <w:numId w:val="4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Warli tribe – Maha and Gujarat – taken up some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beliefs while they have distinct culture and language </w:t>
            </w:r>
          </w:p>
          <w:p w14:paraId="0A8B5CA6" w14:textId="77777777" w:rsidR="00FF2271" w:rsidRPr="00EF5CB9" w:rsidRDefault="00FF2271" w:rsidP="00FF2271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5A3C8A5A" w14:textId="77777777" w:rsidR="00FF2271" w:rsidRPr="00EF5CB9" w:rsidRDefault="00FF2271" w:rsidP="00FF2271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60DAAF2B" w14:textId="77777777" w:rsidR="00FF2271" w:rsidRPr="00EF5CB9" w:rsidRDefault="00FF2271" w:rsidP="00FF2271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56EA06A1" w14:textId="77777777" w:rsidR="00FF2271" w:rsidRPr="00EF5CB9" w:rsidRDefault="00FF2271" w:rsidP="00FF2271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PYQ</w:t>
            </w:r>
            <w:proofErr w:type="spellEnd"/>
          </w:p>
          <w:p w14:paraId="42AFE584" w14:textId="77777777" w:rsidR="00FF2271" w:rsidRPr="00EF5CB9" w:rsidRDefault="00FF2271" w:rsidP="00381075">
            <w:pPr>
              <w:pStyle w:val="ListParagraph"/>
              <w:numPr>
                <w:ilvl w:val="0"/>
                <w:numId w:val="4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Religious change amongst tribal communities</w:t>
            </w:r>
          </w:p>
          <w:p w14:paraId="7647C7CE" w14:textId="77777777" w:rsidR="00FF2271" w:rsidRPr="00EF5CB9" w:rsidRDefault="00FF2271" w:rsidP="00381075">
            <w:pPr>
              <w:pStyle w:val="ListParagraph"/>
              <w:numPr>
                <w:ilvl w:val="1"/>
                <w:numId w:val="4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Syncretism</w:t>
            </w:r>
          </w:p>
          <w:p w14:paraId="46E469A7" w14:textId="77777777" w:rsidR="00FF2271" w:rsidRPr="00EF5CB9" w:rsidRDefault="00FF2271" w:rsidP="00381075">
            <w:pPr>
              <w:pStyle w:val="ListParagraph"/>
              <w:numPr>
                <w:ilvl w:val="2"/>
                <w:numId w:val="4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Integration of great tradition practices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durga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worship with naturism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chotanagpur</w:t>
            </w:r>
            <w:proofErr w:type="spellEnd"/>
          </w:p>
          <w:p w14:paraId="56D6412B" w14:textId="77777777" w:rsidR="00FF2271" w:rsidRPr="00EF5CB9" w:rsidRDefault="00FF2271" w:rsidP="00381075">
            <w:pPr>
              <w:pStyle w:val="ListParagraph"/>
              <w:numPr>
                <w:ilvl w:val="1"/>
                <w:numId w:val="4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Conversion </w:t>
            </w:r>
          </w:p>
          <w:p w14:paraId="795305A2" w14:textId="77777777" w:rsidR="00FF2271" w:rsidRPr="00EF5CB9" w:rsidRDefault="00FF2271" w:rsidP="00381075">
            <w:pPr>
              <w:pStyle w:val="ListParagraph"/>
              <w:numPr>
                <w:ilvl w:val="1"/>
                <w:numId w:val="4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Binary opposition to reserve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Sacred groves</w:t>
            </w:r>
          </w:p>
          <w:p w14:paraId="643CFF7F" w14:textId="77777777" w:rsidR="00FF2271" w:rsidRPr="00EF5CB9" w:rsidRDefault="00FF2271" w:rsidP="00381075">
            <w:pPr>
              <w:pStyle w:val="ListParagraph"/>
              <w:numPr>
                <w:ilvl w:val="1"/>
                <w:numId w:val="4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Migration changed outlook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secularissation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5DA7AEB" w14:textId="77777777" w:rsidR="00FF2271" w:rsidRPr="00EF5CB9" w:rsidRDefault="00FF2271" w:rsidP="00381075">
            <w:pPr>
              <w:pStyle w:val="ListParagraph"/>
              <w:numPr>
                <w:ilvl w:val="1"/>
                <w:numId w:val="40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Social movements for preservation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Adivasi liberation struggle </w:t>
            </w:r>
          </w:p>
          <w:p w14:paraId="56E300AD" w14:textId="690DCFBD" w:rsidR="001F57C3" w:rsidRPr="00EF5CB9" w:rsidRDefault="001F57C3" w:rsidP="001F57C3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  <w:tc>
          <w:tcPr>
            <w:tcW w:w="3499" w:type="dxa"/>
            <w:noWrap/>
          </w:tcPr>
          <w:p w14:paraId="5D9DCEED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4903F6DF" w14:textId="77777777" w:rsidTr="001B02F0">
        <w:trPr>
          <w:trHeight w:val="143"/>
        </w:trPr>
        <w:tc>
          <w:tcPr>
            <w:tcW w:w="15914" w:type="dxa"/>
            <w:gridSpan w:val="3"/>
            <w:noWrap/>
          </w:tcPr>
          <w:p w14:paraId="00EE1764" w14:textId="6F2BD7C4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Class</w:t>
            </w:r>
          </w:p>
        </w:tc>
      </w:tr>
      <w:tr w:rsidR="001375B4" w:rsidRPr="00EF5CB9" w14:paraId="4DFE0A25" w14:textId="77777777" w:rsidTr="00986D19">
        <w:trPr>
          <w:trHeight w:val="692"/>
        </w:trPr>
        <w:tc>
          <w:tcPr>
            <w:tcW w:w="1255" w:type="dxa"/>
            <w:noWrap/>
          </w:tcPr>
          <w:p w14:paraId="68F7465F" w14:textId="7F612EA5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Industrial class structure</w:t>
            </w:r>
          </w:p>
        </w:tc>
        <w:tc>
          <w:tcPr>
            <w:tcW w:w="11160" w:type="dxa"/>
            <w:noWrap/>
          </w:tcPr>
          <w:p w14:paraId="47C6C96B" w14:textId="32BA9CC9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Pattern of relationship that exists b/w diff. classes in an Industrial society</w:t>
            </w:r>
          </w:p>
          <w:p w14:paraId="3C1DA336" w14:textId="46381FF8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Industrialization is the process of machine based mass production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with commoditization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labour</w:t>
            </w:r>
            <w:proofErr w:type="spellEnd"/>
          </w:p>
          <w:p w14:paraId="3BAE96C3" w14:textId="6F15EFC7" w:rsidR="00CC50B4" w:rsidRPr="00EF5CB9" w:rsidRDefault="00D6102C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But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itself in 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qusai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industrial society with semi feudal characteristics </w:t>
            </w:r>
          </w:p>
          <w:p w14:paraId="7F152EC3" w14:textId="31FC6B56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Types of structures</w:t>
            </w:r>
          </w:p>
          <w:p w14:paraId="150CF86A" w14:textId="0E375C0B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Weber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landed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bourgeoise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white collared worker, petty bourgeoise, manual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labourer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EF0341F" w14:textId="08918270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Marx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bourgeoise and proletariat</w:t>
            </w:r>
          </w:p>
          <w:p w14:paraId="5145BAF5" w14:textId="627490B1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Bottomore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capitalist, educated class, petty worker and trader, working class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CEPW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2CDFC7AB" w14:textId="4AAB70D2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Functionalists – meet demand in society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+ employment </w:t>
            </w:r>
          </w:p>
          <w:p w14:paraId="2E1406DA" w14:textId="48D3416E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Duncan and Blau: similar income and status people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from diff occupations belong to the same class</w:t>
            </w:r>
          </w:p>
          <w:p w14:paraId="096F37B9" w14:textId="7227115D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British onset -&gt; new industries emerge who need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</w:t>
            </w:r>
            <w:proofErr w:type="spellEnd"/>
          </w:p>
          <w:p w14:paraId="5FD200BD" w14:textId="2DB4A67A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Desai: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British dumped their surplus factory produced goods in India and stifled growth of indigenous entrepreneurs on one hand and destroyed domestic handloom industry on the other</w:t>
            </w:r>
          </w:p>
          <w:p w14:paraId="7F0048E2" w14:textId="5F349289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Ris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e in migration, feminization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-&gt; displacement; footloose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labour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+ daily wake workers + poor regulations + exploitation + long work hours + child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labour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DBD1C34" w14:textId="729F5AE1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Capital class emerged -&gt; owned capital and equipment -&gt; further grew during import substitution</w:t>
            </w:r>
          </w:p>
          <w:p w14:paraId="666E64FE" w14:textId="6EB78A5A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 new class -&gt; middle mgt emerged</w:t>
            </w:r>
          </w:p>
          <w:p w14:paraId="661C027F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Impact on caste</w:t>
            </w:r>
          </w:p>
          <w:p w14:paraId="4FD739D1" w14:textId="6D145D0C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Goulds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Rickshawalla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high caste could now do low class work as anonymity</w:t>
            </w:r>
          </w:p>
          <w:p w14:paraId="37DCEFD2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Class caste similar hierarchy (caste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76CA5924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AB: high class not always high caste; caste weakening not dying </w:t>
            </w:r>
          </w:p>
          <w:p w14:paraId="3D42DBC6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Caste class nexus </w:t>
            </w:r>
          </w:p>
          <w:p w14:paraId="078E9182" w14:textId="0F3D132A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Reservations + democracy -&gt; reducing caste barriers for class mobility </w:t>
            </w:r>
          </w:p>
          <w:p w14:paraId="3514E609" w14:textId="3AC7E743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Industry is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more or less caste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blind</w:t>
            </w:r>
          </w:p>
          <w:p w14:paraId="21FFD52D" w14:textId="75F88DB6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Also led to caste clustering as people from same village used to migrate and then work</w:t>
            </w:r>
          </w:p>
          <w:p w14:paraId="2556E43E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Post industrial</w:t>
            </w:r>
          </w:p>
          <w:p w14:paraId="0AB47470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Daniel Bell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: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shift from industry to service, with focus on science and data -&gt; info age (similar trends seen in America with services employing majority workforce)</w:t>
            </w:r>
          </w:p>
          <w:p w14:paraId="32985B94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Impact :</w:t>
            </w:r>
            <w:proofErr w:type="gram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solves problems of industrialization incl.</w:t>
            </w:r>
          </w:p>
          <w:p w14:paraId="5781714D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Alienation reduced as creativity increases</w:t>
            </w:r>
          </w:p>
          <w:p w14:paraId="62ED5011" w14:textId="1F5EF45C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New better offices to work </w:t>
            </w:r>
          </w:p>
          <w:p w14:paraId="0A6832EC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Customer customization</w:t>
            </w:r>
          </w:p>
          <w:p w14:paraId="118D692A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Migration to tech hubs</w:t>
            </w:r>
          </w:p>
          <w:p w14:paraId="56E16429" w14:textId="10343146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People interaction and not just machines </w:t>
            </w:r>
          </w:p>
          <w:p w14:paraId="4A0D7E62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Unity of work</w:t>
            </w:r>
          </w:p>
          <w:p w14:paraId="3561CDC1" w14:textId="768DD8B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Better ownership of work</w:t>
            </w:r>
          </w:p>
          <w:p w14:paraId="3ABFD6E6" w14:textId="55AF4E44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Growing professionals in white collared jobs</w:t>
            </w:r>
          </w:p>
          <w:p w14:paraId="43DE2AD2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Criticism: too rosy a pictures</w:t>
            </w:r>
          </w:p>
          <w:p w14:paraId="6FE7C82D" w14:textId="134B5F3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Urban sprawl</w:t>
            </w:r>
          </w:p>
          <w:p w14:paraId="5A653F83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Marxists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wont</w:t>
            </w:r>
            <w:proofErr w:type="spellEnd"/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agree</w:t>
            </w:r>
          </w:p>
          <w:p w14:paraId="26BB4193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 will reduce</w:t>
            </w:r>
          </w:p>
          <w:p w14:paraId="7702482E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Feminization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</w:p>
          <w:p w14:paraId="37D9C54B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New types of issues such as anxiety and stress</w:t>
            </w:r>
          </w:p>
          <w:p w14:paraId="460432FD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Sexual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harrassament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</w:t>
            </w:r>
          </w:p>
          <w:p w14:paraId="177D1B1D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Pay gap </w:t>
            </w:r>
          </w:p>
          <w:p w14:paraId="155EAA67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 lot of jobs have similar nature</w:t>
            </w:r>
          </w:p>
          <w:p w14:paraId="1393FE08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Not all offices are nice</w:t>
            </w:r>
          </w:p>
          <w:p w14:paraId="6DAB4C75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Fragmentation of tasks</w:t>
            </w:r>
          </w:p>
          <w:p w14:paraId="7ACBFCBA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Less freedom – doing what others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have to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do</w:t>
            </w:r>
          </w:p>
          <w:p w14:paraId="4EF01E0F" w14:textId="3A39569B" w:rsidR="001702CF" w:rsidRPr="00EF5CB9" w:rsidRDefault="001702CF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Bardhan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rudra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liberalization inflated assets of capitalist class at the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cst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working class</w:t>
            </w:r>
          </w:p>
          <w:p w14:paraId="46046700" w14:textId="39A63835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 a post-independence era: </w:t>
            </w:r>
          </w:p>
          <w:p w14:paraId="1593636D" w14:textId="2EB3D00F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New reforms introduced</w:t>
            </w:r>
          </w:p>
          <w:p w14:paraId="09158F12" w14:textId="1CB2E1F6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Holmstorm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, Dev Nathan – Working Class in India is of 4 types –</w:t>
            </w:r>
          </w:p>
          <w:p w14:paraId="1B1E6E4C" w14:textId="77777777" w:rsidR="001375B4" w:rsidRPr="00EF5CB9" w:rsidRDefault="001375B4" w:rsidP="001375B4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1. Gets more than a family wage (that is, more than the value of the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power)</w:t>
            </w:r>
          </w:p>
          <w:p w14:paraId="797A1B65" w14:textId="77777777" w:rsidR="001375B4" w:rsidRPr="00EF5CB9" w:rsidRDefault="001375B4" w:rsidP="001375B4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2. Equal to family wage (equal to the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power)</w:t>
            </w:r>
          </w:p>
          <w:p w14:paraId="5C79DDF6" w14:textId="77777777" w:rsidR="001375B4" w:rsidRPr="00EF5CB9" w:rsidRDefault="001375B4" w:rsidP="001375B4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3. Less than family wage (and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has to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suppress the standard of living to survive)</w:t>
            </w:r>
          </w:p>
          <w:p w14:paraId="36172B1A" w14:textId="77777777" w:rsidR="001375B4" w:rsidRPr="00EF5CB9" w:rsidRDefault="001375B4" w:rsidP="001375B4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4.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Pauperised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(not able to meet the immediate demands)</w:t>
            </w:r>
          </w:p>
          <w:p w14:paraId="54842F92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After LPG</w:t>
            </w:r>
          </w:p>
          <w:p w14:paraId="796B8554" w14:textId="77777777" w:rsidR="001375B4" w:rsidRPr="00EF5CB9" w:rsidRDefault="001375B4" w:rsidP="001375B4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Disparity increased</w:t>
            </w:r>
          </w:p>
          <w:p w14:paraId="28F9AC1B" w14:textId="77777777" w:rsidR="001375B4" w:rsidRPr="00EF5CB9" w:rsidRDefault="001375B4" w:rsidP="001375B4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Migration increased</w:t>
            </w:r>
          </w:p>
          <w:p w14:paraId="6CAF89EF" w14:textId="44A99F53" w:rsidR="001375B4" w:rsidRPr="00EF5CB9" w:rsidRDefault="001375B4" w:rsidP="001375B4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Informal sector + cost comp.</w:t>
            </w:r>
          </w:p>
          <w:p w14:paraId="3A5214C9" w14:textId="6A4EE1C5" w:rsidR="001375B4" w:rsidRPr="00EF5CB9" w:rsidRDefault="001375B4" w:rsidP="001375B4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Middle mgt emerged</w:t>
            </w:r>
          </w:p>
          <w:p w14:paraId="6F383295" w14:textId="5C5964CD" w:rsidR="001375B4" w:rsidRPr="00EF5CB9" w:rsidRDefault="001375B4" w:rsidP="001375B4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Labor mobilization declined </w:t>
            </w:r>
          </w:p>
          <w:p w14:paraId="6C7CE988" w14:textId="5D2E1267" w:rsidR="001375B4" w:rsidRPr="00EF5CB9" w:rsidRDefault="001375B4" w:rsidP="001375B4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Diverse interests emerged (org vs non org)</w:t>
            </w:r>
          </w:p>
          <w:p w14:paraId="59786FEC" w14:textId="77777777" w:rsidR="001375B4" w:rsidRPr="00EF5CB9" w:rsidRDefault="001375B4" w:rsidP="001375B4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Clark Kerr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 convergence theory -&gt; similar Economies produce similar stratifications. With time, globalization will remove deprivations</w:t>
            </w:r>
          </w:p>
          <w:p w14:paraId="33315D1B" w14:textId="77777777" w:rsidR="001375B4" w:rsidRPr="00EF5CB9" w:rsidRDefault="001375B4" w:rsidP="001375B4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Sudipto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kaviraj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-&gt;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slow employment growth led to increased Poverty</w:t>
            </w:r>
          </w:p>
          <w:p w14:paraId="2320F904" w14:textId="1C0B6FE1" w:rsidR="008D21D2" w:rsidRPr="00EF5CB9" w:rsidRDefault="008D21D2" w:rsidP="008D21D2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Contemporary</w:t>
            </w:r>
          </w:p>
          <w:p w14:paraId="0E6224BD" w14:textId="77777777" w:rsidR="008D21D2" w:rsidRPr="00EF5CB9" w:rsidRDefault="008D21D2" w:rsidP="008D21D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Increasing hybrid</w:t>
            </w:r>
          </w:p>
          <w:p w14:paraId="1F64C92D" w14:textId="77777777" w:rsidR="008D21D2" w:rsidRPr="00EF5CB9" w:rsidRDefault="008D21D2" w:rsidP="008D21D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Reduce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workism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(work work)</w:t>
            </w:r>
          </w:p>
          <w:p w14:paraId="228643C8" w14:textId="77777777" w:rsidR="008D21D2" w:rsidRPr="00EF5CB9" w:rsidRDefault="008D21D2" w:rsidP="008D21D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Inclusive workplaces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palna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creche,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lgbtq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0D034416" w14:textId="77777777" w:rsidR="00444F2E" w:rsidRPr="00EF5CB9" w:rsidRDefault="00444F2E" w:rsidP="005E5EA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Work from anywhere</w:t>
            </w:r>
          </w:p>
          <w:p w14:paraId="7153AA69" w14:textId="026C23F3" w:rsidR="005E5EA0" w:rsidRPr="00EF5CB9" w:rsidRDefault="005E5EA0" w:rsidP="005E5EA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New management styles </w:t>
            </w:r>
            <w:r w:rsidR="009C2D6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lateral orgs </w:t>
            </w:r>
          </w:p>
        </w:tc>
        <w:tc>
          <w:tcPr>
            <w:tcW w:w="3499" w:type="dxa"/>
            <w:noWrap/>
          </w:tcPr>
          <w:p w14:paraId="31BD80AC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56227FFA" w14:textId="77777777" w:rsidTr="00986D19">
        <w:trPr>
          <w:trHeight w:val="692"/>
        </w:trPr>
        <w:tc>
          <w:tcPr>
            <w:tcW w:w="1255" w:type="dxa"/>
            <w:noWrap/>
          </w:tcPr>
          <w:p w14:paraId="5DB5123C" w14:textId="41D3D746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Middle class </w:t>
            </w:r>
          </w:p>
        </w:tc>
        <w:tc>
          <w:tcPr>
            <w:tcW w:w="11160" w:type="dxa"/>
            <w:noWrap/>
          </w:tcPr>
          <w:p w14:paraId="1DBE1ED4" w14:textId="4F4B8206" w:rsidR="003B060B" w:rsidRPr="00EF5CB9" w:rsidRDefault="002D0340" w:rsidP="001375B4">
            <w:pPr>
              <w:pStyle w:val="ListParagraph"/>
              <w:numPr>
                <w:ilvl w:val="0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BB Mishra: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Middle class is a class which forms a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composite intermediate layer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consisting of a wide range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occupational interests, bound together by a common style of living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behaviour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pattern</w:t>
            </w:r>
          </w:p>
          <w:p w14:paraId="6C73D8AD" w14:textId="1F7205BA" w:rsidR="00C256BD" w:rsidRPr="00EF5CB9" w:rsidRDefault="00C256BD" w:rsidP="00C256BD">
            <w:pPr>
              <w:pStyle w:val="ListParagraph"/>
              <w:numPr>
                <w:ilvl w:val="1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3 types of middle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classes - </w:t>
            </w:r>
          </w:p>
          <w:p w14:paraId="310F0512" w14:textId="61E7AE72" w:rsidR="003B060B" w:rsidRPr="00EF5CB9" w:rsidRDefault="00C256BD" w:rsidP="00C256BD">
            <w:pPr>
              <w:pStyle w:val="ListParagraph"/>
              <w:numPr>
                <w:ilvl w:val="2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Investor in industry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parsi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baniya</w:t>
            </w:r>
          </w:p>
          <w:p w14:paraId="24496F37" w14:textId="23EEABAC" w:rsidR="00C256BD" w:rsidRPr="00EF5CB9" w:rsidRDefault="00C256BD" w:rsidP="00C256BD">
            <w:pPr>
              <w:pStyle w:val="ListParagraph"/>
              <w:numPr>
                <w:ilvl w:val="2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Educatied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MC – western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lawyers</w:t>
            </w:r>
            <w:proofErr w:type="gramEnd"/>
          </w:p>
          <w:p w14:paraId="316DFCE1" w14:textId="49110BF5" w:rsidR="00C256BD" w:rsidRPr="00EF5CB9" w:rsidRDefault="00C256BD" w:rsidP="00C256BD">
            <w:pPr>
              <w:pStyle w:val="ListParagraph"/>
              <w:numPr>
                <w:ilvl w:val="2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commercial middle class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supervisor, contractor, broker</w:t>
            </w:r>
          </w:p>
          <w:p w14:paraId="0F779E9A" w14:textId="43666D9A" w:rsidR="00C034C1" w:rsidRPr="00EF5CB9" w:rsidRDefault="00C256BD" w:rsidP="00C256BD">
            <w:pPr>
              <w:pStyle w:val="ListParagraph"/>
              <w:numPr>
                <w:ilvl w:val="0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AB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also observed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pfimary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beneficiary of Westernization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wertr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industrial mc and commercial mc – they were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upper caste men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467"/>
              <w:gridCol w:w="5467"/>
            </w:tblGrid>
            <w:tr w:rsidR="00C256BD" w:rsidRPr="00EF5CB9" w14:paraId="57B23517" w14:textId="77777777" w:rsidTr="00C256BD">
              <w:tc>
                <w:tcPr>
                  <w:tcW w:w="5467" w:type="dxa"/>
                </w:tcPr>
                <w:p w14:paraId="167B12E2" w14:textId="1937D86A" w:rsidR="00C256BD" w:rsidRPr="00EF5CB9" w:rsidRDefault="00C256BD" w:rsidP="00EF5CB9">
                  <w:pPr>
                    <w:framePr w:hSpace="180" w:wrap="around" w:vAnchor="page" w:hAnchor="page" w:x="348" w:y="402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MC in India</w:t>
                  </w:r>
                </w:p>
              </w:tc>
              <w:tc>
                <w:tcPr>
                  <w:tcW w:w="5467" w:type="dxa"/>
                </w:tcPr>
                <w:p w14:paraId="0A902A44" w14:textId="66D06EEF" w:rsidR="00C256BD" w:rsidRPr="00EF5CB9" w:rsidRDefault="00C256BD" w:rsidP="00EF5CB9">
                  <w:pPr>
                    <w:framePr w:hSpace="180" w:wrap="around" w:vAnchor="page" w:hAnchor="page" w:x="348" w:y="402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MC in Europe</w:t>
                  </w:r>
                </w:p>
              </w:tc>
            </w:tr>
            <w:tr w:rsidR="00C256BD" w:rsidRPr="00EF5CB9" w14:paraId="6AB842D9" w14:textId="77777777" w:rsidTr="00C256BD">
              <w:tc>
                <w:tcPr>
                  <w:tcW w:w="5467" w:type="dxa"/>
                </w:tcPr>
                <w:p w14:paraId="6AAB8AA5" w14:textId="2FAEB617" w:rsidR="00C256BD" w:rsidRPr="00EF5CB9" w:rsidRDefault="00C256BD" w:rsidP="00EF5CB9">
                  <w:pPr>
                    <w:framePr w:hSpace="180" w:wrap="around" w:vAnchor="page" w:hAnchor="page" w:x="348" w:y="402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Hetero </w:t>
                  </w:r>
                </w:p>
              </w:tc>
              <w:tc>
                <w:tcPr>
                  <w:tcW w:w="5467" w:type="dxa"/>
                </w:tcPr>
                <w:p w14:paraId="51F2CD3B" w14:textId="525DEEA0" w:rsidR="00C256BD" w:rsidRPr="00EF5CB9" w:rsidRDefault="00C256BD" w:rsidP="00EF5CB9">
                  <w:pPr>
                    <w:framePr w:hSpace="180" w:wrap="around" w:vAnchor="page" w:hAnchor="page" w:x="348" w:y="402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Ortho in origin </w:t>
                  </w:r>
                </w:p>
              </w:tc>
            </w:tr>
            <w:tr w:rsidR="00C256BD" w:rsidRPr="00EF5CB9" w14:paraId="2645817A" w14:textId="77777777" w:rsidTr="00C256BD">
              <w:tc>
                <w:tcPr>
                  <w:tcW w:w="5467" w:type="dxa"/>
                </w:tcPr>
                <w:p w14:paraId="39E966AF" w14:textId="3477CF6C" w:rsidR="00C256BD" w:rsidRPr="00EF5CB9" w:rsidRDefault="00C256BD" w:rsidP="00EF5CB9">
                  <w:pPr>
                    <w:framePr w:hSpace="180" w:wrap="around" w:vAnchor="page" w:hAnchor="page" w:x="348" w:y="402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proofErr w:type="spell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Supperted</w:t>
                  </w:r>
                  <w:proofErr w:type="spellEnd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 establishment</w:t>
                  </w:r>
                </w:p>
              </w:tc>
              <w:tc>
                <w:tcPr>
                  <w:tcW w:w="5467" w:type="dxa"/>
                </w:tcPr>
                <w:p w14:paraId="4A1517F9" w14:textId="00092A12" w:rsidR="00C256BD" w:rsidRPr="00EF5CB9" w:rsidRDefault="00C256BD" w:rsidP="00EF5CB9">
                  <w:pPr>
                    <w:framePr w:hSpace="180" w:wrap="around" w:vAnchor="page" w:hAnchor="page" w:x="348" w:y="402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Against</w:t>
                  </w:r>
                </w:p>
              </w:tc>
            </w:tr>
          </w:tbl>
          <w:p w14:paraId="2A8C9035" w14:textId="77777777" w:rsidR="00C256BD" w:rsidRPr="00EF5CB9" w:rsidRDefault="00C256BD" w:rsidP="00C256B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7C7A311C" w14:textId="77777777" w:rsidR="00C256BD" w:rsidRPr="00EF5CB9" w:rsidRDefault="00C256BD" w:rsidP="00C034C1">
            <w:pPr>
              <w:pStyle w:val="ListParagraph"/>
              <w:numPr>
                <w:ilvl w:val="2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4C0674BD" w14:textId="011CAC5E" w:rsidR="00D974DB" w:rsidRPr="00EF5CB9" w:rsidRDefault="00C256BD" w:rsidP="00C256BD">
            <w:pPr>
              <w:pStyle w:val="ListParagraph"/>
              <w:numPr>
                <w:ilvl w:val="0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New MC: </w:t>
            </w:r>
            <w:r w:rsidR="00C034C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1990</w:t>
            </w:r>
            <w:r w:rsidR="00C034C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onwards </w:t>
            </w:r>
            <w:r w:rsidR="002C3C7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="00C034C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D974D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new </w:t>
            </w:r>
            <w:r w:rsidR="002C3C7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MC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beneficiaries of globalization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5976043C" w14:textId="77777777" w:rsidR="002D0340" w:rsidRPr="00EF5CB9" w:rsidRDefault="002D0340" w:rsidP="00D974DB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educational achievement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professional development </w:t>
            </w:r>
          </w:p>
          <w:p w14:paraId="0B2577AF" w14:textId="1B905E42" w:rsidR="002D0340" w:rsidRPr="00EF5CB9" w:rsidRDefault="002D0340" w:rsidP="00D974DB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consumerist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behaviour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0AF1784" w14:textId="50A6657F" w:rsidR="002D0340" w:rsidRPr="00EF5CB9" w:rsidRDefault="002D0340" w:rsidP="00D974DB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Primarily based in urban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centres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if not based, send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kids to urban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centres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 better living std</w:t>
            </w:r>
          </w:p>
          <w:p w14:paraId="4830D74D" w14:textId="6A74B72E" w:rsidR="00270608" w:rsidRPr="00EF5CB9" w:rsidRDefault="00270608" w:rsidP="00D974DB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demanded govt jobs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through reservation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32864715" w14:textId="28866DD9" w:rsidR="00C034C1" w:rsidRPr="00EF5CB9" w:rsidRDefault="002C3C7F" w:rsidP="00D974DB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participation in MNCs, rising consumerism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shift to abroad and send remittances </w:t>
            </w:r>
          </w:p>
          <w:p w14:paraId="0145BFA0" w14:textId="178A53EA" w:rsidR="00952DE7" w:rsidRPr="00EF5CB9" w:rsidRDefault="00952DE7" w:rsidP="00D974DB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Tax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payer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BCCB414" w14:textId="4286F912" w:rsidR="00EA083D" w:rsidRPr="00EF5CB9" w:rsidRDefault="00EA083D" w:rsidP="00D974DB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managed heart</w:t>
            </w:r>
          </w:p>
          <w:p w14:paraId="1D22C6D0" w14:textId="3CA9554D" w:rsidR="00952DE7" w:rsidRPr="00EF5CB9" w:rsidRDefault="00952DE7" w:rsidP="00D974DB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Usually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sandwich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or neolocal families</w:t>
            </w:r>
          </w:p>
          <w:p w14:paraId="25732AE4" w14:textId="77777777" w:rsidR="00250162" w:rsidRPr="00EF5CB9" w:rsidRDefault="00C66E34" w:rsidP="00D974DB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Veblen’s conspicuous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spending</w:t>
            </w:r>
            <w:r w:rsidR="00EA083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takes trips </w:t>
            </w:r>
          </w:p>
          <w:p w14:paraId="36E442A9" w14:textId="77777777" w:rsidR="00250162" w:rsidRPr="00EF5CB9" w:rsidRDefault="00250162" w:rsidP="00D974DB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Migration to urban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areas, for education and neolocal</w:t>
            </w:r>
          </w:p>
          <w:p w14:paraId="4FBFE233" w14:textId="4B386944" w:rsidR="00C66E34" w:rsidRPr="00EF5CB9" w:rsidRDefault="00250162" w:rsidP="00D974DB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Extensively leverage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social media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digital technology </w:t>
            </w:r>
            <w:r w:rsidR="00C66E3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2D5138A4" w14:textId="32F0C1D7" w:rsidR="00090F50" w:rsidRPr="00EF5CB9" w:rsidRDefault="00090F50" w:rsidP="00D974DB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Startup ecosystem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consider </w:t>
            </w:r>
            <w:proofErr w:type="spellStart"/>
            <w:r w:rsidR="00D61B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indusrial</w:t>
            </w:r>
            <w:proofErr w:type="spellEnd"/>
            <w:r w:rsidR="00D61B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elite as reference group </w:t>
            </w:r>
          </w:p>
          <w:p w14:paraId="3F5F7934" w14:textId="38ABF525" w:rsidR="00F25D45" w:rsidRPr="00EF5CB9" w:rsidRDefault="00F25D45" w:rsidP="004B0517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Entrepreuenrial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class</w:t>
            </w:r>
          </w:p>
          <w:p w14:paraId="00C6AA0B" w14:textId="22D3444E" w:rsidR="00C066BF" w:rsidRPr="00EF5CB9" w:rsidRDefault="00F25D45" w:rsidP="00C066BF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Accountability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govt through SA </w:t>
            </w:r>
          </w:p>
          <w:p w14:paraId="4AA26EE7" w14:textId="3C8A8E21" w:rsidR="00C256BD" w:rsidRPr="00EF5CB9" w:rsidRDefault="00C256BD" w:rsidP="00C256BD">
            <w:pPr>
              <w:pStyle w:val="ListParagraph"/>
              <w:numPr>
                <w:ilvl w:val="2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Thinkers</w:t>
            </w:r>
          </w:p>
          <w:p w14:paraId="4FDEB7CD" w14:textId="77777777" w:rsidR="00C256BD" w:rsidRPr="00EF5CB9" w:rsidRDefault="00C256BD" w:rsidP="004B0517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AB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Highly heterogenous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differentiated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MC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instead of homogenous  -&gt; </w:t>
            </w:r>
          </w:p>
          <w:p w14:paraId="5C367EBC" w14:textId="1BCB003E" w:rsidR="00C256BD" w:rsidRPr="00EF5CB9" w:rsidRDefault="00C256BD" w:rsidP="00C256BD">
            <w:pPr>
              <w:pStyle w:val="ListParagraph"/>
              <w:numPr>
                <w:ilvl w:val="4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language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religion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caste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gender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054CE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division</w:t>
            </w:r>
          </w:p>
          <w:p w14:paraId="0555B25A" w14:textId="335F3DA0" w:rsidR="00054CE3" w:rsidRPr="00EF5CB9" w:rsidRDefault="00054CE3" w:rsidP="00054CE3">
            <w:pPr>
              <w:pStyle w:val="ListParagraph"/>
              <w:numPr>
                <w:ilvl w:val="5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DALIT mc = Dalit Capitalist </w:t>
            </w:r>
            <w:r w:rsidR="00B2753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also calls for </w:t>
            </w:r>
            <w:proofErr w:type="spellStart"/>
            <w:r w:rsidR="00B2753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emanticipation</w:t>
            </w:r>
            <w:proofErr w:type="spellEnd"/>
            <w:r w:rsidR="00B2753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of Dalits</w:t>
            </w:r>
          </w:p>
          <w:p w14:paraId="35A7916C" w14:textId="5A2B022F" w:rsidR="00054CE3" w:rsidRPr="00EF5CB9" w:rsidRDefault="00054CE3" w:rsidP="00054CE3">
            <w:pPr>
              <w:pStyle w:val="ListParagraph"/>
              <w:numPr>
                <w:ilvl w:val="5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Upper caste MC</w:t>
            </w:r>
          </w:p>
          <w:p w14:paraId="6FF62360" w14:textId="01B77ED7" w:rsidR="00054CE3" w:rsidRPr="00EF5CB9" w:rsidRDefault="00054CE3" w:rsidP="00054CE3">
            <w:pPr>
              <w:pStyle w:val="ListParagraph"/>
              <w:numPr>
                <w:ilvl w:val="5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Muslim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sikh</w:t>
            </w:r>
            <w:proofErr w:type="spellEnd"/>
          </w:p>
          <w:p w14:paraId="7685C8C9" w14:textId="4FD53C2C" w:rsidR="00054CE3" w:rsidRPr="00EF5CB9" w:rsidRDefault="00054CE3" w:rsidP="00054CE3">
            <w:pPr>
              <w:pStyle w:val="ListParagraph"/>
              <w:numPr>
                <w:ilvl w:val="5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Middle class women</w:t>
            </w:r>
          </w:p>
          <w:p w14:paraId="36EDD478" w14:textId="305C30A6" w:rsidR="00054CE3" w:rsidRPr="00EF5CB9" w:rsidRDefault="00054CE3" w:rsidP="00054CE3">
            <w:pPr>
              <w:pStyle w:val="ListParagraph"/>
              <w:numPr>
                <w:ilvl w:val="5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Adivasi MC</w:t>
            </w:r>
          </w:p>
          <w:p w14:paraId="2CF9A664" w14:textId="28A18D6B" w:rsidR="00C256BD" w:rsidRPr="00EF5CB9" w:rsidRDefault="00C256BD" w:rsidP="00C256BD">
            <w:pPr>
              <w:pStyle w:val="ListParagraph"/>
              <w:numPr>
                <w:ilvl w:val="4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education, income, occupation factor </w:t>
            </w:r>
          </w:p>
          <w:p w14:paraId="1CFD8879" w14:textId="09CE5B28" w:rsidR="00C256BD" w:rsidRPr="00EF5CB9" w:rsidRDefault="00C256BD" w:rsidP="00C256BD">
            <w:pPr>
              <w:pStyle w:val="ListParagraph"/>
              <w:numPr>
                <w:ilvl w:val="5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has old MC (Oriented to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govt posts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\, income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standardizeded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 – more Hindu upper caste</w:t>
            </w:r>
          </w:p>
          <w:p w14:paraId="3BF1FDE2" w14:textId="36F5F6B7" w:rsidR="00C256BD" w:rsidRPr="00EF5CB9" w:rsidRDefault="00C256BD" w:rsidP="00C256BD">
            <w:pPr>
              <w:pStyle w:val="ListParagraph"/>
              <w:numPr>
                <w:ilvl w:val="5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New MC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oriented towards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sector</w:t>
            </w:r>
          </w:p>
          <w:p w14:paraId="37DB31FE" w14:textId="51F9FC21" w:rsidR="00C256BD" w:rsidRPr="00EF5CB9" w:rsidRDefault="00C256BD" w:rsidP="00C256BD">
            <w:pPr>
              <w:pStyle w:val="ListParagraph"/>
              <w:numPr>
                <w:ilvl w:val="6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Since income is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highly diverse and varied, upper, middle and lower MC</w:t>
            </w:r>
          </w:p>
          <w:p w14:paraId="6B2D34AE" w14:textId="66D01A12" w:rsidR="00054CE3" w:rsidRPr="00EF5CB9" w:rsidRDefault="00054CE3" w:rsidP="00054CE3">
            <w:pPr>
              <w:pStyle w:val="ListParagraph"/>
              <w:numPr>
                <w:ilvl w:val="4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Since MC highly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diverse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India,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cant</w:t>
            </w:r>
            <w:proofErr w:type="spellEnd"/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claim to have one single MC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unlike west</w:t>
            </w:r>
          </w:p>
          <w:p w14:paraId="12F7EBE0" w14:textId="6DD05820" w:rsidR="00B27535" w:rsidRPr="00EF5CB9" w:rsidRDefault="00B27535" w:rsidP="00054CE3">
            <w:pPr>
              <w:pStyle w:val="ListParagraph"/>
              <w:numPr>
                <w:ilvl w:val="4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Called Confused MC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he argues since MC consist of lower caste tribals, women and minorities -&gt; they would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walys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want support by state for social justice</w:t>
            </w:r>
          </w:p>
          <w:p w14:paraId="4213F593" w14:textId="44D4D5DB" w:rsidR="00B27535" w:rsidRPr="00EF5CB9" w:rsidRDefault="00B27535" w:rsidP="004B0517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Gurcharan Das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impact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NEP on MC</w:t>
            </w:r>
          </w:p>
          <w:p w14:paraId="59BF133C" w14:textId="7DB75064" w:rsidR="00B27535" w:rsidRPr="00EF5CB9" w:rsidRDefault="00B27535" w:rsidP="00B27535">
            <w:pPr>
              <w:pStyle w:val="ListParagraph"/>
              <w:numPr>
                <w:ilvl w:val="4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New MC – argues with LPG -people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hae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disposable income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HH and therefore inclined to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consumerism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lifestyle enhancement </w:t>
            </w:r>
          </w:p>
          <w:p w14:paraId="548F67B9" w14:textId="27A08315" w:rsidR="00B27535" w:rsidRPr="00EF5CB9" w:rsidRDefault="00B27535" w:rsidP="00B27535">
            <w:pPr>
              <w:pStyle w:val="ListParagraph"/>
              <w:numPr>
                <w:ilvl w:val="4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Access to tech + use internet to gain information</w:t>
            </w:r>
          </w:p>
          <w:p w14:paraId="285E6419" w14:textId="18D08491" w:rsidR="00B27535" w:rsidRPr="00EF5CB9" w:rsidRDefault="00B27535" w:rsidP="00B27535">
            <w:pPr>
              <w:pStyle w:val="ListParagraph"/>
              <w:numPr>
                <w:ilvl w:val="4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Take rising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aspirational class</w:t>
            </w:r>
          </w:p>
          <w:p w14:paraId="27A1B84A" w14:textId="11B28882" w:rsidR="00B27535" w:rsidRPr="00EF5CB9" w:rsidRDefault="00B27535" w:rsidP="00B27535">
            <w:pPr>
              <w:pStyle w:val="ListParagraph"/>
              <w:numPr>
                <w:ilvl w:val="4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Stay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upadated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A830F11" w14:textId="1F9ABBD6" w:rsidR="00B27535" w:rsidRPr="00EF5CB9" w:rsidRDefault="00B27535" w:rsidP="00B27535">
            <w:pPr>
              <w:pStyle w:val="ListParagraph"/>
              <w:numPr>
                <w:ilvl w:val="4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Consumption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great spending 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lucury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goods and autonomies, clothing and restaurant </w:t>
            </w:r>
          </w:p>
          <w:p w14:paraId="1D85C3AE" w14:textId="21712F97" w:rsidR="00B27535" w:rsidRPr="00EF5CB9" w:rsidRDefault="00B27535" w:rsidP="00B27535">
            <w:pPr>
              <w:pStyle w:val="ListParagraph"/>
              <w:numPr>
                <w:ilvl w:val="4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Middle class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vacations</w:t>
            </w:r>
          </w:p>
          <w:p w14:paraId="6BF58DFB" w14:textId="1A1D3593" w:rsidR="00ED32CF" w:rsidRPr="00EF5CB9" w:rsidRDefault="00ED32CF" w:rsidP="004B0517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Oomen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harbinger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silent revolution</w:t>
            </w:r>
            <w:r w:rsidR="00E3204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bring PIL, NGO, </w:t>
            </w:r>
            <w:r w:rsidR="00E3204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Social </w:t>
            </w:r>
            <w:proofErr w:type="spellStart"/>
            <w:r w:rsidR="00E3204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movt</w:t>
            </w:r>
            <w:proofErr w:type="spellEnd"/>
            <w:r w:rsidR="00C066B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C066B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civil society</w:t>
            </w:r>
          </w:p>
          <w:p w14:paraId="18C7BB5A" w14:textId="3DF7018C" w:rsidR="00E3204E" w:rsidRPr="00EF5CB9" w:rsidRDefault="00E3204E" w:rsidP="004B0517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>Amartya Sen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Argumentative India – scrutinized policy, leads to debates,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discuourse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acts like public think tank</w:t>
            </w:r>
          </w:p>
          <w:p w14:paraId="717452D6" w14:textId="39E4BC5B" w:rsidR="001375B4" w:rsidRPr="00EF5CB9" w:rsidRDefault="003011D8" w:rsidP="00C75F56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Commodity fetishism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demand for new luxury products like cars and ACs</w:t>
            </w:r>
          </w:p>
          <w:p w14:paraId="333B8352" w14:textId="1EC127AB" w:rsidR="001375B4" w:rsidRPr="00EF5CB9" w:rsidRDefault="001375B4" w:rsidP="00C75F56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But still women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have to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purue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traditional roles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despite being updated </w:t>
            </w:r>
            <w:r w:rsidR="006329F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</w:t>
            </w:r>
            <w:r w:rsidR="006329F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second shift – Arlie</w:t>
            </w:r>
            <w:r w:rsidR="006329F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591D26FC" w14:textId="77777777" w:rsidR="00C75F56" w:rsidRPr="00EF5CB9" w:rsidRDefault="00C75F56" w:rsidP="00C75F56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Palshikar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-&gt; Increased Consumerism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Bourgeoisie dependent on MC</w:t>
            </w:r>
          </w:p>
          <w:p w14:paraId="201838EB" w14:textId="77777777" w:rsidR="00C75F56" w:rsidRPr="00EF5CB9" w:rsidRDefault="00C75F56" w:rsidP="00C75F56">
            <w:pPr>
              <w:pStyle w:val="ListParagraph"/>
              <w:numPr>
                <w:ilvl w:val="4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Rising surplus -&gt; consumer surplus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</w:p>
          <w:p w14:paraId="1D704982" w14:textId="0A4F5262" w:rsidR="001375B4" w:rsidRPr="00EF5CB9" w:rsidRDefault="001375B4" w:rsidP="00C75F56">
            <w:pPr>
              <w:pStyle w:val="ListParagraph"/>
              <w:numPr>
                <w:ilvl w:val="4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Customization -&gt;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McD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serving veg burge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 (poor class will not be able to order and rich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wil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not go)</w:t>
            </w:r>
          </w:p>
          <w:p w14:paraId="2423BACE" w14:textId="099565BE" w:rsidR="00C066BF" w:rsidRPr="00EF5CB9" w:rsidRDefault="00C066BF" w:rsidP="00C066BF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Van der Veer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also substantiated</w:t>
            </w:r>
          </w:p>
          <w:p w14:paraId="31651CDE" w14:textId="43E575A8" w:rsidR="002D0340" w:rsidRPr="00EF5CB9" w:rsidRDefault="002D0340" w:rsidP="00C066BF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Y Singh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became merchant capitalists which gave impetus to eco growth</w:t>
            </w:r>
          </w:p>
          <w:p w14:paraId="46C198CE" w14:textId="788E398D" w:rsidR="002D0340" w:rsidRPr="00EF5CB9" w:rsidRDefault="002D0340" w:rsidP="00C066BF">
            <w:pPr>
              <w:pStyle w:val="ListParagraph"/>
              <w:numPr>
                <w:ilvl w:val="3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Advocate for more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inclusive and sustainable</w:t>
            </w:r>
          </w:p>
          <w:p w14:paraId="00376F04" w14:textId="12418DC6" w:rsidR="002D0340" w:rsidRPr="00EF5CB9" w:rsidRDefault="002D0340" w:rsidP="001375B4">
            <w:pPr>
              <w:pStyle w:val="ListParagraph"/>
              <w:numPr>
                <w:ilvl w:val="2"/>
                <w:numId w:val="26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Hamza Alavi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– middle class peasants v active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farm laws</w:t>
            </w:r>
          </w:p>
          <w:p w14:paraId="2B468CEA" w14:textId="3D3DA032" w:rsidR="001375B4" w:rsidRPr="00EF5CB9" w:rsidRDefault="001375B4" w:rsidP="001375B4">
            <w:pPr>
              <w:pStyle w:val="ListParagraph"/>
              <w:numPr>
                <w:ilvl w:val="2"/>
                <w:numId w:val="26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Thurow: A healthy MC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is necessary to have a healthy democracy </w:t>
            </w:r>
          </w:p>
          <w:p w14:paraId="366C5FB2" w14:textId="2417214A" w:rsidR="001375B4" w:rsidRPr="00EF5CB9" w:rsidRDefault="001375B4" w:rsidP="001375B4">
            <w:pPr>
              <w:pStyle w:val="ListParagraph"/>
              <w:numPr>
                <w:ilvl w:val="2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-&gt; MC an outcome of erstwhile globalization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when British arrived</w:t>
            </w:r>
          </w:p>
          <w:p w14:paraId="5CD78539" w14:textId="39729766" w:rsidR="00AA0FF0" w:rsidRPr="00EF5CB9" w:rsidRDefault="00AA0FF0" w:rsidP="001375B4">
            <w:pPr>
              <w:pStyle w:val="ListParagraph"/>
              <w:numPr>
                <w:ilvl w:val="2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Yogendra singh – whi</w:t>
            </w:r>
            <w:r w:rsidR="008F351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e urban and rural MC are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similar to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ideological level,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they are </w:t>
            </w:r>
            <w:r w:rsidR="00B2753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Apathetic</w:t>
            </w:r>
            <w:r w:rsidR="00F25D4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</w:t>
            </w:r>
            <w:proofErr w:type="spellStart"/>
            <w:r w:rsidR="00F25D4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antagnostic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as rural have seen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doward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mobility after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decline </w:t>
            </w:r>
          </w:p>
          <w:p w14:paraId="7065E86C" w14:textId="4A85331E" w:rsidR="00ED32CF" w:rsidRPr="00EF5CB9" w:rsidRDefault="00ED32CF" w:rsidP="001375B4">
            <w:pPr>
              <w:pStyle w:val="ListParagraph"/>
              <w:numPr>
                <w:ilvl w:val="2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Rural MC is power bound, urban is market bound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Anand Kumare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19ACE5E5" w14:textId="77777777" w:rsidR="001375B4" w:rsidRPr="00EF5CB9" w:rsidRDefault="008F3513" w:rsidP="00C75F56">
            <w:pPr>
              <w:pStyle w:val="ListParagraph"/>
              <w:numPr>
                <w:ilvl w:val="2"/>
                <w:numId w:val="2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20% have </w:t>
            </w:r>
            <w:r w:rsidR="00882C7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motor vehicle</w:t>
            </w:r>
            <w:r w:rsidR="00F1582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rural areas </w:t>
            </w:r>
          </w:p>
          <w:p w14:paraId="7CA91354" w14:textId="77777777" w:rsidR="00B27535" w:rsidRPr="00EF5CB9" w:rsidRDefault="00B27535" w:rsidP="00B2753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3015C624" w14:textId="77777777" w:rsidR="00B27535" w:rsidRPr="00EF5CB9" w:rsidRDefault="00B27535" w:rsidP="00B2753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WOMEN</w:t>
            </w:r>
          </w:p>
          <w:p w14:paraId="2B06F51C" w14:textId="77777777" w:rsidR="00B27535" w:rsidRPr="00EF5CB9" w:rsidRDefault="00B27535" w:rsidP="00381075">
            <w:pPr>
              <w:pStyle w:val="ListParagraph"/>
              <w:numPr>
                <w:ilvl w:val="0"/>
                <w:numId w:val="6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Affirmative action</w:t>
            </w:r>
          </w:p>
          <w:p w14:paraId="7F208946" w14:textId="77777777" w:rsidR="00B27535" w:rsidRPr="00EF5CB9" w:rsidRDefault="00B27535" w:rsidP="00381075">
            <w:pPr>
              <w:pStyle w:val="ListParagraph"/>
              <w:numPr>
                <w:ilvl w:val="0"/>
                <w:numId w:val="6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Govt schemes </w:t>
            </w:r>
          </w:p>
          <w:p w14:paraId="7A4D84C0" w14:textId="079F74AF" w:rsidR="00F25D45" w:rsidRPr="00EF5CB9" w:rsidRDefault="00F25D45" w:rsidP="00381075">
            <w:pPr>
              <w:pStyle w:val="ListParagraph"/>
              <w:numPr>
                <w:ilvl w:val="0"/>
                <w:numId w:val="6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Workplace</w:t>
            </w:r>
          </w:p>
          <w:p w14:paraId="4734146A" w14:textId="7126576C" w:rsidR="00F25D45" w:rsidRPr="00EF5CB9" w:rsidRDefault="00F25D45" w:rsidP="00381075">
            <w:pPr>
              <w:pStyle w:val="ListParagraph"/>
              <w:numPr>
                <w:ilvl w:val="0"/>
                <w:numId w:val="6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Politic representation</w:t>
            </w:r>
          </w:p>
          <w:p w14:paraId="55973892" w14:textId="42E3C964" w:rsidR="00F25D45" w:rsidRPr="00EF5CB9" w:rsidRDefault="00F25D45" w:rsidP="00381075">
            <w:pPr>
              <w:pStyle w:val="ListParagraph"/>
              <w:numPr>
                <w:ilvl w:val="0"/>
                <w:numId w:val="6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education</w:t>
            </w:r>
          </w:p>
          <w:p w14:paraId="312107BE" w14:textId="77777777" w:rsidR="00F25D45" w:rsidRPr="00EF5CB9" w:rsidRDefault="00F25D45" w:rsidP="00F25D4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2E264E5D" w14:textId="77777777" w:rsidR="00F25D45" w:rsidRPr="00EF5CB9" w:rsidRDefault="00F25D45" w:rsidP="00F25D4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Growth and consolidation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MC </w:t>
            </w:r>
          </w:p>
          <w:p w14:paraId="773EE88C" w14:textId="77777777" w:rsidR="00F25D45" w:rsidRPr="00EF5CB9" w:rsidRDefault="00F25D45" w:rsidP="00381075">
            <w:pPr>
              <w:pStyle w:val="ListParagraph"/>
              <w:numPr>
                <w:ilvl w:val="0"/>
                <w:numId w:val="6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Little tradition of westernization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Subculture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intelligentsia </w:t>
            </w:r>
          </w:p>
          <w:p w14:paraId="7AFCC7BE" w14:textId="46C2565F" w:rsidR="00F25D45" w:rsidRPr="00EF5CB9" w:rsidRDefault="00F25D45" w:rsidP="00381075">
            <w:pPr>
              <w:pStyle w:val="ListParagraph"/>
              <w:numPr>
                <w:ilvl w:val="0"/>
                <w:numId w:val="6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India independence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IRDP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CDP, GR, LR – rural MC </w:t>
            </w:r>
          </w:p>
          <w:p w14:paraId="5FB8136B" w14:textId="77777777" w:rsidR="00F25D45" w:rsidRPr="00EF5CB9" w:rsidRDefault="00F25D45" w:rsidP="00381075">
            <w:pPr>
              <w:pStyle w:val="ListParagraph"/>
              <w:numPr>
                <w:ilvl w:val="0"/>
                <w:numId w:val="6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LPG – new middle class </w:t>
            </w:r>
          </w:p>
          <w:p w14:paraId="4E0FBDCC" w14:textId="77777777" w:rsidR="00F25D45" w:rsidRPr="00EF5CB9" w:rsidRDefault="00F25D45" w:rsidP="00381075">
            <w:pPr>
              <w:pStyle w:val="ListParagraph"/>
              <w:numPr>
                <w:ilvl w:val="0"/>
                <w:numId w:val="6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Women MC + Affirmative action – more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differentiated  (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AB)</w:t>
            </w:r>
          </w:p>
          <w:p w14:paraId="4DDE0B83" w14:textId="77777777" w:rsidR="00F25D45" w:rsidRPr="00EF5CB9" w:rsidRDefault="00F25D45" w:rsidP="00381075">
            <w:pPr>
              <w:pStyle w:val="ListParagraph"/>
              <w:numPr>
                <w:ilvl w:val="0"/>
                <w:numId w:val="6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Digital India – tech savvy</w:t>
            </w:r>
          </w:p>
          <w:p w14:paraId="0689798B" w14:textId="7BB5E77F" w:rsidR="00F25D45" w:rsidRPr="00EF5CB9" w:rsidRDefault="00F25D45" w:rsidP="00381075">
            <w:pPr>
              <w:pStyle w:val="ListParagraph"/>
              <w:numPr>
                <w:ilvl w:val="0"/>
                <w:numId w:val="6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Weber MC expansion observed</w:t>
            </w:r>
          </w:p>
        </w:tc>
        <w:tc>
          <w:tcPr>
            <w:tcW w:w="3499" w:type="dxa"/>
            <w:noWrap/>
          </w:tcPr>
          <w:p w14:paraId="630872A1" w14:textId="2BEDAC59" w:rsidR="001375B4" w:rsidRPr="00EF5CB9" w:rsidRDefault="00C256BD" w:rsidP="001375B4">
            <w:pPr>
              <w:pStyle w:val="ListParagraph"/>
              <w:numPr>
                <w:ilvl w:val="0"/>
                <w:numId w:val="2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 xml:space="preserve"> Kinds of MC – commercial MC (</w:t>
            </w:r>
          </w:p>
        </w:tc>
      </w:tr>
      <w:tr w:rsidR="001375B4" w:rsidRPr="00EF5CB9" w14:paraId="7FFED778" w14:textId="77777777" w:rsidTr="00AD7C93">
        <w:trPr>
          <w:trHeight w:val="236"/>
        </w:trPr>
        <w:tc>
          <w:tcPr>
            <w:tcW w:w="15914" w:type="dxa"/>
            <w:gridSpan w:val="3"/>
            <w:noWrap/>
          </w:tcPr>
          <w:p w14:paraId="2BCD59E8" w14:textId="5F83841B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Kinship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</w:tc>
      </w:tr>
      <w:tr w:rsidR="001375B4" w:rsidRPr="00EF5CB9" w14:paraId="2AD26979" w14:textId="77777777" w:rsidTr="00986D19">
        <w:trPr>
          <w:trHeight w:val="692"/>
        </w:trPr>
        <w:tc>
          <w:tcPr>
            <w:tcW w:w="1255" w:type="dxa"/>
            <w:noWrap/>
          </w:tcPr>
          <w:p w14:paraId="6F1D1E9B" w14:textId="671D524B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Lineage and descent</w:t>
            </w:r>
          </w:p>
        </w:tc>
        <w:tc>
          <w:tcPr>
            <w:tcW w:w="11160" w:type="dxa"/>
            <w:noWrap/>
          </w:tcPr>
          <w:p w14:paraId="44F71039" w14:textId="79D83944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Imp for social relationships, succession, inheritance, division, marriage, membership</w:t>
            </w:r>
          </w:p>
          <w:p w14:paraId="67D38B6A" w14:textId="3E6190A0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Malinowski -&gt; Kinship algebra</w:t>
            </w:r>
          </w:p>
          <w:p w14:paraId="1B2EB4AC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5D90DBE8" w14:textId="55363226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Lineage </w:t>
            </w:r>
          </w:p>
          <w:p w14:paraId="14654949" w14:textId="59A65828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principle based upon which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inheritance is chosen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. </w:t>
            </w:r>
          </w:p>
          <w:p w14:paraId="7039A83F" w14:textId="21D447ED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Example: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Patrilineage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(dominant), Matrilineage. </w:t>
            </w:r>
          </w:p>
          <w:p w14:paraId="706330C4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Group with common ancestor whose identity is known. </w:t>
            </w:r>
          </w:p>
          <w:p w14:paraId="793097C2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Can be common blood linkage. </w:t>
            </w:r>
          </w:p>
          <w:p w14:paraId="10E0BB0A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Patriarchal society-daughter not part of father’s lineage group.</w:t>
            </w:r>
          </w:p>
          <w:p w14:paraId="68B4CC3E" w14:textId="6876EFF0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Genealogical lineage registers in Haridwar</w:t>
            </w:r>
          </w:p>
          <w:p w14:paraId="5F6D918C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0F7D78AD" w14:textId="44745B05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Descent</w:t>
            </w:r>
          </w:p>
          <w:p w14:paraId="7D3A9F03" w14:textId="06C01099" w:rsidR="001375B4" w:rsidRPr="00EF5CB9" w:rsidRDefault="001375B4" w:rsidP="006C3CA2">
            <w:pPr>
              <w:pStyle w:val="ListParagraph"/>
              <w:numPr>
                <w:ilvl w:val="0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Child associated with his/ her parents</w:t>
            </w:r>
          </w:p>
          <w:p w14:paraId="49F33914" w14:textId="145DAA33" w:rsidR="001375B4" w:rsidRPr="00EF5CB9" w:rsidRDefault="001375B4" w:rsidP="006C3CA2">
            <w:pPr>
              <w:pStyle w:val="ListParagraph"/>
              <w:numPr>
                <w:ilvl w:val="0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Patrilineal (descent with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male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)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or matrilineal</w:t>
            </w:r>
            <w:r w:rsidR="0055464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or </w:t>
            </w:r>
            <w:proofErr w:type="spellStart"/>
            <w:r w:rsidR="0055464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bilineal</w:t>
            </w:r>
            <w:proofErr w:type="spellEnd"/>
            <w:r w:rsidR="0055464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496F2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(descent traced for different attributes like name and </w:t>
            </w:r>
            <w:r w:rsidR="00496F2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inheritance of movable immovable property</w:t>
            </w:r>
            <w:r w:rsidR="00496F2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02851BA0" w14:textId="0B5E13C4" w:rsidR="001375B4" w:rsidRPr="00EF5CB9" w:rsidRDefault="001375B4" w:rsidP="006C3CA2">
            <w:pPr>
              <w:pStyle w:val="ListParagraph"/>
              <w:numPr>
                <w:ilvl w:val="0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Can be unilineal (descent in which someone either belongs to father’s lineage or mother’s) descent or non-unilineal (multiple forms of kinship descent)</w:t>
            </w:r>
          </w:p>
          <w:p w14:paraId="73C664EA" w14:textId="5509B78D" w:rsidR="00496F27" w:rsidRPr="00EF5CB9" w:rsidRDefault="00496F27" w:rsidP="006C3CA2">
            <w:pPr>
              <w:pStyle w:val="ListParagraph"/>
              <w:numPr>
                <w:ilvl w:val="0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Parallel descents – sex specific descents</w:t>
            </w:r>
          </w:p>
          <w:p w14:paraId="4E8961BE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02811BE0" w14:textId="2C3C5A3E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Thinkers</w:t>
            </w:r>
          </w:p>
          <w:p w14:paraId="74055678" w14:textId="0C39A7B9" w:rsidR="00392234" w:rsidRPr="00EF5CB9" w:rsidRDefault="00392234" w:rsidP="006C3CA2">
            <w:pPr>
              <w:pStyle w:val="ListParagraph"/>
              <w:numPr>
                <w:ilvl w:val="0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Rulles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alliance - </w:t>
            </w:r>
            <w:r w:rsidR="004741B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consideration for patterns and rules of marriage </w:t>
            </w:r>
          </w:p>
          <w:p w14:paraId="3AE36C74" w14:textId="4FF73ADA" w:rsidR="004741BC" w:rsidRPr="00EF5CB9" w:rsidRDefault="004741BC" w:rsidP="006C3CA2">
            <w:pPr>
              <w:pStyle w:val="ListParagraph"/>
              <w:numPr>
                <w:ilvl w:val="0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Louis Dumont – shows role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marriage in kinship in S.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9331A9F" w14:textId="1CD38D33" w:rsidR="001375B4" w:rsidRPr="00EF5CB9" w:rsidRDefault="001375B4" w:rsidP="006C3CA2">
            <w:pPr>
              <w:pStyle w:val="ListParagraph"/>
              <w:numPr>
                <w:ilvl w:val="0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Ghurye</w:t>
            </w:r>
            <w:proofErr w:type="spellEnd"/>
            <w:r w:rsidR="0096606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core </w:t>
            </w:r>
            <w:proofErr w:type="spellStart"/>
            <w:r w:rsidR="0096606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ideqas</w:t>
            </w:r>
            <w:proofErr w:type="spellEnd"/>
            <w:r w:rsidR="0096606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rules of alliance</w:t>
            </w:r>
          </w:p>
          <w:p w14:paraId="49564D96" w14:textId="77777777" w:rsidR="001375B4" w:rsidRPr="00EF5CB9" w:rsidRDefault="001375B4" w:rsidP="006C3CA2">
            <w:pPr>
              <w:pStyle w:val="ListParagraph"/>
              <w:numPr>
                <w:ilvl w:val="1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Role in defining marriage, family, kinship and India</w:t>
            </w:r>
          </w:p>
          <w:p w14:paraId="6D5D55F2" w14:textId="77777777" w:rsidR="001375B4" w:rsidRPr="00EF5CB9" w:rsidRDefault="001375B4" w:rsidP="006C3CA2">
            <w:pPr>
              <w:pStyle w:val="ListParagraph"/>
              <w:numPr>
                <w:ilvl w:val="1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North,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cant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marry in within extended kinship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group</w:t>
            </w:r>
          </w:p>
          <w:p w14:paraId="2335BF79" w14:textId="77777777" w:rsidR="001375B4" w:rsidRPr="00EF5CB9" w:rsidRDefault="001375B4" w:rsidP="006C3CA2">
            <w:pPr>
              <w:pStyle w:val="ListParagraph"/>
              <w:numPr>
                <w:ilvl w:val="1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Gotra and Charna are exogamous groups-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brings dispersed people together</w:t>
            </w:r>
          </w:p>
          <w:p w14:paraId="340E2123" w14:textId="08E6960F" w:rsidR="001375B4" w:rsidRPr="00EF5CB9" w:rsidRDefault="001375B4" w:rsidP="006C3CA2">
            <w:pPr>
              <w:pStyle w:val="ListParagraph"/>
              <w:numPr>
                <w:ilvl w:val="1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Source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division and unification </w:t>
            </w:r>
          </w:p>
          <w:p w14:paraId="7AB3A508" w14:textId="514382C6" w:rsidR="00966068" w:rsidRPr="00EF5CB9" w:rsidRDefault="0098542A" w:rsidP="006C3CA2">
            <w:pPr>
              <w:pStyle w:val="ListParagraph"/>
              <w:numPr>
                <w:ilvl w:val="0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Coomarswamy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– rules of marriage by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kul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and gotra</w:t>
            </w:r>
          </w:p>
          <w:p w14:paraId="7AB0C0D8" w14:textId="7ADC9100" w:rsidR="001375B4" w:rsidRPr="00EF5CB9" w:rsidRDefault="001375B4" w:rsidP="006C3CA2">
            <w:pPr>
              <w:pStyle w:val="ListParagraph"/>
              <w:numPr>
                <w:ilvl w:val="1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5 generations on mother and 7 on father side</w:t>
            </w:r>
          </w:p>
          <w:p w14:paraId="1DB49B05" w14:textId="77777777" w:rsidR="001375B4" w:rsidRPr="00EF5CB9" w:rsidRDefault="001375B4" w:rsidP="006C3CA2">
            <w:pPr>
              <w:pStyle w:val="ListParagraph"/>
              <w:numPr>
                <w:ilvl w:val="1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Were derived from rishis</w:t>
            </w:r>
          </w:p>
          <w:p w14:paraId="6BF9BE60" w14:textId="1D265E8B" w:rsidR="0098542A" w:rsidRPr="00EF5CB9" w:rsidRDefault="0098542A" w:rsidP="006C3CA2">
            <w:pPr>
              <w:pStyle w:val="ListParagraph"/>
              <w:numPr>
                <w:ilvl w:val="1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>Sapinda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exogamy</w:t>
            </w:r>
          </w:p>
          <w:p w14:paraId="495E3F43" w14:textId="77777777" w:rsidR="001375B4" w:rsidRPr="00EF5CB9" w:rsidRDefault="001375B4" w:rsidP="006C3CA2">
            <w:pPr>
              <w:pStyle w:val="ListParagraph"/>
              <w:numPr>
                <w:ilvl w:val="0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Gail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Omvedt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Caste is an expanded descent system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. </w:t>
            </w:r>
          </w:p>
          <w:p w14:paraId="06749BC5" w14:textId="77777777" w:rsidR="001375B4" w:rsidRPr="00EF5CB9" w:rsidRDefault="001375B4" w:rsidP="006C3CA2">
            <w:pPr>
              <w:pStyle w:val="ListParagraph"/>
              <w:numPr>
                <w:ilvl w:val="0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Andre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Beteille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kinship in India strong, so that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Voting is driven by kinship rather than on merit</w:t>
            </w:r>
          </w:p>
          <w:p w14:paraId="50119295" w14:textId="77777777" w:rsidR="001375B4" w:rsidRPr="00EF5CB9" w:rsidRDefault="001375B4" w:rsidP="006C3CA2">
            <w:pPr>
              <w:pStyle w:val="ListParagraph"/>
              <w:numPr>
                <w:ilvl w:val="1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Political nomination by kinship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Gandhi)</w:t>
            </w:r>
          </w:p>
          <w:p w14:paraId="5C07CF14" w14:textId="77777777" w:rsidR="001375B4" w:rsidRPr="00EF5CB9" w:rsidRDefault="001375B4" w:rsidP="006C3CA2">
            <w:pPr>
              <w:pStyle w:val="ListParagraph"/>
              <w:numPr>
                <w:ilvl w:val="0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Krishna Kumar - behind every corrupt man - there is an ambitious family</w:t>
            </w:r>
          </w:p>
          <w:p w14:paraId="607124AB" w14:textId="77777777" w:rsidR="001375B4" w:rsidRPr="00EF5CB9" w:rsidRDefault="001375B4" w:rsidP="006C3CA2">
            <w:pPr>
              <w:pStyle w:val="ListParagraph"/>
              <w:numPr>
                <w:ilvl w:val="1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Descent defines not only roles in family, marriage but also politically and occupation</w:t>
            </w:r>
          </w:p>
          <w:p w14:paraId="48E47BA5" w14:textId="3655132F" w:rsidR="0098542A" w:rsidRPr="00EF5CB9" w:rsidRDefault="0098542A" w:rsidP="006C3CA2">
            <w:pPr>
              <w:pStyle w:val="ListParagraph"/>
              <w:numPr>
                <w:ilvl w:val="0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TN Madan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Kashmiri pandit study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entire family related by primary, secondary or tertiary kinship</w:t>
            </w:r>
          </w:p>
          <w:p w14:paraId="4731AC58" w14:textId="5E6FC897" w:rsidR="001375B4" w:rsidRPr="00EF5CB9" w:rsidRDefault="001375B4" w:rsidP="006C3CA2">
            <w:pPr>
              <w:pStyle w:val="ListParagraph"/>
              <w:numPr>
                <w:ilvl w:val="0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Uma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Chkrovarty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: perpetuates patriarchy and unpaid labor</w:t>
            </w:r>
          </w:p>
          <w:p w14:paraId="2F008F16" w14:textId="3468F09A" w:rsidR="006F168B" w:rsidRPr="00EF5CB9" w:rsidRDefault="006E257C" w:rsidP="006C3CA2">
            <w:pPr>
              <w:pStyle w:val="ListParagraph"/>
              <w:numPr>
                <w:ilvl w:val="1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Brahminical traditions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glorify pativrata and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put  veil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on gender discrimination</w:t>
            </w:r>
          </w:p>
          <w:p w14:paraId="600F9C1B" w14:textId="77777777" w:rsidR="001375B4" w:rsidRPr="00EF5CB9" w:rsidRDefault="001375B4" w:rsidP="006C3CA2">
            <w:pPr>
              <w:pStyle w:val="ListParagraph"/>
              <w:numPr>
                <w:ilvl w:val="0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Influences cultural sphere </w:t>
            </w:r>
          </w:p>
          <w:p w14:paraId="54520092" w14:textId="77777777" w:rsidR="001375B4" w:rsidRPr="00EF5CB9" w:rsidRDefault="001375B4" w:rsidP="006C3CA2">
            <w:pPr>
              <w:pStyle w:val="ListParagraph"/>
              <w:numPr>
                <w:ilvl w:val="0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Other sources: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vanshas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or kulas (lineage where people belong to a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common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known or mythical ancestor)</w:t>
            </w:r>
          </w:p>
          <w:p w14:paraId="081648D6" w14:textId="77777777" w:rsidR="001375B4" w:rsidRPr="00EF5CB9" w:rsidRDefault="001375B4" w:rsidP="006C3CA2">
            <w:pPr>
              <w:pStyle w:val="ListParagraph"/>
              <w:numPr>
                <w:ilvl w:val="1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Gotra – considered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fictitous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siblings</w:t>
            </w:r>
          </w:p>
          <w:p w14:paraId="442564A7" w14:textId="77777777" w:rsidR="001375B4" w:rsidRPr="00EF5CB9" w:rsidRDefault="001375B4" w:rsidP="006C3CA2">
            <w:pPr>
              <w:pStyle w:val="ListParagraph"/>
              <w:numPr>
                <w:ilvl w:val="1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Primary (immediate kins like siblings, parents, spouse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sec (kin of primary kin), tertiary </w:t>
            </w:r>
          </w:p>
          <w:p w14:paraId="4B2C1652" w14:textId="351A0BF5" w:rsidR="00923680" w:rsidRPr="00EF5CB9" w:rsidRDefault="00923680" w:rsidP="00923680">
            <w:pPr>
              <w:pStyle w:val="ListParagraph"/>
              <w:numPr>
                <w:ilvl w:val="0"/>
                <w:numId w:val="3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red"/>
                <w:lang w:eastAsia="en-US"/>
              </w:rPr>
              <w:t xml:space="preserve">KINSHIP Strength of Indian society -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red"/>
                <w:lang w:eastAsia="en-US"/>
              </w:rPr>
              <w:t>Panikar</w:t>
            </w:r>
            <w:proofErr w:type="spellEnd"/>
          </w:p>
        </w:tc>
        <w:tc>
          <w:tcPr>
            <w:tcW w:w="3499" w:type="dxa"/>
            <w:noWrap/>
          </w:tcPr>
          <w:p w14:paraId="756124EC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0A9AC218" w14:textId="77777777" w:rsidTr="00986D19">
        <w:trPr>
          <w:trHeight w:val="692"/>
        </w:trPr>
        <w:tc>
          <w:tcPr>
            <w:tcW w:w="1255" w:type="dxa"/>
            <w:noWrap/>
          </w:tcPr>
          <w:p w14:paraId="11947359" w14:textId="722D6A66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pes of kinship system</w:t>
            </w:r>
          </w:p>
        </w:tc>
        <w:tc>
          <w:tcPr>
            <w:tcW w:w="11160" w:type="dxa"/>
            <w:noWrap/>
          </w:tcPr>
          <w:p w14:paraId="74039F3B" w14:textId="2CA75CC4" w:rsidR="00061E5A" w:rsidRPr="00EF5CB9" w:rsidRDefault="00AD5E3F" w:rsidP="006C3CA2">
            <w:pPr>
              <w:pStyle w:val="ListParagraph"/>
              <w:numPr>
                <w:ilvl w:val="0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Kinship is a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social relationship based on consanguinity or affinity </w:t>
            </w:r>
            <w:proofErr w:type="gramStart"/>
            <w:r w:rsidR="002C2AA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or</w:t>
            </w:r>
            <w:r w:rsidR="00DF61B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 fictive</w:t>
            </w:r>
            <w:proofErr w:type="gramEnd"/>
            <w:r w:rsidR="00DF61B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or chosen kin</w:t>
            </w:r>
            <w:r w:rsidR="00DF61B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(kid/ adopted)</w:t>
            </w:r>
          </w:p>
          <w:p w14:paraId="3613B226" w14:textId="24F3B8FB" w:rsidR="00560697" w:rsidRPr="00EF5CB9" w:rsidRDefault="00560697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Universal institution</w:t>
            </w:r>
          </w:p>
          <w:p w14:paraId="12BF025D" w14:textId="70386582" w:rsidR="001375B4" w:rsidRPr="00EF5CB9" w:rsidRDefault="001375B4" w:rsidP="006C3CA2">
            <w:pPr>
              <w:pStyle w:val="ListParagraph"/>
              <w:numPr>
                <w:ilvl w:val="0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Irawati Karve - 4 different kinship zones- North,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south,central</w:t>
            </w:r>
            <w:proofErr w:type="spellEnd"/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east. </w:t>
            </w:r>
          </w:p>
          <w:p w14:paraId="4B97682F" w14:textId="4BEC8C03" w:rsidR="001375B4" w:rsidRPr="00EF5CB9" w:rsidRDefault="001375B4" w:rsidP="006C3CA2">
            <w:pPr>
              <w:pStyle w:val="ListParagraph"/>
              <w:numPr>
                <w:ilvl w:val="0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Used a comparative,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historial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evolutionary approach</w:t>
            </w:r>
          </w:p>
          <w:p w14:paraId="25E69CCB" w14:textId="77777777" w:rsidR="001375B4" w:rsidRPr="00EF5CB9" w:rsidRDefault="001375B4" w:rsidP="006C3CA2">
            <w:pPr>
              <w:pStyle w:val="ListParagraph"/>
              <w:numPr>
                <w:ilvl w:val="0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North Indian</w:t>
            </w:r>
          </w:p>
          <w:p w14:paraId="1F6A58CB" w14:textId="77777777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North +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Odisha, Bihar, WB</w:t>
            </w:r>
          </w:p>
          <w:p w14:paraId="799FFF72" w14:textId="758AEB6D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Patrilineal kin matricin diff </w:t>
            </w:r>
          </w:p>
          <w:p w14:paraId="73FF0828" w14:textId="77777777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father’s brother is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distinguished from father’s sister</w:t>
            </w:r>
          </w:p>
          <w:p w14:paraId="231C6492" w14:textId="53CC6294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Fathers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brothers are also distinguished in terms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age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(tau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chachu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6ED09362" w14:textId="1C4A6FE7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Highly patrilineal kins (descent criteria restricted to male only)</w:t>
            </w:r>
          </w:p>
          <w:p w14:paraId="7DAF127E" w14:textId="196683BA" w:rsidR="001375B4" w:rsidRPr="00EF5CB9" w:rsidRDefault="00B32D49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w:drawing>
                <wp:anchor distT="0" distB="0" distL="114300" distR="114300" simplePos="0" relativeHeight="251659328" behindDoc="0" locked="0" layoutInCell="1" allowOverlap="1" wp14:anchorId="5AB56028" wp14:editId="042C6862">
                  <wp:simplePos x="0" y="0"/>
                  <wp:positionH relativeFrom="column">
                    <wp:posOffset>5270500</wp:posOffset>
                  </wp:positionH>
                  <wp:positionV relativeFrom="paragraph">
                    <wp:posOffset>100965</wp:posOffset>
                  </wp:positionV>
                  <wp:extent cx="1624330" cy="2240915"/>
                  <wp:effectExtent l="0" t="0" r="0" b="6985"/>
                  <wp:wrapSquare wrapText="bothSides"/>
                  <wp:docPr id="3015537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553709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330" cy="224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Diff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terms for diff kins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non-</w:t>
            </w:r>
            <w:proofErr w:type="spell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repettive</w:t>
            </w:r>
            <w:proofErr w:type="spellEnd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 3 gens</w:t>
            </w:r>
          </w:p>
          <w:p w14:paraId="0D9E45BD" w14:textId="0D8AB1BA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Incest is taboo </w:t>
            </w:r>
          </w:p>
          <w:p w14:paraId="42C0C3AA" w14:textId="3BCF43BD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Gotra avoided</w:t>
            </w:r>
          </w:p>
          <w:p w14:paraId="72BD3A56" w14:textId="77777777" w:rsidR="00837C80" w:rsidRPr="00EF5CB9" w:rsidRDefault="00837C80" w:rsidP="00837C80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For example,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Phupha-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Phuphi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for father’s sister’s husband and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father’s sister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and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Mama-Mam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</w:t>
            </w:r>
          </w:p>
          <w:p w14:paraId="6073EBB4" w14:textId="77777777" w:rsidR="00837C80" w:rsidRPr="00EF5CB9" w:rsidRDefault="00837C80" w:rsidP="00837C80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for mother’s brother and his wife are used in the north, whereas in the south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Attai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is used for</w:t>
            </w:r>
          </w:p>
          <w:p w14:paraId="53FCAEA3" w14:textId="5A2638F9" w:rsidR="00837C80" w:rsidRPr="00EF5CB9" w:rsidRDefault="00837C80" w:rsidP="00837C80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both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Phuphi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Mami.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Mama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is used for both Phupha and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Mama.</w:t>
            </w:r>
          </w:p>
          <w:p w14:paraId="5C84739C" w14:textId="1503EC41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Uniliear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28DD466F" w14:textId="77777777" w:rsidR="001375B4" w:rsidRPr="00EF5CB9" w:rsidRDefault="001375B4" w:rsidP="001375B4">
            <w:pPr>
              <w:pStyle w:val="ListParagraph"/>
              <w:ind w:left="108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6AA75A02" w14:textId="77777777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Rule of marriage is highly exhaustive – 7 gens – </w:t>
            </w:r>
          </w:p>
          <w:p w14:paraId="05E7939F" w14:textId="2B8A107D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negative rules of marriage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– who you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cant</w:t>
            </w:r>
            <w:proofErr w:type="spellEnd"/>
            <w:proofErr w:type="gram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marry</w:t>
            </w:r>
          </w:p>
          <w:p w14:paraId="3B45F511" w14:textId="504454FD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Marriage not in intra-family ties rather 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inter-village ties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</w:p>
          <w:p w14:paraId="38AC5023" w14:textId="77777777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Residential system is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Virilocal (same as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patrolical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married couple resides with or near the husband's parents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.)</w:t>
            </w:r>
          </w:p>
          <w:p w14:paraId="4E63BF88" w14:textId="3050C952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Veena Das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- In north Indian kinship – father son relationship precedes over husband wife -&gt; patriarchy </w:t>
            </w:r>
            <w:r w:rsidR="00237ED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and </w:t>
            </w:r>
            <w:r w:rsidR="00237ED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consanguineal </w:t>
            </w:r>
            <w:r w:rsidR="00237ED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stronger</w:t>
            </w:r>
          </w:p>
          <w:p w14:paraId="4F17C7C9" w14:textId="340DA343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Hostility of relationship between the laws driven by suspicion as she is a stranger</w:t>
            </w:r>
          </w:p>
          <w:p w14:paraId="055FA72F" w14:textId="1337ADCE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Hypergamy</w:t>
            </w:r>
          </w:p>
          <w:p w14:paraId="79A82DE0" w14:textId="77777777" w:rsidR="001375B4" w:rsidRPr="00EF5CB9" w:rsidRDefault="001375B4" w:rsidP="006C3CA2">
            <w:pPr>
              <w:pStyle w:val="ListParagraph"/>
              <w:numPr>
                <w:ilvl w:val="0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South India</w:t>
            </w:r>
          </w:p>
          <w:p w14:paraId="2171D9E6" w14:textId="77777777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south India, some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parts of MH and Odisha</w:t>
            </w:r>
          </w:p>
          <w:p w14:paraId="442EBA95" w14:textId="5B204B29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No distinction between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patrilineal and matrilinea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 (such as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Nairs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1DBC0D1B" w14:textId="58CF77DC" w:rsidR="001C651D" w:rsidRPr="00EF5CB9" w:rsidRDefault="001C651D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Conjugal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stronger</w:t>
            </w:r>
          </w:p>
          <w:p w14:paraId="10B2A723" w14:textId="77777777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Father’s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brother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chachu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) =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mausa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both their children, parallel cousins -&gt;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marriage allowed</w:t>
            </w:r>
          </w:p>
          <w:p w14:paraId="501E7637" w14:textId="081A692C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Father’s sister group ~ mother’s brother group -&gt;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mamu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= fufu</w:t>
            </w:r>
            <w:r w:rsidR="00837C8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= Mamu</w:t>
            </w:r>
          </w:p>
          <w:p w14:paraId="6F5FCDD8" w14:textId="77777777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Specific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matri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specific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patr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3CCFA1C0" w14:textId="4F73B661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Love for younger and respect for elders; father = brother; mom = elder sister; younger brother – son</w:t>
            </w:r>
          </w:p>
          <w:p w14:paraId="2AB5160A" w14:textId="555691A9" w:rsidR="001375B4" w:rsidRPr="00EF5CB9" w:rsidRDefault="00237EDF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Symmetrical relations with bride and groom kins;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terms used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address</w:t>
            </w:r>
          </w:p>
          <w:p w14:paraId="6F98CCC2" w14:textId="733E66EE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Uniliear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5D19F1E5" w14:textId="0AAB905D" w:rsidR="00B023DC" w:rsidRPr="00EF5CB9" w:rsidRDefault="00B023DC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Marriage not between villages but limited kinship of mother and father side</w:t>
            </w:r>
          </w:p>
          <w:p w14:paraId="11381032" w14:textId="5027CE44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positive rules of marriage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– who you can marry</w:t>
            </w:r>
          </w:p>
          <w:p w14:paraId="06766F25" w14:textId="43E94878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Cross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cousins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marriage allowable–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exogamy not exhaustive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like north India. </w:t>
            </w:r>
          </w:p>
          <w:p w14:paraId="06B166A1" w14:textId="77777777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Husband wife relationship is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not subdued to father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son relationship</w:t>
            </w:r>
          </w:p>
          <w:p w14:paraId="53D42DAA" w14:textId="77777777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Low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suscpicion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F931912" w14:textId="4ED46623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Preferential marriage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(with matrilineal or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patri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kins – no bride giver supremacy)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- marry elder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suster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daughter, father sister daughter</w:t>
            </w:r>
          </w:p>
          <w:p w14:paraId="3455B55D" w14:textId="0E471311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Taboo- &gt; younger sister daughter and mother sister daughter </w:t>
            </w:r>
          </w:p>
          <w:p w14:paraId="54C7D668" w14:textId="5AA0E463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Cousin can become wife</w:t>
            </w:r>
            <w:r w:rsidR="00237ED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237ED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– Dumont calls isogamy </w:t>
            </w:r>
            <w:r w:rsidR="00237ED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 cross cousin marriage</w:t>
            </w:r>
          </w:p>
          <w:p w14:paraId="62DA58EC" w14:textId="7B1A353B" w:rsidR="00B023DC" w:rsidRPr="00EF5CB9" w:rsidRDefault="00B023DC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Hypergamy not necessary</w:t>
            </w:r>
            <w:r w:rsidR="00305CF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</w:p>
          <w:p w14:paraId="147E66E9" w14:textId="6427F7F1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Levirate taboo </w:t>
            </w:r>
          </w:p>
          <w:p w14:paraId="45083C5B" w14:textId="75AAC1F3" w:rsidR="00985CB0" w:rsidRPr="00EF5CB9" w:rsidRDefault="00985CB0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 xml:space="preserve">Gifts equal on both sides unlike unidirectional in north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towards bride taker</w:t>
            </w:r>
          </w:p>
          <w:p w14:paraId="438B74F2" w14:textId="6BE5F27A" w:rsidR="00985CB0" w:rsidRPr="00EF5CB9" w:rsidRDefault="00985CB0" w:rsidP="006C3CA2">
            <w:pPr>
              <w:pStyle w:val="ListParagraph"/>
              <w:numPr>
                <w:ilvl w:val="0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Similarity</w:t>
            </w:r>
          </w:p>
          <w:p w14:paraId="1C3E416E" w14:textId="3835CA06" w:rsidR="00985CB0" w:rsidRPr="00EF5CB9" w:rsidRDefault="00985CB0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Caste and kinship intertwined – purity pollution influences</w:t>
            </w:r>
          </w:p>
          <w:p w14:paraId="36C1A51B" w14:textId="3497280D" w:rsidR="00053BF2" w:rsidRPr="00EF5CB9" w:rsidRDefault="00053BF2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Unilineal descent – not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bilineal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</w:p>
          <w:p w14:paraId="7CCC338A" w14:textId="77777777" w:rsidR="001375B4" w:rsidRPr="00EF5CB9" w:rsidRDefault="001375B4" w:rsidP="006C3CA2">
            <w:pPr>
              <w:pStyle w:val="ListParagraph"/>
              <w:numPr>
                <w:ilvl w:val="0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Central India Kinship system</w:t>
            </w:r>
          </w:p>
          <w:p w14:paraId="13CAFF26" w14:textId="13534291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Mixed pattern of north south </w:t>
            </w:r>
          </w:p>
          <w:p w14:paraId="7FEF49D1" w14:textId="50241874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Gujurat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Maharashtra, MP- mixture of elements from NI and SI.</w:t>
            </w:r>
          </w:p>
          <w:p w14:paraId="221B9A34" w14:textId="2DFCF692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Rajput -&gt; no caste bar; marriage on girl status; no strict exogamy </w:t>
            </w:r>
          </w:p>
          <w:p w14:paraId="7279A516" w14:textId="694BC145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Marthas-32 divisions- primary,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secondary,tertiary</w:t>
            </w:r>
            <w:proofErr w:type="spellEnd"/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divisions- marriage accordingly - &gt;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clan exogamy</w:t>
            </w:r>
          </w:p>
          <w:p w14:paraId="26453CCB" w14:textId="2D426748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Kumbi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Gujurat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can’t marry within one generations from father’s side and within 3 generations in mother’s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side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cousin marriages common</w:t>
            </w:r>
          </w:p>
          <w:p w14:paraId="62C11CF8" w14:textId="77777777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Rajasthan- On Akshya Tritiya- massive marriage takes place- all age groups-relaxed norms.</w:t>
            </w:r>
          </w:p>
          <w:p w14:paraId="353AA9E7" w14:textId="69037C03" w:rsidR="001375B4" w:rsidRPr="00EF5CB9" w:rsidRDefault="001375B4" w:rsidP="006C3CA2">
            <w:pPr>
              <w:pStyle w:val="ListParagraph"/>
              <w:numPr>
                <w:ilvl w:val="2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2 village exogamy</w:t>
            </w:r>
          </w:p>
          <w:p w14:paraId="6FF57A31" w14:textId="092CAC2B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Levirate common – brother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marry’s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dead brother’s wife  </w:t>
            </w:r>
          </w:p>
          <w:p w14:paraId="2006FC94" w14:textId="77777777" w:rsidR="001375B4" w:rsidRPr="00EF5CB9" w:rsidRDefault="001375B4" w:rsidP="006C3CA2">
            <w:pPr>
              <w:pStyle w:val="ListParagraph"/>
              <w:numPr>
                <w:ilvl w:val="0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East India</w:t>
            </w:r>
          </w:p>
          <w:p w14:paraId="37920535" w14:textId="16E0CD3F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Munda of Odisha + NE (Manipuri of Manipur, Nagas,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Kukis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Khasi.)</w:t>
            </w:r>
          </w:p>
          <w:p w14:paraId="6C9117A4" w14:textId="46B23DCB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High variation -&gt; sparse and diverse</w:t>
            </w:r>
          </w:p>
          <w:p w14:paraId="5F8472EF" w14:textId="51776601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Munda- 6 different class- associated with symbols like- bamboo, lizards, teak, crocodiles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</w:p>
          <w:p w14:paraId="71FADA22" w14:textId="77777777" w:rsidR="001375B4" w:rsidRPr="00EF5CB9" w:rsidRDefault="001375B4" w:rsidP="006C3CA2">
            <w:pPr>
              <w:pStyle w:val="ListParagraph"/>
              <w:numPr>
                <w:ilvl w:val="2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each class many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lineage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group- </w:t>
            </w:r>
          </w:p>
          <w:p w14:paraId="783FEEEA" w14:textId="77777777" w:rsidR="001375B4" w:rsidRPr="00EF5CB9" w:rsidRDefault="001375B4" w:rsidP="006C3CA2">
            <w:pPr>
              <w:pStyle w:val="ListParagraph"/>
              <w:numPr>
                <w:ilvl w:val="2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son gets patrilineal grandfather’s name, </w:t>
            </w:r>
          </w:p>
          <w:p w14:paraId="4C271DE1" w14:textId="77777777" w:rsidR="001375B4" w:rsidRPr="00EF5CB9" w:rsidRDefault="001375B4" w:rsidP="006C3CA2">
            <w:pPr>
              <w:pStyle w:val="ListParagraph"/>
              <w:numPr>
                <w:ilvl w:val="2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daughter gets patrilineal grandmother’s name, </w:t>
            </w:r>
          </w:p>
          <w:p w14:paraId="4F5CBAB7" w14:textId="77777777" w:rsidR="001375B4" w:rsidRPr="00EF5CB9" w:rsidRDefault="001375B4" w:rsidP="006C3CA2">
            <w:pPr>
              <w:pStyle w:val="ListParagraph"/>
              <w:numPr>
                <w:ilvl w:val="2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divorce is common among them.</w:t>
            </w:r>
          </w:p>
          <w:p w14:paraId="304B9EEC" w14:textId="77777777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Khasi- youngest daughter inherits property from mother- status of man ~ status of woman</w:t>
            </w:r>
          </w:p>
          <w:p w14:paraId="73B12F1E" w14:textId="54D3D8EB" w:rsidR="001375B4" w:rsidRPr="00EF5CB9" w:rsidRDefault="001375B4" w:rsidP="006C3CA2">
            <w:pPr>
              <w:pStyle w:val="ListParagraph"/>
              <w:numPr>
                <w:ilvl w:val="2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Married couple lives separately </w:t>
            </w:r>
          </w:p>
          <w:p w14:paraId="004471F3" w14:textId="6953ECEE" w:rsidR="001375B4" w:rsidRPr="00EF5CB9" w:rsidRDefault="001375B4" w:rsidP="006C3CA2">
            <w:pPr>
              <w:pStyle w:val="ListParagraph"/>
              <w:numPr>
                <w:ilvl w:val="2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Dormitory also; live in and pre-marital sex allowed</w:t>
            </w:r>
          </w:p>
          <w:p w14:paraId="63B9825F" w14:textId="39719762" w:rsidR="001375B4" w:rsidRPr="00EF5CB9" w:rsidRDefault="001375B4" w:rsidP="006C3CA2">
            <w:pPr>
              <w:pStyle w:val="ListParagraph"/>
              <w:numPr>
                <w:ilvl w:val="1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Ho</w:t>
            </w:r>
          </w:p>
          <w:p w14:paraId="2B33084F" w14:textId="11942D3C" w:rsidR="001375B4" w:rsidRPr="00EF5CB9" w:rsidRDefault="001375B4" w:rsidP="006C3CA2">
            <w:pPr>
              <w:pStyle w:val="ListParagraph"/>
              <w:numPr>
                <w:ilvl w:val="2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Cross cousin marriage allowed but with pre-condition; however, </w:t>
            </w:r>
            <w:proofErr w:type="gram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cant</w:t>
            </w:r>
            <w:proofErr w:type="gram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marry until mother brother or father sister alive</w:t>
            </w:r>
          </w:p>
          <w:p w14:paraId="26377B2E" w14:textId="77777777" w:rsidR="001375B4" w:rsidRPr="00EF5CB9" w:rsidRDefault="001375B4" w:rsidP="006C3CA2">
            <w:pPr>
              <w:pStyle w:val="ListParagraph"/>
              <w:numPr>
                <w:ilvl w:val="0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Hence diff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inhenritence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marriage, gender equality, gender pluralistic society</w:t>
            </w:r>
          </w:p>
          <w:p w14:paraId="0719D682" w14:textId="6381ECB0" w:rsidR="001375B4" w:rsidRPr="00EF5CB9" w:rsidRDefault="001375B4" w:rsidP="006C3CA2">
            <w:pPr>
              <w:pStyle w:val="ListParagraph"/>
              <w:numPr>
                <w:ilvl w:val="0"/>
                <w:numId w:val="3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unity is not about destruction of plurality rather respecting the plurality.</w:t>
            </w:r>
          </w:p>
        </w:tc>
        <w:tc>
          <w:tcPr>
            <w:tcW w:w="3499" w:type="dxa"/>
            <w:noWrap/>
          </w:tcPr>
          <w:p w14:paraId="0546DD0C" w14:textId="55035D9E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50BABD40" w14:textId="77777777" w:rsidTr="00986D19">
        <w:trPr>
          <w:trHeight w:val="692"/>
        </w:trPr>
        <w:tc>
          <w:tcPr>
            <w:tcW w:w="1255" w:type="dxa"/>
            <w:noWrap/>
          </w:tcPr>
          <w:p w14:paraId="50B78812" w14:textId="388C5C73" w:rsidR="001375B4" w:rsidRPr="00EF5CB9" w:rsidRDefault="001375B4" w:rsidP="001375B4">
            <w:pPr>
              <w:rPr>
                <w:rFonts w:asciiTheme="minorHAnsi" w:hAnsiTheme="minorHAnsi" w:cstheme="minorHAnsi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sz w:val="14"/>
                <w:szCs w:val="14"/>
                <w:lang w:eastAsia="en-US"/>
              </w:rPr>
              <w:t>Family and marriage in India</w:t>
            </w:r>
          </w:p>
        </w:tc>
        <w:tc>
          <w:tcPr>
            <w:tcW w:w="11160" w:type="dxa"/>
            <w:noWrap/>
          </w:tcPr>
          <w:p w14:paraId="4C90C859" w14:textId="6B41AE7E" w:rsidR="00805245" w:rsidRPr="00EF5CB9" w:rsidRDefault="00805245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Mudrock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definition </w:t>
            </w:r>
            <w:r w:rsidR="00D86CF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,</w:t>
            </w:r>
            <w:proofErr w:type="gramEnd"/>
            <w:r w:rsidR="00D86CF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</w:p>
          <w:p w14:paraId="3E92EA25" w14:textId="77777777" w:rsidR="00331B20" w:rsidRPr="00EF5CB9" w:rsidRDefault="00331B20" w:rsidP="00331B20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</w:p>
          <w:p w14:paraId="3F55E27C" w14:textId="1C31D3B1" w:rsidR="00331B20" w:rsidRPr="00EF5CB9" w:rsidRDefault="00331B20" w:rsidP="00331B20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Features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JF</w:t>
            </w:r>
            <w:proofErr w:type="spellEnd"/>
          </w:p>
          <w:p w14:paraId="5CDE8A02" w14:textId="77777777" w:rsidR="00331B20" w:rsidRPr="00EF5CB9" w:rsidRDefault="00331B20" w:rsidP="00381075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Authoritarian structure – with 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karta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patriarchal family </w:t>
            </w:r>
          </w:p>
          <w:p w14:paraId="60615C32" w14:textId="77777777" w:rsidR="00331B20" w:rsidRPr="00EF5CB9" w:rsidRDefault="00331B20" w:rsidP="00381075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An ancestral property and coparcenary rights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TN Madan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21AD278" w14:textId="77777777" w:rsidR="00331B20" w:rsidRPr="00EF5CB9" w:rsidRDefault="00331B20" w:rsidP="00381075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Minimum two sexually involving couples</w:t>
            </w:r>
          </w:p>
          <w:p w14:paraId="2A08F314" w14:textId="77777777" w:rsidR="00331B20" w:rsidRPr="00EF5CB9" w:rsidRDefault="00331B20" w:rsidP="00381075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Rights and responsibilities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gendered DOL – IP Desai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3462038F" w14:textId="77777777" w:rsidR="00331B20" w:rsidRPr="00EF5CB9" w:rsidRDefault="00331B20" w:rsidP="00381075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Common residence and roof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Irawati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Karwe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, Kapadia</w:t>
            </w:r>
          </w:p>
          <w:p w14:paraId="2F2F4EC1" w14:textId="5B67550A" w:rsidR="00331B20" w:rsidRPr="00EF5CB9" w:rsidRDefault="00331B20" w:rsidP="00381075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Joint emotions -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IP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Desai -&gt; in functional terms</w:t>
            </w:r>
          </w:p>
          <w:p w14:paraId="44ED18BB" w14:textId="77777777" w:rsidR="00331B20" w:rsidRPr="00EF5CB9" w:rsidRDefault="00331B20" w:rsidP="00381075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Fixed hierarchy</w:t>
            </w:r>
          </w:p>
          <w:p w14:paraId="56DA96DF" w14:textId="77777777" w:rsidR="00331B20" w:rsidRPr="00EF5CB9" w:rsidRDefault="00331B20" w:rsidP="00381075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Common place of worship</w:t>
            </w:r>
          </w:p>
          <w:p w14:paraId="66B16AAA" w14:textId="1ADADA28" w:rsidR="00331B20" w:rsidRPr="00EF5CB9" w:rsidRDefault="00331B20" w:rsidP="00381075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Productive unit</w:t>
            </w:r>
          </w:p>
          <w:p w14:paraId="1A7F67A6" w14:textId="77777777" w:rsidR="00331B20" w:rsidRPr="00EF5CB9" w:rsidRDefault="00331B20" w:rsidP="00381075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common rituals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TN Madan, Bailey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shraaddh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B11BD5C" w14:textId="77777777" w:rsidR="00331B20" w:rsidRPr="00EF5CB9" w:rsidRDefault="00331B20" w:rsidP="00381075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relative strength of conjugal and affinal bond (husband wife bond weaken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JF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MS Gore</w:t>
            </w:r>
          </w:p>
          <w:p w14:paraId="1CEA8A16" w14:textId="6FE0D75D" w:rsidR="00331B20" w:rsidRPr="00EF5CB9" w:rsidRDefault="00331B20" w:rsidP="00381075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Generatio</w:t>
            </w:r>
            <w:r w:rsidR="008244F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depth – min 3 gens family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IP Desai and TN Madan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07A3200A" w14:textId="77777777" w:rsidR="00331B20" w:rsidRPr="00EF5CB9" w:rsidRDefault="00331B20" w:rsidP="00331B20">
            <w:p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</w:p>
          <w:p w14:paraId="41EF7B86" w14:textId="187320B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However, post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inde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study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wrt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jointness in terms of various factors rather than traditional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Jf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– Nuclear dichotomy </w:t>
            </w:r>
          </w:p>
          <w:p w14:paraId="03A2D42D" w14:textId="2EF2AF03" w:rsidR="008048B5" w:rsidRPr="00EF5CB9" w:rsidRDefault="008048B5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Kapadia, </w:t>
            </w:r>
            <w:r w:rsidR="00374A0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Colin Bell, Willmott and Young</w:t>
            </w:r>
            <w:r w:rsidR="00E17B1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Dube </w:t>
            </w:r>
          </w:p>
          <w:p w14:paraId="40876D2B" w14:textId="1987C9CF" w:rsidR="001375B4" w:rsidRPr="00EF5CB9" w:rsidRDefault="001375B4" w:rsidP="00374A0B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Mandelbaum: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One of 3 characteristics of India – caste, village, J.</w:t>
            </w:r>
          </w:p>
          <w:p w14:paraId="3B69D783" w14:textId="49EBD4AD" w:rsidR="001375B4" w:rsidRPr="00EF5CB9" w:rsidRDefault="001375B4" w:rsidP="00625A0B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Y Singh: breakdown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 “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Modernisation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Indian tradition” in urban areas</w:t>
            </w:r>
            <w:r w:rsidR="00625A0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657AB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</w:t>
            </w:r>
            <w:proofErr w:type="spellStart"/>
            <w:r w:rsidR="00657AB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JF</w:t>
            </w:r>
            <w:proofErr w:type="spellEnd"/>
            <w:r w:rsidR="00657AB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is on ventilator</w:t>
            </w:r>
          </w:p>
          <w:p w14:paraId="20E5DFAC" w14:textId="02E6A28E" w:rsidR="001375B4" w:rsidRPr="00EF5CB9" w:rsidRDefault="001375B4" w:rsidP="00625A0B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SC Dube</w:t>
            </w:r>
            <w:r w:rsidR="00625A0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Contrast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To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Y Singh,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Joint Family Is Not Breaking Down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Under Influence Of Urban Living.</w:t>
            </w:r>
            <w:r w:rsidR="00E17B1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But has adopted itself to suit modern India</w:t>
            </w:r>
          </w:p>
          <w:p w14:paraId="004C8A06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MS Gore- Study 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Agarwals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of Delhi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Mother son relationship precedes over husband wife relationship -&gt;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more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JF</w:t>
            </w:r>
            <w:proofErr w:type="spellEnd"/>
          </w:p>
          <w:p w14:paraId="5541C838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AM Shah – </w:t>
            </w:r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highlight w:val="cyan"/>
                <w:lang w:eastAsia="en-US"/>
              </w:rPr>
              <w:t xml:space="preserve">The Household Dimension of Family in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highlight w:val="cyan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</w:p>
          <w:p w14:paraId="6DBDE10A" w14:textId="77D1DC63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Need to study not from co-residence but orientation towards kinship</w:t>
            </w:r>
          </w:p>
          <w:p w14:paraId="6D89D587" w14:textId="378D908B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JF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may be same or increase, but JH is not the only indicator -&gt; need to look at orientation </w:t>
            </w:r>
          </w:p>
          <w:p w14:paraId="69CD578F" w14:textId="2F43C42B" w:rsidR="008048B5" w:rsidRPr="00EF5CB9" w:rsidRDefault="008048B5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Cycles of regression and </w:t>
            </w:r>
            <w:r w:rsidR="000F324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progression</w:t>
            </w:r>
          </w:p>
          <w:p w14:paraId="4E09A48C" w14:textId="1F5F9BA5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IP Desai</w:t>
            </w:r>
            <w:r w:rsidR="0006023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in Mahua, </w:t>
            </w:r>
            <w:proofErr w:type="spellStart"/>
            <w:r w:rsidR="0006023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gujarat</w:t>
            </w:r>
            <w:proofErr w:type="spellEnd"/>
          </w:p>
          <w:p w14:paraId="627FE53F" w14:textId="680B265D" w:rsidR="00060230" w:rsidRPr="00EF5CB9" w:rsidRDefault="00060230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Categorized family into groups such as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husband wife,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one member, married sons and unmarried daughters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</w:p>
          <w:p w14:paraId="21B30EA3" w14:textId="36939973" w:rsidR="00625A0B" w:rsidRPr="00EF5CB9" w:rsidRDefault="00625A0B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Changes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JF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due to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natural or circumstantial reasons</w:t>
            </w:r>
          </w:p>
          <w:p w14:paraId="50E4D5D9" w14:textId="31E2BD2B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Looked at degree of jointness and not strict dichotomy</w:t>
            </w:r>
          </w:p>
          <w:p w14:paraId="7EEFA5E2" w14:textId="419EF92F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Criteria – inter fam relation and cooperation;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coresidency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kitchen secondary criteria -&gt;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degree, intensity, orientation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</w:p>
          <w:p w14:paraId="0751A936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5 types</w:t>
            </w:r>
          </w:p>
          <w:p w14:paraId="0EE5DBBA" w14:textId="729F7231" w:rsidR="001375B4" w:rsidRPr="00EF5CB9" w:rsidRDefault="001375B4" w:rsidP="0006023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Zero dree of jointness – totally nuclear (60%)</w:t>
            </w:r>
          </w:p>
          <w:p w14:paraId="5C3F0C39" w14:textId="19250905" w:rsidR="001375B4" w:rsidRPr="00EF5CB9" w:rsidRDefault="001375B4" w:rsidP="0006023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Low – mutual fulfilment of obligations (like maasi used to) -&gt;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functional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JF</w:t>
            </w:r>
            <w:proofErr w:type="spellEnd"/>
          </w:p>
          <w:p w14:paraId="6271375B" w14:textId="77777777" w:rsidR="001375B4" w:rsidRPr="00EF5CB9" w:rsidRDefault="001375B4" w:rsidP="0006023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High – common ownership of property -&gt;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susbtanitially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JF</w:t>
            </w:r>
            <w:proofErr w:type="spellEnd"/>
          </w:p>
          <w:p w14:paraId="20CE32D6" w14:textId="77777777" w:rsidR="001375B4" w:rsidRPr="00EF5CB9" w:rsidRDefault="001375B4" w:rsidP="0006023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Higher – 2 gens live together -&gt; marginal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JF</w:t>
            </w:r>
            <w:proofErr w:type="spellEnd"/>
          </w:p>
          <w:p w14:paraId="4C5A11FA" w14:textId="77777777" w:rsidR="001375B4" w:rsidRPr="00EF5CB9" w:rsidRDefault="001375B4" w:rsidP="0006023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HIGHEST – Traditional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JF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(only 10% Indian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fams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1E57003B" w14:textId="77777777" w:rsidR="001375B4" w:rsidRPr="00EF5CB9" w:rsidRDefault="001375B4" w:rsidP="0006023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Orientation towards spouse and kids -&gt; changing orientation -&gt; nuclear fam</w:t>
            </w:r>
          </w:p>
          <w:p w14:paraId="57E4D420" w14:textId="77777777" w:rsidR="001375B4" w:rsidRPr="00EF5CB9" w:rsidRDefault="001375B4" w:rsidP="0006023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When orientation towards wide kinship -&gt;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JF</w:t>
            </w:r>
            <w:proofErr w:type="spellEnd"/>
          </w:p>
          <w:p w14:paraId="3E96A60F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highlight w:val="cyan"/>
                <w:lang w:eastAsia="en-US"/>
              </w:rPr>
              <w:t xml:space="preserve">Joint households may disappear, joint </w:t>
            </w:r>
            <w:proofErr w:type="spellStart"/>
            <w:r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highlight w:val="cyan"/>
                <w:lang w:eastAsia="en-US"/>
              </w:rPr>
              <w:t>fams</w:t>
            </w:r>
            <w:proofErr w:type="spellEnd"/>
            <w:r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highlight w:val="cyan"/>
                <w:lang w:eastAsia="en-US"/>
              </w:rPr>
              <w:t xml:space="preserve"> stay</w:t>
            </w:r>
          </w:p>
          <w:p w14:paraId="6E128900" w14:textId="1D11A289" w:rsidR="00331B20" w:rsidRPr="00EF5CB9" w:rsidRDefault="00331B20" w:rsidP="00331B20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Nuclear family – can be nuclear, supplemented, sub-nuclear, single person household</w:t>
            </w:r>
          </w:p>
          <w:p w14:paraId="1A88019F" w14:textId="431E4B58" w:rsidR="00331B20" w:rsidRPr="00EF5CB9" w:rsidRDefault="00331B20" w:rsidP="00331B20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Pauline gives 6 types incl collateral joint, lineal joint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</w:p>
          <w:p w14:paraId="174CB1A8" w14:textId="5F109E1A" w:rsidR="00833BC8" w:rsidRPr="00EF5CB9" w:rsidRDefault="00833BC8" w:rsidP="00331B20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Generational depth an imp dimension of HH</w:t>
            </w:r>
          </w:p>
          <w:p w14:paraId="37FFA146" w14:textId="2739CC2B" w:rsidR="00833BC8" w:rsidRPr="00EF5CB9" w:rsidRDefault="00833BC8" w:rsidP="00331B20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Patricia Oberoi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criticized for ignoring asymmetrical power relationship within HH</w:t>
            </w:r>
            <w:r w:rsidR="000D203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+ violence against women</w:t>
            </w:r>
          </w:p>
          <w:p w14:paraId="5D02B355" w14:textId="77777777" w:rsidR="00280C08" w:rsidRPr="00EF5CB9" w:rsidRDefault="00280C08" w:rsidP="00260C9E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0098DCD6" w14:textId="2E826FAB" w:rsidR="001375B4" w:rsidRPr="00EF5CB9" w:rsidRDefault="001375B4" w:rsidP="00260C9E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Contemporary changes</w:t>
            </w:r>
          </w:p>
          <w:p w14:paraId="55D1A16A" w14:textId="31DA544C" w:rsidR="00280C08" w:rsidRPr="00EF5CB9" w:rsidRDefault="00280C08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ctors driving changes in family</w:t>
            </w:r>
          </w:p>
          <w:p w14:paraId="095C4DA1" w14:textId="61306A8A" w:rsidR="00280C08" w:rsidRPr="00EF5CB9" w:rsidRDefault="00280C08" w:rsidP="00280C0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Industrialization and associated migration</w:t>
            </w:r>
          </w:p>
          <w:p w14:paraId="62FCBE73" w14:textId="3D5C4730" w:rsidR="00280C08" w:rsidRPr="00EF5CB9" w:rsidRDefault="00280C08" w:rsidP="00280C0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Urbanization and associated stress</w:t>
            </w:r>
          </w:p>
          <w:p w14:paraId="1A74D1A0" w14:textId="0FB01E0B" w:rsidR="00280C08" w:rsidRPr="00EF5CB9" w:rsidRDefault="00280C08" w:rsidP="00280C0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Modernization and role of technology, education and rationalization</w:t>
            </w:r>
          </w:p>
          <w:p w14:paraId="61FA643F" w14:textId="64902198" w:rsidR="00625A0B" w:rsidRPr="00EF5CB9" w:rsidRDefault="00625A0B" w:rsidP="00280C0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Legalization </w:t>
            </w:r>
          </w:p>
          <w:p w14:paraId="4083F38F" w14:textId="77777777" w:rsidR="00625A0B" w:rsidRPr="00EF5CB9" w:rsidRDefault="00625A0B" w:rsidP="00625A0B">
            <w:pPr>
              <w:pStyle w:val="ListParagraph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4C4EBBBB" w14:textId="4DCB6E6E" w:rsidR="00280C08" w:rsidRPr="00EF5CB9" w:rsidRDefault="00280C08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But joint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nuclear typologies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not exclusive </w:t>
            </w:r>
          </w:p>
          <w:p w14:paraId="1EB210FF" w14:textId="727D4F0E" w:rsidR="009C59C2" w:rsidRPr="00EF5CB9" w:rsidRDefault="009C59C2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Functional</w:t>
            </w:r>
          </w:p>
          <w:p w14:paraId="3F634BAA" w14:textId="58A81DBB" w:rsidR="001375B4" w:rsidRPr="00EF5CB9" w:rsidRDefault="00AF5066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Economic -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Prod no longer fam based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Marxists support </w:t>
            </w:r>
          </w:p>
          <w:p w14:paraId="0A9C3297" w14:textId="254D93D6" w:rsidR="009C59C2" w:rsidRPr="00EF5CB9" w:rsidRDefault="009C59C2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Primacy to friends instead</w:t>
            </w:r>
          </w:p>
          <w:p w14:paraId="614D353B" w14:textId="18D77287" w:rsidR="009C59C2" w:rsidRPr="00EF5CB9" w:rsidRDefault="009C59C2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Rise of alternative institutions like creche and schools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</w:t>
            </w:r>
            <w:r w:rsidR="00653C5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aymond Fletcher</w:t>
            </w:r>
            <w:r w:rsidR="00653C5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0D547A21" w14:textId="77777777" w:rsidR="00B05862" w:rsidRPr="00EF5CB9" w:rsidRDefault="00653C5D" w:rsidP="00B0586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Reproductive – IVF</w:t>
            </w:r>
            <w:r w:rsidR="00B0586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93EE6A8" w14:textId="21038A24" w:rsidR="00653C5D" w:rsidRPr="00EF5CB9" w:rsidRDefault="00B05862" w:rsidP="00B0586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Arjun Appadurai's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globalization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tech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promoting virtual families </w:t>
            </w:r>
          </w:p>
          <w:p w14:paraId="3942F492" w14:textId="63DD393F" w:rsidR="00653C5D" w:rsidRPr="00EF5CB9" w:rsidRDefault="00653C5D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Socialisation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more in schools – yet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primary and adult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personaloity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stability functions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(Parsons)</w:t>
            </w:r>
          </w:p>
          <w:p w14:paraId="0674184F" w14:textId="45346B06" w:rsidR="00AC2973" w:rsidRPr="00EF5CB9" w:rsidRDefault="00AC2973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Second shift </w:t>
            </w:r>
          </w:p>
          <w:p w14:paraId="53BBBEC9" w14:textId="500756BA" w:rsidR="00386C1C" w:rsidRPr="00EF5CB9" w:rsidRDefault="00386C1C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Secularization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religious to rational values; reducing imp of temple and worship </w:t>
            </w:r>
          </w:p>
          <w:p w14:paraId="33491731" w14:textId="421A040C" w:rsidR="008244F2" w:rsidRPr="00EF5CB9" w:rsidRDefault="008244F2" w:rsidP="009C59C2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Interactional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changes</w:t>
            </w:r>
          </w:p>
          <w:p w14:paraId="3138818C" w14:textId="2AC3FE69" w:rsidR="008244F2" w:rsidRPr="00EF5CB9" w:rsidRDefault="008244F2" w:rsidP="008244F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Consanguineal no longer supreme to conjugal </w:t>
            </w:r>
          </w:p>
          <w:p w14:paraId="778BED36" w14:textId="61C0A4F3" w:rsidR="008244F2" w:rsidRPr="00EF5CB9" w:rsidRDefault="008244F2" w:rsidP="008244F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More symmetrical </w:t>
            </w:r>
          </w:p>
          <w:p w14:paraId="7664B900" w14:textId="1FB30EBC" w:rsidR="009C59C2" w:rsidRPr="00EF5CB9" w:rsidRDefault="009C59C2" w:rsidP="009C59C2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Structural</w:t>
            </w:r>
          </w:p>
          <w:p w14:paraId="54651AF7" w14:textId="319D30C5" w:rsidR="007B37B2" w:rsidRPr="00EF5CB9" w:rsidRDefault="007B37B2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Legal – benami, women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pop control</w:t>
            </w:r>
            <w:r w:rsidR="00E17B1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Lakshminarayan – </w:t>
            </w:r>
            <w:r w:rsidR="00E17B1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theoretical partition led to formal partition</w:t>
            </w:r>
          </w:p>
          <w:p w14:paraId="2020FC41" w14:textId="4A9784FE" w:rsidR="001375B4" w:rsidRPr="00EF5CB9" w:rsidRDefault="007B37B2" w:rsidP="007B37B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New forms of </w:t>
            </w:r>
            <w:proofErr w:type="spellStart"/>
            <w:r w:rsidR="00260C9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ams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sologamy,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LGBTQM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Live-in </w:t>
            </w:r>
          </w:p>
          <w:p w14:paraId="0D1899E4" w14:textId="13AE6817" w:rsidR="001375B4" w:rsidRPr="00EF5CB9" w:rsidRDefault="001375B4" w:rsidP="007B37B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Urbanization</w:t>
            </w:r>
            <w:r w:rsidR="007B37B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Migration for industrialization </w:t>
            </w:r>
            <w:r w:rsidR="008727F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leading to </w:t>
            </w:r>
            <w:r w:rsidR="008727F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fission</w:t>
            </w:r>
            <w:r w:rsidR="008727F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="008727F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reducing size</w:t>
            </w:r>
            <w:r w:rsidR="008727F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r w:rsidR="008727F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neolocal</w:t>
            </w:r>
            <w:r w:rsidR="008727F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548A484E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 of people</w:t>
            </w:r>
          </w:p>
          <w:p w14:paraId="7AE182BD" w14:textId="77777777" w:rsidR="001375B4" w:rsidRPr="00EF5CB9" w:rsidRDefault="001951FD" w:rsidP="00FD73E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Weekend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fams</w:t>
            </w:r>
            <w:proofErr w:type="spellEnd"/>
            <w:r w:rsidR="007B37B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/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Neolocal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fams</w:t>
            </w:r>
            <w:proofErr w:type="spellEnd"/>
            <w:r w:rsidR="007B37B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/ sandwich, bean pole, </w:t>
            </w:r>
            <w:r w:rsidR="00FD73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blended, DINK </w:t>
            </w:r>
          </w:p>
          <w:p w14:paraId="2302E138" w14:textId="77777777" w:rsidR="00E17B18" w:rsidRPr="00EF5CB9" w:rsidRDefault="00E17B18" w:rsidP="00FD73E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Weakenening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marital bonds with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rising individualism – Edmund Leach</w:t>
            </w:r>
          </w:p>
          <w:p w14:paraId="532742C5" w14:textId="469AE2CA" w:rsidR="00E17B18" w:rsidRPr="00EF5CB9" w:rsidRDefault="00E17B18" w:rsidP="00FD73E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Changing taboo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around divorce </w:t>
            </w:r>
            <w:r w:rsidR="00F26E1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Giddens</w:t>
            </w:r>
          </w:p>
          <w:p w14:paraId="2BEBEF6F" w14:textId="266BD35F" w:rsidR="00F26E16" w:rsidRPr="00EF5CB9" w:rsidRDefault="00F26E16" w:rsidP="00F26E16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Impact of split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feminization, change authority structure impact on weaker members</w:t>
            </w:r>
            <w:r w:rsidR="00AC297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="00AC297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Arjun </w:t>
            </w:r>
            <w:proofErr w:type="gramStart"/>
            <w:r w:rsidR="00AC297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Appadurai</w:t>
            </w:r>
            <w:r w:rsidR="00AC297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–</w:t>
            </w:r>
            <w:proofErr w:type="gramEnd"/>
            <w:r w:rsidR="00AC297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cultural hybridity affecting consumption patterns and consumerism</w:t>
            </w:r>
          </w:p>
        </w:tc>
        <w:tc>
          <w:tcPr>
            <w:tcW w:w="3499" w:type="dxa"/>
            <w:noWrap/>
          </w:tcPr>
          <w:p w14:paraId="154D4773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5CAE88A9" w14:textId="77777777" w:rsidTr="00986D19">
        <w:trPr>
          <w:trHeight w:val="692"/>
        </w:trPr>
        <w:tc>
          <w:tcPr>
            <w:tcW w:w="1255" w:type="dxa"/>
            <w:noWrap/>
          </w:tcPr>
          <w:p w14:paraId="33782B86" w14:textId="545AFBA0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Marriages</w:t>
            </w:r>
          </w:p>
        </w:tc>
        <w:tc>
          <w:tcPr>
            <w:tcW w:w="11160" w:type="dxa"/>
            <w:noWrap/>
          </w:tcPr>
          <w:p w14:paraId="53D5E223" w14:textId="77777777" w:rsidR="004C7B1B" w:rsidRPr="00EF5CB9" w:rsidRDefault="004C7B1B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Majumdar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defines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Marriage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the sanctioned union of male and female to establish a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household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procreate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provide care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 the offspring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</w:p>
          <w:p w14:paraId="7C885B2A" w14:textId="77777777" w:rsidR="004C7B1B" w:rsidRPr="00EF5CB9" w:rsidRDefault="004C7B1B" w:rsidP="004C7B1B">
            <w:pPr>
              <w:pStyle w:val="ListParagraph"/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7449D72C" w14:textId="4F5149C8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Varies across traditions</w:t>
            </w:r>
          </w:p>
          <w:p w14:paraId="7B904114" w14:textId="31A6257C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Insoluble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sacrocant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Hindus; exogamy in Gotra, endogamy in caste</w:t>
            </w:r>
          </w:p>
          <w:p w14:paraId="2F380F4E" w14:textId="403EB2FB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Muslims: Polygamy and Triple Talaq, endogamy, cousins marry</w:t>
            </w:r>
          </w:p>
          <w:p w14:paraId="654E2884" w14:textId="53559A24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Centre India: Levirate</w:t>
            </w:r>
          </w:p>
          <w:p w14:paraId="7C97C781" w14:textId="55FC8FFB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Only 1% divorces</w:t>
            </w:r>
          </w:p>
          <w:p w14:paraId="243F961A" w14:textId="01526152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Widow re-marriage still taboo </w:t>
            </w:r>
          </w:p>
          <w:p w14:paraId="5FD0D93B" w14:textId="3B4FDC99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RRM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Brahmo samaj played a role</w:t>
            </w:r>
          </w:p>
          <w:p w14:paraId="22743B6E" w14:textId="1B674301" w:rsidR="002A4AB1" w:rsidRPr="00EF5CB9" w:rsidRDefault="002A4AB1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Not considered deviant</w:t>
            </w:r>
          </w:p>
          <w:p w14:paraId="689A8003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Traditionally -&gt; </w:t>
            </w:r>
          </w:p>
          <w:p w14:paraId="2688F797" w14:textId="6C574CB0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Kapadia: 3 rules -&gt; field of selection, party of selection, criteria of selection</w:t>
            </w:r>
          </w:p>
          <w:p w14:paraId="6D4C70EF" w14:textId="3D8EB380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family choice, arranged marriage, integration of 2 families and villages</w:t>
            </w:r>
          </w:p>
          <w:p w14:paraId="19B8081F" w14:textId="11C5996E" w:rsidR="00CD04E0" w:rsidRPr="00EF5CB9" w:rsidRDefault="00CD04E0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Changing trends of marriage in India </w:t>
            </w:r>
          </w:p>
          <w:p w14:paraId="0DC6837D" w14:textId="37E827B0" w:rsidR="00CD04E0" w:rsidRPr="00EF5CB9" w:rsidRDefault="00CA4FE8" w:rsidP="00CD04E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 forms of marriage</w:t>
            </w:r>
          </w:p>
          <w:p w14:paraId="2AA4DDFD" w14:textId="76686B7E" w:rsidR="00CA4FE8" w:rsidRPr="00EF5CB9" w:rsidRDefault="00CA4FE8" w:rsidP="00CA4FE8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Socs towards monogamy -&gt; Hindu marriage act banned polygamy </w:t>
            </w:r>
          </w:p>
          <w:p w14:paraId="13002167" w14:textId="6EC3919E" w:rsidR="00CA4FE8" w:rsidRPr="00EF5CB9" w:rsidRDefault="00CA4FE8" w:rsidP="00CA4FE8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Giddens – serial monogamy with rising re-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marraiges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widow remarriage gain momentum </w:t>
            </w:r>
          </w:p>
          <w:p w14:paraId="6D40CB6C" w14:textId="52766332" w:rsidR="00CA4FE8" w:rsidRPr="00EF5CB9" w:rsidRDefault="00CA4FE8" w:rsidP="00CA4FE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 mate selection – women have a better say + use of technology; however, still endogamy with caste criteria</w:t>
            </w:r>
          </w:p>
          <w:p w14:paraId="7571E2F8" w14:textId="7CB874D7" w:rsidR="00CA4FE8" w:rsidRPr="00EF5CB9" w:rsidRDefault="00CA4FE8" w:rsidP="00CA4FE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Age – rising 17.2 to 19.2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NHFS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 – rising aspirations and education</w:t>
            </w:r>
          </w:p>
          <w:p w14:paraId="53E05BF7" w14:textId="1CB1A35E" w:rsidR="00CA4FE8" w:rsidRPr="00EF5CB9" w:rsidRDefault="00CA4FE8" w:rsidP="00CA4FE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 xml:space="preserve">Rituals – rise of contract marriages </w:t>
            </w:r>
          </w:p>
          <w:p w14:paraId="74412DE0" w14:textId="35403B00" w:rsidR="00885197" w:rsidRPr="00EF5CB9" w:rsidRDefault="00885197" w:rsidP="00CA4FE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Contraceptives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birth control Gouldin </w:t>
            </w:r>
          </w:p>
          <w:p w14:paraId="17B1EA47" w14:textId="42DB4F4F" w:rsidR="00885197" w:rsidRPr="00EF5CB9" w:rsidRDefault="00885197" w:rsidP="00CA4FE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Same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sex marriages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barkha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dutt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EB1D250" w14:textId="3FE19986" w:rsidR="001375B4" w:rsidRPr="00EF5CB9" w:rsidRDefault="00885197" w:rsidP="008810A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Inter caste marriages </w:t>
            </w:r>
          </w:p>
          <w:p w14:paraId="6DBF268C" w14:textId="0265F46F" w:rsidR="008810AF" w:rsidRPr="00EF5CB9" w:rsidRDefault="008810AF" w:rsidP="008810A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Live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-in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nubial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fams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52739DBF" w14:textId="77777777" w:rsidR="008810AF" w:rsidRPr="00EF5CB9" w:rsidRDefault="00CA1CC7" w:rsidP="008810A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No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kanyadaan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kajal Jwala</w:t>
            </w:r>
          </w:p>
          <w:p w14:paraId="3658EF99" w14:textId="77777777" w:rsidR="008810AF" w:rsidRPr="00EF5CB9" w:rsidRDefault="008810AF" w:rsidP="008810A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Increasing marriage counselling </w:t>
            </w:r>
          </w:p>
          <w:p w14:paraId="6CEF57F8" w14:textId="77777777" w:rsidR="001375B4" w:rsidRPr="00EF5CB9" w:rsidRDefault="008810AF" w:rsidP="008810A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Love marriages </w:t>
            </w:r>
            <w:r w:rsidR="0037131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37131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Beyond gotra and kula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242A9371" w14:textId="53B829CF" w:rsidR="006D2830" w:rsidRPr="00EF5CB9" w:rsidRDefault="006D2830" w:rsidP="008810A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Technology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marriage </w:t>
            </w:r>
            <w:r w:rsidR="00B0586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</w:t>
            </w:r>
            <w:proofErr w:type="gramEnd"/>
            <w:r w:rsidR="00B0586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</w:t>
            </w:r>
          </w:p>
        </w:tc>
        <w:tc>
          <w:tcPr>
            <w:tcW w:w="3499" w:type="dxa"/>
            <w:noWrap/>
          </w:tcPr>
          <w:p w14:paraId="10670EC6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0137802E" w14:textId="77777777" w:rsidTr="00986D19">
        <w:trPr>
          <w:trHeight w:val="692"/>
        </w:trPr>
        <w:tc>
          <w:tcPr>
            <w:tcW w:w="1255" w:type="dxa"/>
            <w:noWrap/>
          </w:tcPr>
          <w:p w14:paraId="44773670" w14:textId="60BAA5D3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Household</w:t>
            </w:r>
          </w:p>
        </w:tc>
        <w:tc>
          <w:tcPr>
            <w:tcW w:w="11160" w:type="dxa"/>
            <w:noWrap/>
          </w:tcPr>
          <w:p w14:paraId="3AFD6B1B" w14:textId="7EAF972E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IP Desai -&gt; </w:t>
            </w:r>
            <w:r w:rsidR="004E620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cyclical pattern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patrilocal, neolocal, patrilocal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JH may disappear,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JF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stay</w:t>
            </w:r>
          </w:p>
          <w:p w14:paraId="0D19B047" w14:textId="19BB1FE8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Pauline Kolenda</w:t>
            </w:r>
          </w:p>
          <w:p w14:paraId="612F3DB4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After modernity, joint households and joint families still exist.</w:t>
            </w:r>
          </w:p>
          <w:p w14:paraId="26A3A780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# of Nuclear is more than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JF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. </w:t>
            </w:r>
          </w:p>
          <w:p w14:paraId="76B3596C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Avg size of household increasing (death rate less, life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longetivity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). </w:t>
            </w:r>
          </w:p>
          <w:p w14:paraId="4D797FF3" w14:textId="742DC844" w:rsidR="001375B4" w:rsidRPr="00EF5CB9" w:rsidRDefault="001375B4" w:rsidP="003E4D55">
            <w:pPr>
              <w:pStyle w:val="ListParagraph"/>
              <w:numPr>
                <w:ilvl w:val="2"/>
                <w:numId w:val="18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Household have lifecycle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fission - fusion - fission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6F6C4346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Rural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household size &gt; urban size </w:t>
            </w:r>
          </w:p>
          <w:p w14:paraId="297EF36A" w14:textId="6247DC82" w:rsidR="001375B4" w:rsidRPr="00EF5CB9" w:rsidRDefault="001375B4" w:rsidP="005C2E81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Regional difference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North India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JF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&gt; South)</w:t>
            </w:r>
            <w:r w:rsidR="008727F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212F593A" w14:textId="77777777" w:rsidR="001375B4" w:rsidRPr="00EF5CB9" w:rsidRDefault="001375B4" w:rsidP="00F14DCF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Feminist: Nuclear or Joint -&gt; not affecting women DOL -&gt; increasing load on women</w:t>
            </w:r>
          </w:p>
          <w:p w14:paraId="71042A2D" w14:textId="77777777" w:rsidR="008727F2" w:rsidRPr="00EF5CB9" w:rsidRDefault="008727F2" w:rsidP="00F14DCF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Land is basis of jointness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hence not in landless farmers</w:t>
            </w:r>
          </w:p>
          <w:p w14:paraId="2BA1A10E" w14:textId="77777777" w:rsidR="008727F2" w:rsidRPr="00EF5CB9" w:rsidRDefault="008727F2" w:rsidP="008727F2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2452B93A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Family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is the basic and universal social structure of human society. It fulfils needs and perform</w:t>
            </w:r>
          </w:p>
          <w:p w14:paraId="1498BC9E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functions which are indispensable for the continuity, integration and change in the social system.</w:t>
            </w:r>
          </w:p>
          <w:p w14:paraId="4288A502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Iravati Karve (1953) writes, “A joint family is a group of people who generally live under one roof,</w:t>
            </w:r>
          </w:p>
          <w:p w14:paraId="0F2F0CA1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who eat food cooked in one kitchen, who hold property in common, participate in common family</w:t>
            </w:r>
          </w:p>
          <w:p w14:paraId="1B043A3B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worship and are related to one another as some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particular type of kindred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.”</w:t>
            </w:r>
          </w:p>
          <w:p w14:paraId="0C3AB6B0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Karve’s definition of joint family refers to an ideal situation of family life in terms of its corporate</w:t>
            </w:r>
          </w:p>
          <w:p w14:paraId="437F3BD4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character. In any case, in structural terms, joint family implies living together of members of two</w:t>
            </w:r>
          </w:p>
          <w:p w14:paraId="03270F35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or more elementary families both lineally and laterally.</w:t>
            </w:r>
          </w:p>
          <w:p w14:paraId="0C7F19E8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Traditional peasant societies everywhere in the world had a predominance of extended joint</w:t>
            </w:r>
          </w:p>
          <w:p w14:paraId="03118EDD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families. The forms and functions of family have undergone adaptive changes with the changes in the</w:t>
            </w:r>
          </w:p>
          <w:p w14:paraId="53A25385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technological and economic superstructure of society.</w:t>
            </w:r>
          </w:p>
          <w:p w14:paraId="156AFC73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One way 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characterise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this change is to associate conjugal or nuclear forms of families with</w:t>
            </w:r>
          </w:p>
          <w:p w14:paraId="44639747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relatively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modernised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or industrial society and extended or joint types of families with traditional</w:t>
            </w:r>
          </w:p>
          <w:p w14:paraId="3BAF4DEB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agrarian and pre-industrial societies.</w:t>
            </w:r>
          </w:p>
          <w:p w14:paraId="4F4D0304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The transition from extended family-based society to nuclear family-based society is thus, in essence,</w:t>
            </w:r>
          </w:p>
          <w:p w14:paraId="587997B4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 example of structural change, since this involves systematic changes in role-structures through</w:t>
            </w:r>
          </w:p>
          <w:p w14:paraId="4BBDB9C5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process of differentiation.</w:t>
            </w:r>
          </w:p>
          <w:p w14:paraId="488C8B30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Extended families which are the dominant pattern in India have existed side by side with nuclear</w:t>
            </w:r>
          </w:p>
          <w:p w14:paraId="52C49B5C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families. Changes are now taking place in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both of these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traditional family forms; this bears significant</w:t>
            </w:r>
          </w:p>
          <w:p w14:paraId="5B88F9FA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relationship with the direction of social change and modernization in India.</w:t>
            </w:r>
          </w:p>
          <w:p w14:paraId="30EAD8B1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The studies concerning the distribution of family types (structurally) in India shows results which</w:t>
            </w:r>
          </w:p>
          <w:p w14:paraId="3C87D538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considerably fluctuate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on the basis of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criteria employed for the classification of jointness. Defining</w:t>
            </w:r>
          </w:p>
          <w:p w14:paraId="420B93CB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jointness “with reference to residence, property and mutual obligations among the kin”, I. P. Desai</w:t>
            </w:r>
          </w:p>
          <w:p w14:paraId="5131B367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offers four categories of family types:</w:t>
            </w:r>
          </w:p>
          <w:p w14:paraId="7ABC5C64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1a: husband and wife only;</w:t>
            </w:r>
          </w:p>
          <w:p w14:paraId="273170B3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1b: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-member households;</w:t>
            </w:r>
          </w:p>
          <w:p w14:paraId="2EBD4CFC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2a: husband, wife and married sons without children and other unmarried children;</w:t>
            </w:r>
          </w:p>
          <w:p w14:paraId="2F3F1DBD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2b: the above group with other relatives who do not add to generation depth;</w:t>
            </w:r>
          </w:p>
          <w:p w14:paraId="2364AC5C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3: three generation groups of lineal descendants;</w:t>
            </w:r>
          </w:p>
          <w:p w14:paraId="683510F3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4: four or more than four generations of lineal descendants; under the group of nuclear family I. P.</w:t>
            </w:r>
          </w:p>
          <w:p w14:paraId="56D817B6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Desai includes the family types 1a to 2b, and his studies shows that such families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Mahuva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(a town</w:t>
            </w:r>
          </w:p>
          <w:p w14:paraId="3B128E5D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For Rushikesh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Palimkar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(rrpb703@gmail.com)</w:t>
            </w:r>
          </w:p>
          <w:p w14:paraId="51EC592E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18 www.visionias.in ©Vision IAS</w:t>
            </w:r>
          </w:p>
          <w:p w14:paraId="732619EB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 Gujarat) constitute 61% (260 out of 423) of the total; types 3 and 4 which he defines as joint</w:t>
            </w:r>
          </w:p>
          <w:p w14:paraId="17BD2EE8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families make the rest of the 39%.</w:t>
            </w:r>
          </w:p>
          <w:p w14:paraId="4FBD285D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Desai makes a distinction between the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nuclearity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or jointness of family types as a structural</w:t>
            </w:r>
          </w:p>
          <w:p w14:paraId="26C24676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phenomenon (lineal-collateral depth) and the degree of sentiment of jointness in each family-type</w:t>
            </w:r>
          </w:p>
          <w:p w14:paraId="0615EC12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derived from “the relationships as obtaining among those living in one household and between the</w:t>
            </w:r>
          </w:p>
          <w:p w14:paraId="120E21CB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relatives who are living in another household (quality of interaction pattern).”</w:t>
            </w:r>
          </w:p>
          <w:p w14:paraId="43332583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Evaluating the structurally nuclear and joint families on the sentimental criteria of jointness he finds</w:t>
            </w:r>
          </w:p>
          <w:p w14:paraId="1C32F858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that 70 families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Mahuva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which are classified as nuclear on structural criteria comprise the ‘high’</w:t>
            </w:r>
          </w:p>
          <w:p w14:paraId="6A6E1511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category on the scale of the sentiment of jointness; 51 such nuclear families are in the ‘higher’</w:t>
            </w:r>
          </w:p>
          <w:p w14:paraId="1C2B29DC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category and 6 families in the ‘highest’ category on the scale of sentiment of jointness.</w:t>
            </w:r>
          </w:p>
          <w:p w14:paraId="3EF199FD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Desai argues that excluding the 5% families where sentiment of jointness is zero, 95% of the</w:t>
            </w:r>
          </w:p>
          <w:p w14:paraId="55AD5A2C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total sample families have sentiment of jointness ranging from ‘low’ to ‘highest’ degree in the</w:t>
            </w:r>
          </w:p>
          <w:p w14:paraId="76692CF6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village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Mahuva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</w:p>
          <w:p w14:paraId="3BEED78C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Family jointness still continues to be a major sociological phenomenon in the Indian social structure,</w:t>
            </w:r>
          </w:p>
          <w:p w14:paraId="54CFEB34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being unaffected by the differences of religion, caste, urbanization and occupation.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Mahuva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not</w:t>
            </w:r>
          </w:p>
          <w:p w14:paraId="477EFF75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only Hindus but the Jains and the Muslims have joint families.</w:t>
            </w:r>
          </w:p>
          <w:p w14:paraId="6E1B15F9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The findings of K. M. Kapadia support the conclusions of I. P. Desai. In a comparative study of family</w:t>
            </w:r>
          </w:p>
          <w:p w14:paraId="2026F5EF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patterns in the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Navasari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town and fifteen villages from the same region with varying degrees of</w:t>
            </w:r>
          </w:p>
          <w:p w14:paraId="11B58AB3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urban impact, Kapadia found that joint family pattern was not only predominant but contrary to the</w:t>
            </w:r>
          </w:p>
          <w:p w14:paraId="7C96A354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popular image was stronger in the towns in comparison to the villages.</w:t>
            </w:r>
          </w:p>
          <w:p w14:paraId="3A04D776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The nuclear family of the West is a product of Industrial Revolution which altered the whole pattern</w:t>
            </w:r>
          </w:p>
          <w:p w14:paraId="66CA8CC7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of economic and kinship relations. In the absence of such existential conditions nuclear families could</w:t>
            </w:r>
          </w:p>
          <w:p w14:paraId="03879001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not have been self-supporting or self-perpetuating in an agrarian caste-ridden society like that of</w:t>
            </w:r>
          </w:p>
          <w:p w14:paraId="02AC2473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India. In this context, I. P. Desai and other sociologists assert that there is no linear evolutionary</w:t>
            </w:r>
          </w:p>
          <w:p w14:paraId="20FEF817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differentiation from joint to nuclear family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organisation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</w:p>
          <w:p w14:paraId="7080598E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Dube contends that, “The traditional typology of simple, compound and extended family does not</w:t>
            </w:r>
          </w:p>
          <w:p w14:paraId="06F88D35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accurately fit the forms of family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organisation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met with in India. At one point of time, the size and</w:t>
            </w:r>
          </w:p>
          <w:p w14:paraId="084DDE08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actual composition of a family often denotes only a particular stage in its developmental cycle. Simple</w:t>
            </w:r>
          </w:p>
          <w:p w14:paraId="2E4BA017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families grow into extended families and then break up into simple families again.”</w:t>
            </w:r>
          </w:p>
          <w:p w14:paraId="26495B43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 wider picture of changes in the family structure in India can be gained only by comparative regional</w:t>
            </w:r>
          </w:p>
          <w:p w14:paraId="673EE910" w14:textId="77777777" w:rsidR="005A39BE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studies (as done by Pauline M. Kolenda who has classified family types into twelve categories for</w:t>
            </w:r>
          </w:p>
          <w:p w14:paraId="2C70313E" w14:textId="737FEED7" w:rsidR="008727F2" w:rsidRPr="00EF5CB9" w:rsidRDefault="005A39BE" w:rsidP="005A39BE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comparative evaluation).</w:t>
            </w:r>
          </w:p>
        </w:tc>
        <w:tc>
          <w:tcPr>
            <w:tcW w:w="3499" w:type="dxa"/>
            <w:noWrap/>
          </w:tcPr>
          <w:p w14:paraId="671DE718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2444C512" w14:textId="77777777" w:rsidTr="00986D19">
        <w:trPr>
          <w:trHeight w:val="692"/>
        </w:trPr>
        <w:tc>
          <w:tcPr>
            <w:tcW w:w="1255" w:type="dxa"/>
            <w:noWrap/>
          </w:tcPr>
          <w:p w14:paraId="1BF54368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Patriarchy, entitlements and sexual division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</w:t>
            </w:r>
            <w:proofErr w:type="spellEnd"/>
          </w:p>
          <w:p w14:paraId="2C134071" w14:textId="77777777" w:rsidR="00A02C7D" w:rsidRPr="00EF5CB9" w:rsidRDefault="00A02C7D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6E704E24" w14:textId="77777777" w:rsidR="00A02C7D" w:rsidRPr="00EF5CB9" w:rsidRDefault="00A02C7D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779465AC" w14:textId="77777777" w:rsidR="00A02C7D" w:rsidRPr="00EF5CB9" w:rsidRDefault="00023E21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Functionalist</w:t>
            </w:r>
          </w:p>
          <w:p w14:paraId="251D786E" w14:textId="77777777" w:rsidR="00023E21" w:rsidRPr="00EF5CB9" w:rsidRDefault="00023E21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Subaltern – Ambedkar </w:t>
            </w:r>
          </w:p>
          <w:p w14:paraId="39DE579A" w14:textId="77777777" w:rsidR="00023E21" w:rsidRPr="00EF5CB9" w:rsidRDefault="00851D9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Feminist</w:t>
            </w:r>
          </w:p>
          <w:p w14:paraId="6B9F3745" w14:textId="77777777" w:rsidR="00851D94" w:rsidRPr="00EF5CB9" w:rsidRDefault="00851D9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Conflict theorist</w:t>
            </w:r>
          </w:p>
          <w:p w14:paraId="2EC625DE" w14:textId="720D3682" w:rsidR="00851D94" w:rsidRPr="00EF5CB9" w:rsidRDefault="00851D9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Conservative</w:t>
            </w:r>
          </w:p>
          <w:p w14:paraId="7960CB48" w14:textId="77777777" w:rsidR="00851D94" w:rsidRPr="00EF5CB9" w:rsidRDefault="00851D9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Post modernists</w:t>
            </w:r>
          </w:p>
          <w:p w14:paraId="29216589" w14:textId="77777777" w:rsidR="00851D94" w:rsidRPr="00EF5CB9" w:rsidRDefault="00851D9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Modernists </w:t>
            </w:r>
          </w:p>
          <w:p w14:paraId="3E88B222" w14:textId="1AD79CAE" w:rsidR="00851D94" w:rsidRPr="00EF5CB9" w:rsidRDefault="00851D9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Tulsi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patel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</w:tc>
        <w:tc>
          <w:tcPr>
            <w:tcW w:w="11160" w:type="dxa"/>
            <w:noWrap/>
          </w:tcPr>
          <w:p w14:paraId="189B3F9F" w14:textId="69BA2F05" w:rsidR="005C2E81" w:rsidRPr="00EF5CB9" w:rsidRDefault="005C2E81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Patriarchy – Sylvia Walby </w:t>
            </w:r>
          </w:p>
          <w:p w14:paraId="552F507C" w14:textId="28C7D9D0" w:rsidR="009C692D" w:rsidRPr="00EF5CB9" w:rsidRDefault="009C692D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Robin and Fox – universal as bio-grammar</w:t>
            </w:r>
          </w:p>
          <w:p w14:paraId="7FC7D701" w14:textId="2AB0A178" w:rsidR="005C2E81" w:rsidRPr="00EF5CB9" w:rsidRDefault="005C2E81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Karuna Ahmad, Leela Gulati, Uma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Chakrobarty</w:t>
            </w:r>
            <w:proofErr w:type="spellEnd"/>
            <w:r w:rsidR="00F42B9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(Brahmanical – pativrata </w:t>
            </w:r>
            <w:r w:rsidR="00F42B9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and subjects like </w:t>
            </w:r>
            <w:r w:rsidR="00F42B9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psychology </w:t>
            </w:r>
            <w:r w:rsidR="00F42B9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perceived as women specific</w:t>
            </w:r>
            <w:r w:rsidR="00F42B9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)</w:t>
            </w:r>
            <w:r w:rsidR="00FF59A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, Veena das devi </w:t>
            </w:r>
            <w:proofErr w:type="spellStart"/>
            <w:r w:rsidR="00FF59A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dasi</w:t>
            </w:r>
            <w:proofErr w:type="spellEnd"/>
            <w:r w:rsidR="00FF59A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dichotomy </w:t>
            </w:r>
          </w:p>
          <w:p w14:paraId="6D57BE85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Indira Jai Singh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All laws of entitlements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based on patriarchy than gender equality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</w:t>
            </w:r>
          </w:p>
          <w:p w14:paraId="15061A96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Hindu marriage act- divorce can be based on adultery- but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have to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be proved in court</w:t>
            </w:r>
          </w:p>
          <w:p w14:paraId="6092B01A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Rape case</w:t>
            </w:r>
          </w:p>
          <w:p w14:paraId="32154762" w14:textId="224BD101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Ev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en terminology patriarchal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rashtrapati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5F97B3EB" w14:textId="3FE26174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Gandhi – women role is labor on gender lines</w:t>
            </w:r>
          </w:p>
          <w:p w14:paraId="2F139F0C" w14:textId="77777777" w:rsidR="0097740E" w:rsidRPr="00EF5CB9" w:rsidRDefault="00FD6E99" w:rsidP="0097740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Economic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4C76219" w14:textId="2323CA46" w:rsidR="00AB24A2" w:rsidRPr="00EF5CB9" w:rsidRDefault="00AB24A2" w:rsidP="0097740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Political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sarpanch patis</w:t>
            </w:r>
          </w:p>
          <w:p w14:paraId="4486E412" w14:textId="12AA33B5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Leela Gulati -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&gt; women status no </w:t>
            </w:r>
            <w:r w:rsidR="005C2E8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better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with employment</w:t>
            </w:r>
            <w:r w:rsidR="00F42B9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(- Kerala village</w:t>
            </w:r>
          </w:p>
          <w:p w14:paraId="4295CA59" w14:textId="684E6BB3" w:rsidR="00A24974" w:rsidRPr="00EF5CB9" w:rsidRDefault="00A24974" w:rsidP="008B6F53">
            <w:pPr>
              <w:pStyle w:val="ListParagraph"/>
              <w:numPr>
                <w:ilvl w:val="0"/>
                <w:numId w:val="18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Leela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dube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seed and earth analogy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children are considered property of men</w:t>
            </w:r>
          </w:p>
          <w:p w14:paraId="6E7EDF79" w14:textId="534200F9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Tulsi Patel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women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have to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oblige</w:t>
            </w:r>
            <w:r w:rsidR="00D9154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husband’s sexual desire -&gt; unwanted pregnancy</w:t>
            </w:r>
          </w:p>
          <w:p w14:paraId="0B226BF6" w14:textId="515B52F6" w:rsidR="00D91546" w:rsidRPr="00EF5CB9" w:rsidRDefault="00D91546" w:rsidP="00D9154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Women in raj grandmothers at 35</w:t>
            </w:r>
          </w:p>
          <w:p w14:paraId="3E7013E9" w14:textId="0D17DB5C" w:rsidR="006A3520" w:rsidRPr="00EF5CB9" w:rsidRDefault="006A3520" w:rsidP="00D9154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Reproductive role &gt; productive role</w:t>
            </w:r>
          </w:p>
          <w:p w14:paraId="7644BDA3" w14:textId="4E1B6923" w:rsidR="009C692D" w:rsidRPr="00EF5CB9" w:rsidRDefault="009C692D" w:rsidP="009C692D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Kamla Bhasin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western capitalism intensified </w:t>
            </w:r>
          </w:p>
          <w:p w14:paraId="4F11BE12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Govt initiatives from GS</w:t>
            </w:r>
          </w:p>
          <w:p w14:paraId="0A8450F0" w14:textId="2397BFDF" w:rsidR="00EF65B9" w:rsidRPr="00EF5CB9" w:rsidRDefault="00EF65B9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Women given kitchen set to play</w:t>
            </w:r>
            <w:r w:rsidR="00FD36A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gender socialization</w:t>
            </w:r>
          </w:p>
          <w:p w14:paraId="4FAD1C5F" w14:textId="0724E344" w:rsidR="00FD36A1" w:rsidRPr="00EF5CB9" w:rsidRDefault="00FD36A1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Lotika sarkar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child goes through anxiety throughout life – marriage anxiety, pregnancy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</w:p>
          <w:p w14:paraId="6DED1DA5" w14:textId="77777777" w:rsidR="003C1742" w:rsidRPr="00EF5CB9" w:rsidRDefault="00C40F1B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Working women are new women who break stereotypes</w:t>
            </w:r>
          </w:p>
          <w:p w14:paraId="44004FF1" w14:textId="77777777" w:rsidR="00275D29" w:rsidRPr="00EF5CB9" w:rsidRDefault="00275D29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Rape trials – pornographic </w:t>
            </w:r>
            <w:r w:rsidR="00EF393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EF393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pratiksha</w:t>
            </w:r>
            <w:proofErr w:type="spellEnd"/>
            <w:r w:rsidR="00EF393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EF393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baxi</w:t>
            </w:r>
            <w:proofErr w:type="spellEnd"/>
          </w:p>
          <w:p w14:paraId="78ACEE6A" w14:textId="5E323997" w:rsidR="00FE67A4" w:rsidRPr="00EF5CB9" w:rsidRDefault="00FE67A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Minotri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chow</w:t>
            </w:r>
            <w:r w:rsidR="004E797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dhari</w:t>
            </w:r>
            <w:proofErr w:type="spellEnd"/>
            <w:r w:rsidR="004E797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women in power positions challenge males – acid attacks and crime manifestation </w:t>
            </w:r>
          </w:p>
          <w:p w14:paraId="776C00EB" w14:textId="77777777" w:rsidR="006E7411" w:rsidRPr="00EF5CB9" w:rsidRDefault="006E7411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Veena das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child marriage also affects men as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self fulfilling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prophecy</w:t>
            </w:r>
          </w:p>
          <w:p w14:paraId="27FF1C8F" w14:textId="77777777" w:rsidR="00222281" w:rsidRPr="00EF5CB9" w:rsidRDefault="00222281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Ownership to partnership – losing ritual significance in upper middle class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fams</w:t>
            </w:r>
            <w:proofErr w:type="spellEnd"/>
          </w:p>
          <w:p w14:paraId="53198923" w14:textId="77777777" w:rsidR="00222281" w:rsidRPr="00EF5CB9" w:rsidRDefault="00222281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Should add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relevance heading today</w:t>
            </w:r>
          </w:p>
          <w:p w14:paraId="4565DB52" w14:textId="77777777" w:rsidR="00477804" w:rsidRPr="00EF5CB9" w:rsidRDefault="00477804" w:rsidP="0047780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50E4BC79" w14:textId="77777777" w:rsidR="00477804" w:rsidRPr="00EF5CB9" w:rsidRDefault="00477804" w:rsidP="0047780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Iravati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Karwe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women need more power and not same 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emanticipate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themselves to combat patriarchy </w:t>
            </w:r>
          </w:p>
          <w:p w14:paraId="3631A1D9" w14:textId="77777777" w:rsidR="00477804" w:rsidRPr="00EF5CB9" w:rsidRDefault="00477804" w:rsidP="0047780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07DA169B" w14:textId="77777777" w:rsidR="00477804" w:rsidRPr="00EF5CB9" w:rsidRDefault="00477804" w:rsidP="0047780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1CFDF0CE" w14:textId="77777777" w:rsidR="00477804" w:rsidRPr="00EF5CB9" w:rsidRDefault="00477804" w:rsidP="0047780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Entitlement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EF5CB9">
              <w:rPr>
                <w:rFonts w:ascii="ArialMT" w:eastAsia="ArialMT" w:hAnsiTheme="minorHAnsi" w:cs="ArialMT"/>
                <w:color w:val="221F1F"/>
                <w:sz w:val="21"/>
                <w:szCs w:val="21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Socially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sanctioned right to have/ to do something</w:t>
            </w:r>
          </w:p>
          <w:p w14:paraId="12B4E91D" w14:textId="413CE6C3" w:rsidR="00477804" w:rsidRPr="00EF5CB9" w:rsidRDefault="00477804" w:rsidP="0047780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Micro – at home – food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Vina Majumdar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), sexuality, attire, body and self, marriage, inheritance, authority and power dynamics,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over projecting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onself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name change</w:t>
            </w:r>
          </w:p>
          <w:p w14:paraId="4D3FD740" w14:textId="77777777" w:rsidR="00477804" w:rsidRPr="00EF5CB9" w:rsidRDefault="00477804" w:rsidP="0047780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Macro – by law</w:t>
            </w:r>
          </w:p>
          <w:p w14:paraId="16D3ACF4" w14:textId="4581C420" w:rsidR="00477804" w:rsidRPr="00EF5CB9" w:rsidRDefault="00477804" w:rsidP="0047780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Modern entitlements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differential distributions driven by patriarchy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indra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jai singh),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over pay</w:t>
            </w:r>
            <w:proofErr w:type="gramEnd"/>
          </w:p>
          <w:p w14:paraId="78965871" w14:textId="77777777" w:rsidR="00477804" w:rsidRPr="00EF5CB9" w:rsidRDefault="00477804" w:rsidP="0047780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>Sharmila  Rege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upper caste denied mobility and lower subject to violence</w:t>
            </w:r>
          </w:p>
          <w:p w14:paraId="37C1C4FC" w14:textId="77777777" w:rsidR="00F12C6D" w:rsidRPr="00EF5CB9" w:rsidRDefault="00F12C6D" w:rsidP="0047780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0EE048F2" w14:textId="77777777" w:rsidR="00F12C6D" w:rsidRPr="00EF5CB9" w:rsidRDefault="00F12C6D" w:rsidP="0047780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3AA973EC" w14:textId="20F41021" w:rsidR="00F12C6D" w:rsidRPr="00EF5CB9" w:rsidRDefault="00F12C6D" w:rsidP="0047780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Menstrual leaves </w:t>
            </w:r>
          </w:p>
          <w:p w14:paraId="661D1B05" w14:textId="77777777" w:rsidR="00F12C6D" w:rsidRPr="00EF5CB9" w:rsidRDefault="00F12C6D" w:rsidP="00F12C6D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Cons</w:t>
            </w:r>
          </w:p>
          <w:p w14:paraId="662975DA" w14:textId="77777777" w:rsidR="00F12C6D" w:rsidRPr="00EF5CB9" w:rsidRDefault="00F12C6D" w:rsidP="00F12C6D">
            <w:pPr>
              <w:pStyle w:val="ListParagraph"/>
              <w:numPr>
                <w:ilvl w:val="1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Stigma around the issue: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Caitlyn Collins</w:t>
            </w:r>
          </w:p>
          <w:p w14:paraId="40D29148" w14:textId="77777777" w:rsidR="00F12C6D" w:rsidRPr="00EF5CB9" w:rsidRDefault="00F12C6D" w:rsidP="00F12C6D">
            <w:pPr>
              <w:pStyle w:val="ListParagraph"/>
              <w:numPr>
                <w:ilvl w:val="1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Increased burden: Diana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Furchtgott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-Roth</w:t>
            </w:r>
          </w:p>
          <w:p w14:paraId="781A2F42" w14:textId="77777777" w:rsidR="00F12C6D" w:rsidRPr="00EF5CB9" w:rsidRDefault="00F12C6D" w:rsidP="00F12C6D">
            <w:pPr>
              <w:pStyle w:val="ListParagraph"/>
              <w:numPr>
                <w:ilvl w:val="1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Work culture </w:t>
            </w:r>
          </w:p>
          <w:p w14:paraId="01066253" w14:textId="77777777" w:rsidR="00F12C6D" w:rsidRPr="00EF5CB9" w:rsidRDefault="00F12C6D" w:rsidP="00F12C6D">
            <w:pPr>
              <w:pStyle w:val="ListParagraph"/>
              <w:numPr>
                <w:ilvl w:val="1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Feminist pink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collarization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+ page gap +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discriination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hiring</w:t>
            </w:r>
          </w:p>
          <w:p w14:paraId="330BE122" w14:textId="687CE748" w:rsidR="00F12C6D" w:rsidRPr="00EF5CB9" w:rsidRDefault="00F12C6D" w:rsidP="00F12C6D">
            <w:pPr>
              <w:pStyle w:val="ListParagraph"/>
              <w:numPr>
                <w:ilvl w:val="1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Functonalists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justify </w:t>
            </w:r>
          </w:p>
          <w:p w14:paraId="0F863394" w14:textId="77777777" w:rsidR="00F12C6D" w:rsidRPr="00EF5CB9" w:rsidRDefault="00F12C6D" w:rsidP="00F12C6D">
            <w:pPr>
              <w:pStyle w:val="ListParagraph"/>
              <w:numPr>
                <w:ilvl w:val="0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Pros</w:t>
            </w:r>
          </w:p>
          <w:p w14:paraId="1278CD16" w14:textId="77777777" w:rsidR="00F12C6D" w:rsidRPr="00EF5CB9" w:rsidRDefault="00F12C6D" w:rsidP="00F12C6D">
            <w:pPr>
              <w:pStyle w:val="ListParagraph"/>
              <w:numPr>
                <w:ilvl w:val="1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Reduce taboo </w:t>
            </w:r>
          </w:p>
          <w:p w14:paraId="6C7B9238" w14:textId="75F50A8A" w:rsidR="00F12C6D" w:rsidRPr="00EF5CB9" w:rsidRDefault="00F12C6D" w:rsidP="00F12C6D">
            <w:pPr>
              <w:pStyle w:val="ListParagraph"/>
              <w:numPr>
                <w:ilvl w:val="1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Increase productivity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Sylvia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Hewwlet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D269E71" w14:textId="1A95AF2A" w:rsidR="00F12C6D" w:rsidRPr="00EF5CB9" w:rsidRDefault="00F12C6D" w:rsidP="00F12C6D">
            <w:pPr>
              <w:pStyle w:val="ListParagraph"/>
              <w:numPr>
                <w:ilvl w:val="1"/>
                <w:numId w:val="6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Emotional labor 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Arlie</w:t>
            </w:r>
          </w:p>
        </w:tc>
        <w:tc>
          <w:tcPr>
            <w:tcW w:w="3499" w:type="dxa"/>
            <w:noWrap/>
          </w:tcPr>
          <w:p w14:paraId="6D991197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6E254F92" w14:textId="77777777" w:rsidTr="00C42655">
        <w:trPr>
          <w:trHeight w:val="41"/>
        </w:trPr>
        <w:tc>
          <w:tcPr>
            <w:tcW w:w="15914" w:type="dxa"/>
            <w:gridSpan w:val="3"/>
            <w:noWrap/>
          </w:tcPr>
          <w:p w14:paraId="7FD6CA8C" w14:textId="52837E7A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Religion</w:t>
            </w:r>
          </w:p>
        </w:tc>
      </w:tr>
      <w:tr w:rsidR="001375B4" w:rsidRPr="00EF5CB9" w14:paraId="7F2E2C9E" w14:textId="77777777" w:rsidTr="00986D19">
        <w:trPr>
          <w:trHeight w:val="692"/>
        </w:trPr>
        <w:tc>
          <w:tcPr>
            <w:tcW w:w="1255" w:type="dxa"/>
            <w:noWrap/>
          </w:tcPr>
          <w:p w14:paraId="07C20470" w14:textId="0572463B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Religious communities in India</w:t>
            </w:r>
          </w:p>
        </w:tc>
        <w:tc>
          <w:tcPr>
            <w:tcW w:w="11160" w:type="dxa"/>
            <w:noWrap/>
          </w:tcPr>
          <w:p w14:paraId="63E2F40E" w14:textId="18BE64EF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 is a pluralistic country. India is a land of unity in diversity</w:t>
            </w:r>
          </w:p>
          <w:p w14:paraId="3EDC984C" w14:textId="39F0EE52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religions – Hindu (79.8%), Muslim (14.2%), Christians (2.3%), Sikhs (1.7%),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Buddhs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Jains, others</w:t>
            </w:r>
          </w:p>
          <w:p w14:paraId="1AC7704A" w14:textId="424974F4" w:rsidR="00C11F93" w:rsidRPr="00EF5CB9" w:rsidRDefault="00C11F93" w:rsidP="00C11F93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const recognizes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5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minoriies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– </w:t>
            </w:r>
            <w:r w:rsidR="0036681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Muslims,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Christians,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skikhs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buddhists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parsis</w:t>
            </w:r>
            <w:proofErr w:type="spellEnd"/>
          </w:p>
          <w:p w14:paraId="4B73A4DD" w14:textId="4E1A4913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However, distribution varies throughout the country</w:t>
            </w:r>
          </w:p>
          <w:p w14:paraId="4E2CF3FD" w14:textId="5AF3D550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Punjab -. Hindu in minority (10%), NE – Christians in majority </w:t>
            </w:r>
          </w:p>
          <w:p w14:paraId="0DD7D87C" w14:textId="693141E3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Complex phenomena in India as co-existence leads to cultural influence -&gt; small tradition and great tradition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rakhi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77F4F8E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Cons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DPSP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FRs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minority reservations</w:t>
            </w:r>
          </w:p>
          <w:p w14:paraId="697A8EC8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Mintorities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Need to be given some kind of protection</w:t>
            </w:r>
          </w:p>
          <w:p w14:paraId="6CC6A142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Exist due to “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Sarva Sharma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sambhav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” and culture of tolerance</w:t>
            </w:r>
          </w:p>
          <w:p w14:paraId="67C61FA7" w14:textId="77777777" w:rsidR="00BD5A8D" w:rsidRPr="00EF5CB9" w:rsidRDefault="00BD5A8D" w:rsidP="00BD5A8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7BB20176" w14:textId="77777777" w:rsidR="00BD5A8D" w:rsidRPr="00EF5CB9" w:rsidRDefault="00BD5A8D" w:rsidP="00BD5A8D">
            <w:p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Horace Kallen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: cultural pluralism the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coexistence of diverse cultural groups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within a society, without expecting them to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assimilate or lose their distinct identities</w:t>
            </w:r>
          </w:p>
          <w:p w14:paraId="61DC23BE" w14:textId="77777777" w:rsidR="003F020D" w:rsidRPr="00EF5CB9" w:rsidRDefault="003F020D" w:rsidP="00BD5A8D">
            <w:p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TK Oomen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– cultural pluralism without assimilation imp for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nation building</w:t>
            </w:r>
          </w:p>
          <w:p w14:paraId="54CD6E34" w14:textId="77777777" w:rsidR="003F020D" w:rsidRPr="00EF5CB9" w:rsidRDefault="003F020D" w:rsidP="00381075">
            <w:pPr>
              <w:pStyle w:val="ListParagraph"/>
              <w:numPr>
                <w:ilvl w:val="0"/>
                <w:numId w:val="6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Ethnic group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issues</w:t>
            </w:r>
          </w:p>
          <w:p w14:paraId="0FE9E1AF" w14:textId="77777777" w:rsidR="003F020D" w:rsidRPr="00EF5CB9" w:rsidRDefault="003F020D" w:rsidP="00381075">
            <w:pPr>
              <w:pStyle w:val="ListParagraph"/>
              <w:numPr>
                <w:ilvl w:val="1"/>
                <w:numId w:val="6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based violence, discrimination</w:t>
            </w:r>
          </w:p>
          <w:p w14:paraId="025E2B70" w14:textId="77777777" w:rsidR="003F020D" w:rsidRPr="00EF5CB9" w:rsidRDefault="003F020D" w:rsidP="00381075">
            <w:pPr>
              <w:pStyle w:val="ListParagraph"/>
              <w:numPr>
                <w:ilvl w:val="1"/>
                <w:numId w:val="6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Political representation </w:t>
            </w:r>
          </w:p>
          <w:p w14:paraId="17051646" w14:textId="77777777" w:rsidR="003F020D" w:rsidRPr="00EF5CB9" w:rsidRDefault="003F020D" w:rsidP="00381075">
            <w:pPr>
              <w:pStyle w:val="ListParagraph"/>
              <w:numPr>
                <w:ilvl w:val="1"/>
                <w:numId w:val="6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Majoritariansim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261A1565" w14:textId="77777777" w:rsidR="003F020D" w:rsidRPr="00EF5CB9" w:rsidRDefault="003F020D" w:rsidP="00381075">
            <w:pPr>
              <w:pStyle w:val="ListParagraph"/>
              <w:numPr>
                <w:ilvl w:val="1"/>
                <w:numId w:val="6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Rights and privileges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niyamgiri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406FE55" w14:textId="77777777" w:rsidR="003F020D" w:rsidRPr="00EF5CB9" w:rsidRDefault="003F020D" w:rsidP="00381075">
            <w:pPr>
              <w:pStyle w:val="ListParagraph"/>
              <w:numPr>
                <w:ilvl w:val="1"/>
                <w:numId w:val="6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NE integration</w:t>
            </w:r>
          </w:p>
          <w:p w14:paraId="06046D52" w14:textId="77777777" w:rsidR="003F020D" w:rsidRPr="00EF5CB9" w:rsidRDefault="003F020D" w:rsidP="00381075">
            <w:pPr>
              <w:pStyle w:val="ListParagraph"/>
              <w:numPr>
                <w:ilvl w:val="1"/>
                <w:numId w:val="6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Language politics</w:t>
            </w:r>
          </w:p>
          <w:p w14:paraId="6BC25B51" w14:textId="663C7215" w:rsidR="003F020D" w:rsidRPr="00EF5CB9" w:rsidRDefault="003F020D" w:rsidP="00381075">
            <w:pPr>
              <w:pStyle w:val="ListParagraph"/>
              <w:numPr>
                <w:ilvl w:val="1"/>
                <w:numId w:val="6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Tribals – Elwin </w:t>
            </w:r>
          </w:p>
          <w:p w14:paraId="3930F93B" w14:textId="71BF6DCD" w:rsidR="003F020D" w:rsidRPr="00EF5CB9" w:rsidRDefault="003F020D" w:rsidP="00381075">
            <w:pPr>
              <w:pStyle w:val="ListParagraph"/>
              <w:numPr>
                <w:ilvl w:val="0"/>
                <w:numId w:val="6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Ramachandra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guha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talks about promoting the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secular values through cricket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other leisure activities. </w:t>
            </w:r>
          </w:p>
        </w:tc>
        <w:tc>
          <w:tcPr>
            <w:tcW w:w="3499" w:type="dxa"/>
            <w:noWrap/>
          </w:tcPr>
          <w:p w14:paraId="26D61D48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303471B1" w14:textId="77777777" w:rsidTr="00986D19">
        <w:trPr>
          <w:trHeight w:val="692"/>
        </w:trPr>
        <w:tc>
          <w:tcPr>
            <w:tcW w:w="1255" w:type="dxa"/>
            <w:noWrap/>
          </w:tcPr>
          <w:p w14:paraId="5DA3D8ED" w14:textId="59F9C36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Issues with religious minorities </w:t>
            </w:r>
          </w:p>
        </w:tc>
        <w:tc>
          <w:tcPr>
            <w:tcW w:w="11160" w:type="dxa"/>
            <w:noWrap/>
          </w:tcPr>
          <w:p w14:paraId="099AA062" w14:textId="07205F15" w:rsidR="001375B4" w:rsidRPr="00EF5CB9" w:rsidRDefault="00FA74EF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Minority refers to sects, cults and religions which are numerically weaker to rest of population and often non dominant in position</w:t>
            </w:r>
          </w:p>
          <w:p w14:paraId="0C077D63" w14:textId="44D3AEEA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Jaganath Pathy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: 4 dimensions of Problems related with Religious Minorities (DIES)</w:t>
            </w:r>
          </w:p>
          <w:p w14:paraId="1661F1C5" w14:textId="77777777" w:rsidR="001375B4" w:rsidRPr="00EF5CB9" w:rsidRDefault="001375B4" w:rsidP="001375B4">
            <w:pPr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1)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Subordination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(Physical | Economic)</w:t>
            </w:r>
          </w:p>
          <w:p w14:paraId="4684CBE3" w14:textId="35551006" w:rsidR="001375B4" w:rsidRPr="00EF5CB9" w:rsidRDefault="001375B4" w:rsidP="001375B4">
            <w:pPr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2)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Deprivation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(Material |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Empl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. | Education) and exclusion </w:t>
            </w:r>
          </w:p>
          <w:p w14:paraId="6F8E9B94" w14:textId="77777777" w:rsidR="001375B4" w:rsidRPr="00EF5CB9" w:rsidRDefault="001375B4" w:rsidP="001375B4">
            <w:pPr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3)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Inferiority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(majority culture gets celebrated</w:t>
            </w:r>
          </w:p>
          <w:p w14:paraId="4CF36DFB" w14:textId="77777777" w:rsidR="001375B4" w:rsidRPr="00EF5CB9" w:rsidRDefault="001375B4" w:rsidP="001375B4">
            <w:pPr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4)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Distinctiveness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(manifestly)</w:t>
            </w:r>
          </w:p>
          <w:p w14:paraId="00982A06" w14:textId="21B23F1F" w:rsidR="00735AF5" w:rsidRPr="00EF5CB9" w:rsidRDefault="00735AF5" w:rsidP="001375B4">
            <w:pPr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muslim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Kashmiri pandit, </w:t>
            </w:r>
          </w:p>
          <w:p w14:paraId="33F41BE3" w14:textId="77777777" w:rsidR="001375B4" w:rsidRPr="00EF5CB9" w:rsidRDefault="001375B4" w:rsidP="00735AF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31CF21B5" w14:textId="3745C7DC" w:rsidR="001375B4" w:rsidRPr="00EF5CB9" w:rsidRDefault="001375B4" w:rsidP="006C3CA2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Otherwise, various other problems as well</w:t>
            </w:r>
            <w:r w:rsidR="0036681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(give </w:t>
            </w:r>
            <w:proofErr w:type="spellStart"/>
            <w:r w:rsidR="0036681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eg</w:t>
            </w:r>
            <w:proofErr w:type="spellEnd"/>
            <w:r w:rsidR="0036681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)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:</w:t>
            </w:r>
          </w:p>
          <w:p w14:paraId="08250831" w14:textId="57D55A26" w:rsidR="009D5A0A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Low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literacy </w:t>
            </w:r>
            <w:r w:rsidR="0055644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</w:t>
            </w:r>
            <w:proofErr w:type="gramEnd"/>
            <w:r w:rsidR="0055644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55644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Sachar</w:t>
            </w:r>
            <w:r w:rsidR="0055644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committee</w:t>
            </w:r>
          </w:p>
          <w:p w14:paraId="1F055C14" w14:textId="268BD6F4" w:rsidR="009D5A0A" w:rsidRPr="00EF5CB9" w:rsidRDefault="009D5A0A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Ghettoization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VV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Singh</w:t>
            </w:r>
          </w:p>
          <w:p w14:paraId="724CE954" w14:textId="0FB7F381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Terrorism) </w:t>
            </w:r>
          </w:p>
          <w:p w14:paraId="0BA02DC9" w14:textId="3B4753A3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Identity threat (Suspicion, Housing Problems -&gt; Kashmiri Pandit)</w:t>
            </w:r>
            <w:r w:rsidR="0003399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+ forced conversions into </w:t>
            </w:r>
            <w:proofErr w:type="spellStart"/>
            <w:r w:rsidR="0003399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christianity</w:t>
            </w:r>
            <w:proofErr w:type="spellEnd"/>
            <w:r w:rsidR="0003399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</w:t>
            </w:r>
            <w:r w:rsidR="0003399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SC </w:t>
            </w:r>
            <w:proofErr w:type="spellStart"/>
            <w:r w:rsidR="0003399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reseration</w:t>
            </w:r>
            <w:proofErr w:type="spellEnd"/>
            <w:r w:rsidR="0003399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not for </w:t>
            </w:r>
            <w:proofErr w:type="spellStart"/>
            <w:r w:rsidR="0003399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dalit</w:t>
            </w:r>
            <w:proofErr w:type="spellEnd"/>
            <w:r w:rsidR="0003399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="0003399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christians</w:t>
            </w:r>
            <w:proofErr w:type="spellEnd"/>
          </w:p>
          <w:p w14:paraId="1B092BA6" w14:textId="5829AC43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Political representation</w:t>
            </w:r>
          </w:p>
          <w:p w14:paraId="49DC388D" w14:textId="4039E082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Identity in Transition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eg.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Kashmiri Pandits)</w:t>
            </w:r>
          </w:p>
          <w:p w14:paraId="20724A5F" w14:textId="4BB59979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Ethnocentrism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(Shown by majority)</w:t>
            </w:r>
          </w:p>
          <w:p w14:paraId="5B9BED7C" w14:textId="0AFECCA9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Problem of preserving distinct culture</w:t>
            </w:r>
          </w:p>
          <w:p w14:paraId="07F29920" w14:textId="47BC29DA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Violence communal Tensions, Riots</w:t>
            </w:r>
            <w:r w:rsidR="008A4E1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8A4E1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Paul Brass</w:t>
            </w:r>
            <w:r w:rsidR="008A4E1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says its orchestrated events</w:t>
            </w:r>
          </w:p>
          <w:p w14:paraId="505B6C87" w14:textId="1C3A4BFF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UCC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(Feature of a democratic society)</w:t>
            </w:r>
          </w:p>
          <w:p w14:paraId="6254A89D" w14:textId="79A55676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Politicisation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religion -&gt; Hindutva and minority appeasement </w:t>
            </w:r>
          </w:p>
          <w:p w14:paraId="33E58973" w14:textId="48139DD1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tyranny of majoritarianism</w:t>
            </w:r>
            <w:r w:rsidR="00D713C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2D331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+ communalism due to </w:t>
            </w:r>
            <w:r w:rsidR="002D331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party based secularism</w:t>
            </w:r>
            <w:r w:rsidR="002D331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D713C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studied by </w:t>
            </w:r>
            <w:r w:rsidR="00D713C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Rajiv Bhargava</w:t>
            </w:r>
            <w:r w:rsidR="00DF39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also </w:t>
            </w:r>
            <w:r w:rsidR="00DF39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secularism not on complete separation</w:t>
            </w:r>
            <w:r w:rsidR="00DF39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</w:t>
            </w:r>
            <w:proofErr w:type="spellStart"/>
            <w:r w:rsidR="00DF39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="00DF39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BE0F3DB" w14:textId="1B036166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stereotypes and prejudices</w:t>
            </w:r>
          </w:p>
          <w:p w14:paraId="76CD14DB" w14:textId="52D26AFE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poverty – lower per capita income</w:t>
            </w:r>
          </w:p>
          <w:p w14:paraId="00D0BAE4" w14:textId="72337879" w:rsidR="00F46BB0" w:rsidRPr="00EF5CB9" w:rsidRDefault="00F46BB0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Many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muslims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were lower caste converts and represent disadvantaged secs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hence overly poor and illiterate</w:t>
            </w:r>
          </w:p>
          <w:p w14:paraId="60E0FD2C" w14:textId="3ACFBB01" w:rsidR="00FD4741" w:rsidRPr="00EF5CB9" w:rsidRDefault="00A225DA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 xml:space="preserve">India const </w:t>
            </w:r>
            <w:r w:rsidR="005B386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+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Reservations </w:t>
            </w:r>
            <w:r w:rsidR="005B386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+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equal opportunity commission on Sachar report</w:t>
            </w:r>
            <w:r w:rsidR="005B386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="005B386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USTAAD</w:t>
            </w:r>
            <w:proofErr w:type="spellEnd"/>
            <w:r w:rsidR="005B386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Jiyo Parsi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8D169BC" w14:textId="77777777" w:rsidR="001375B4" w:rsidRPr="00EF5CB9" w:rsidRDefault="001375B4" w:rsidP="001375B4">
            <w:pPr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4100712E" w14:textId="54F196C7" w:rsidR="00DF39EC" w:rsidRPr="00EF5CB9" w:rsidRDefault="00DF39EC" w:rsidP="00DF39EC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Dipankar Gupta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makes a difference between hierarchy and differences. Differences are not value laden (meaning don’t attach rewards). Instead, pluralism </w:t>
            </w:r>
            <w:r w:rsidR="00A94F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accepts differences and not hierarchies, which become hierarchical based on political interests and fundamentalism – pluralism imp for national unity</w:t>
            </w:r>
          </w:p>
          <w:p w14:paraId="49DA05BE" w14:textId="39118F46" w:rsidR="00A94F75" w:rsidRPr="00EF5CB9" w:rsidRDefault="00A94F75" w:rsidP="00DF39EC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Dube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communal festivals</w:t>
            </w:r>
          </w:p>
          <w:p w14:paraId="5E1D5EA7" w14:textId="704D321B" w:rsidR="00A94F75" w:rsidRPr="00EF5CB9" w:rsidRDefault="00A94F75" w:rsidP="00DF39EC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Ashis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Nandy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pessimistic and calls it’s a modernization drive by state</w:t>
            </w:r>
          </w:p>
          <w:p w14:paraId="0AFA5817" w14:textId="42D25CB2" w:rsidR="00A94F75" w:rsidRPr="00EF5CB9" w:rsidRDefault="00A94F75" w:rsidP="00DF39EC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Ramchandra Guha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India has disparities and yet religious pluralism in India</w:t>
            </w:r>
          </w:p>
          <w:p w14:paraId="4970499E" w14:textId="2A6696D8" w:rsidR="00DD39E6" w:rsidRPr="00EF5CB9" w:rsidRDefault="00DD39E6" w:rsidP="0082726E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Christophe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Jaffrelot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 Analyzes the rise of Hindu nationalism and argues that religious identity has become a central factor in political mobilization and identity formation.</w:t>
            </w:r>
          </w:p>
          <w:p w14:paraId="6B535C3B" w14:textId="6AC2A6EA" w:rsidR="00DD39E6" w:rsidRPr="00EF5CB9" w:rsidRDefault="00DD39E6" w:rsidP="007540EA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• Zoya Hasan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 Examines the secular-communal divide in Indian politics, emphasizing how both secular parties and religious groups manipulate religious sentiments for electoral gains.</w:t>
            </w:r>
          </w:p>
          <w:p w14:paraId="23A8529A" w14:textId="01E3A047" w:rsidR="00DD39E6" w:rsidRPr="00EF5CB9" w:rsidRDefault="00DD39E6" w:rsidP="00C334AE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•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Torkel Brekke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 Analyzes the influence of Hindu organizations on policymaking, highlighting their impact on issues like education, citizenship, and environmental conservation.</w:t>
            </w:r>
          </w:p>
          <w:p w14:paraId="4E70B575" w14:textId="648835F6" w:rsidR="00DD39E6" w:rsidRPr="00EF5CB9" w:rsidRDefault="00DD39E6" w:rsidP="00E4726A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• Yogendra Yadav: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Argues that while religion plays a role in politics, it's not the sole determinant of voting behavior. Economic factors, caste affiliations, and regional identities also influence individual political choices.</w:t>
            </w:r>
          </w:p>
          <w:p w14:paraId="5235B174" w14:textId="053F081D" w:rsidR="00DD39E6" w:rsidRPr="00EF5CB9" w:rsidRDefault="00DD39E6" w:rsidP="00E679BA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•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Ashis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Nandy: Critiques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the simplistic equation of Indian politics with Hindu nationalism, emphasizing the diversity of religious experiences and expressions within Hinduism itself.</w:t>
            </w:r>
          </w:p>
          <w:p w14:paraId="334B99C2" w14:textId="557BDDCD" w:rsidR="00DD39E6" w:rsidRPr="00EF5CB9" w:rsidRDefault="00DD39E6" w:rsidP="005E700D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• Sujata Patel: Contests the mainstream narrative of Hindu dominance, highlighting the continued agency and political activism of minority communities despite facing challenges.</w:t>
            </w:r>
          </w:p>
          <w:p w14:paraId="0C59D4AF" w14:textId="499B7B61" w:rsidR="00DD39E6" w:rsidRPr="00EF5CB9" w:rsidRDefault="00DD39E6" w:rsidP="00DD39E6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• Feminist perspectives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Scholars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like Veena Das and Nivedita Menon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analyze how gender power dynamics intersect with religious politics, highlighting the impact on women's rights and agency.</w:t>
            </w:r>
          </w:p>
          <w:p w14:paraId="5896280C" w14:textId="13DAD10F" w:rsidR="00DD39E6" w:rsidRPr="00EF5CB9" w:rsidRDefault="00DD39E6" w:rsidP="00FE5DCC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• Dalit voices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Writings by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Kancha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Ilaiah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Shepherd and Anand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Teltumbde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examine the continued marginalization of Dalit communities within the religious-political landscape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advocate for Dalit political movements.</w:t>
            </w:r>
          </w:p>
          <w:p w14:paraId="173636A1" w14:textId="6B5DA7B8" w:rsidR="00DD39E6" w:rsidRPr="00EF5CB9" w:rsidRDefault="00DD39E6" w:rsidP="006C0143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•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Importance of regional variations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 Scholars like Sanjay Kumar and Pratap Banu Mehta highlight the regional contexts and specificities of Hindu-Muslim relations, challenging one-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sizefits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all narratives about nationwide religious conflict.</w:t>
            </w:r>
          </w:p>
          <w:p w14:paraId="698C4066" w14:textId="77777777" w:rsidR="001375B4" w:rsidRPr="00EF5CB9" w:rsidRDefault="001375B4" w:rsidP="001375B4">
            <w:pPr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22136DD0" w14:textId="77777777" w:rsidR="00222281" w:rsidRPr="00EF5CB9" w:rsidRDefault="00222281" w:rsidP="006C3CA2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Hinduism</w:t>
            </w:r>
          </w:p>
          <w:p w14:paraId="20D6E95F" w14:textId="78A1EF95" w:rsidR="00222281" w:rsidRPr="00EF5CB9" w:rsidRDefault="00222281" w:rsidP="00AB1F64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AM Shah</w:t>
            </w:r>
          </w:p>
          <w:p w14:paraId="4A0A64B1" w14:textId="29B6C343" w:rsidR="00222281" w:rsidRPr="00EF5CB9" w:rsidRDefault="00222281" w:rsidP="00AB1F64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Ideal type – traits and tenets – all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84400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Hinduism – </w:t>
            </w:r>
            <w:r w:rsidR="0084400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great tradition</w:t>
            </w:r>
          </w:p>
          <w:p w14:paraId="6B487272" w14:textId="62851A69" w:rsidR="00222281" w:rsidRPr="00EF5CB9" w:rsidRDefault="00222281" w:rsidP="00222281">
            <w:pPr>
              <w:pStyle w:val="ListParagraph"/>
              <w:numPr>
                <w:ilvl w:val="2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Hinduism unlike other religions doesn’t have one sacred text</w:t>
            </w:r>
          </w:p>
          <w:p w14:paraId="3AFDF6D6" w14:textId="50E3A92A" w:rsidR="00222281" w:rsidRPr="00EF5CB9" w:rsidRDefault="00222281" w:rsidP="00222281">
            <w:pPr>
              <w:pStyle w:val="ListParagraph"/>
              <w:numPr>
                <w:ilvl w:val="2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Both Polytheism and monotheism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paramatma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parampita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Parmeshwar,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bhagwaaan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vs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anantrupa</w:t>
            </w:r>
            <w:proofErr w:type="spellEnd"/>
          </w:p>
          <w:p w14:paraId="0F62A18B" w14:textId="2B524491" w:rsidR="00222281" w:rsidRPr="00EF5CB9" w:rsidRDefault="00222281" w:rsidP="00222281">
            <w:pPr>
              <w:pStyle w:val="ListParagraph"/>
              <w:numPr>
                <w:ilvl w:val="2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 one founder</w:t>
            </w:r>
          </w:p>
          <w:p w14:paraId="78AE143B" w14:textId="7F5F4AB1" w:rsidR="00222281" w:rsidRPr="00EF5CB9" w:rsidRDefault="00222281" w:rsidP="00222281">
            <w:pPr>
              <w:pStyle w:val="ListParagraph"/>
              <w:numPr>
                <w:ilvl w:val="2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Transcendence and karma</w:t>
            </w:r>
          </w:p>
          <w:p w14:paraId="69319ED5" w14:textId="17DB0819" w:rsidR="00222281" w:rsidRPr="00EF5CB9" w:rsidRDefault="00222281" w:rsidP="00222281">
            <w:pPr>
              <w:pStyle w:val="ListParagraph"/>
              <w:numPr>
                <w:ilvl w:val="2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Ways of life - Ashram, dharma, Artha, kaam,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moksh</w:t>
            </w:r>
            <w:proofErr w:type="spellEnd"/>
          </w:p>
          <w:p w14:paraId="67B66CD0" w14:textId="263D13E5" w:rsidR="00222281" w:rsidRPr="00EF5CB9" w:rsidRDefault="00222281" w:rsidP="00222281">
            <w:pPr>
              <w:pStyle w:val="ListParagraph"/>
              <w:numPr>
                <w:ilvl w:val="2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Varna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vyavastha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born with varna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moksh</w:t>
            </w:r>
            <w:proofErr w:type="spellEnd"/>
          </w:p>
          <w:p w14:paraId="44515CCE" w14:textId="7B66CBAB" w:rsidR="00222281" w:rsidRPr="00EF5CB9" w:rsidRDefault="00222281" w:rsidP="00222281">
            <w:pPr>
              <w:pStyle w:val="ListParagraph"/>
              <w:numPr>
                <w:ilvl w:val="2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Many sects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Shaivite, Vishnu, shakti,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panchayatam</w:t>
            </w:r>
            <w:proofErr w:type="spellEnd"/>
          </w:p>
          <w:p w14:paraId="6D53C8E7" w14:textId="3F5A7FB7" w:rsidR="00222281" w:rsidRPr="00EF5CB9" w:rsidRDefault="00222281" w:rsidP="00222281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But field view diff</w:t>
            </w:r>
          </w:p>
          <w:p w14:paraId="3EECE31F" w14:textId="3576A214" w:rsidR="00222281" w:rsidRPr="00EF5CB9" w:rsidRDefault="00222281" w:rsidP="00222281">
            <w:pPr>
              <w:pStyle w:val="ListParagraph"/>
              <w:numPr>
                <w:ilvl w:val="2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Segmented – all peninsular, regional, local</w:t>
            </w:r>
          </w:p>
          <w:p w14:paraId="51B43B01" w14:textId="5F90F75F" w:rsidR="00844008" w:rsidRPr="00EF5CB9" w:rsidRDefault="00844008" w:rsidP="00222281">
            <w:pPr>
              <w:pStyle w:val="ListParagraph"/>
              <w:numPr>
                <w:ilvl w:val="2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Peninsular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 particular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Dravida vs nagara, Pongal,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jaganatha</w:t>
            </w:r>
            <w:proofErr w:type="spellEnd"/>
          </w:p>
          <w:p w14:paraId="51C11719" w14:textId="344F34E8" w:rsidR="00844008" w:rsidRPr="00EF5CB9" w:rsidRDefault="00844008" w:rsidP="00222281">
            <w:pPr>
              <w:pStyle w:val="ListParagraph"/>
              <w:numPr>
                <w:ilvl w:val="2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Regional – rituals and practices in Malabar,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kerala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Karnataka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Varah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avtar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kaveri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amma deity</w:t>
            </w:r>
          </w:p>
          <w:p w14:paraId="64ECCADA" w14:textId="080692A5" w:rsidR="00844008" w:rsidRPr="00EF5CB9" w:rsidRDefault="00844008" w:rsidP="00222281">
            <w:pPr>
              <w:pStyle w:val="ListParagraph"/>
              <w:numPr>
                <w:ilvl w:val="2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Local beliefs, rituals which are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non Sanskritic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myths with tree, mountain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little tradition</w:t>
            </w:r>
          </w:p>
          <w:p w14:paraId="002EEDDE" w14:textId="0282AC96" w:rsidR="00844008" w:rsidRPr="00EF5CB9" w:rsidRDefault="00844008" w:rsidP="00844008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Highlighted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cant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be reduced to one form </w:t>
            </w:r>
          </w:p>
          <w:p w14:paraId="30F5D554" w14:textId="4045C46F" w:rsidR="00EF7E6A" w:rsidRPr="00EF5CB9" w:rsidRDefault="00EF7E6A" w:rsidP="00844008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Social orgs – varna, ashram, 4 duties</w:t>
            </w:r>
          </w:p>
          <w:p w14:paraId="532EED11" w14:textId="2EEAD605" w:rsidR="00EF7E6A" w:rsidRPr="00EF5CB9" w:rsidRDefault="00EF7E6A" w:rsidP="00844008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Changing – achievement, live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Diff ways of salvation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trips, no forest, secularization</w:t>
            </w:r>
            <w:r w:rsidR="00D713C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, rationalization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-&gt; reduce duty</w:t>
            </w:r>
          </w:p>
          <w:p w14:paraId="0B7AD81D" w14:textId="77777777" w:rsidR="00EF7E6A" w:rsidRPr="00EF5CB9" w:rsidRDefault="00EF7E6A" w:rsidP="00EF7E6A">
            <w:pPr>
              <w:pStyle w:val="ListParagraph"/>
              <w:ind w:left="1080"/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</w:p>
          <w:p w14:paraId="46F5730E" w14:textId="5E6893AF" w:rsidR="001375B4" w:rsidRPr="00EF5CB9" w:rsidRDefault="001375B4" w:rsidP="006C3CA2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Christians</w:t>
            </w:r>
          </w:p>
          <w:p w14:paraId="7199EF57" w14:textId="5944ACF0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Majority in Nagaland,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Mirozam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AP, Meghalaya</w:t>
            </w:r>
          </w:p>
          <w:p w14:paraId="7147BAB0" w14:textId="10A6FF39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Christian missionaries have been alleged to lead forceful conversions</w:t>
            </w:r>
          </w:p>
          <w:p w14:paraId="38A18940" w14:textId="72B01D5C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Dalit Christians not given reservation </w:t>
            </w:r>
            <w:r w:rsidR="002D331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face double discrimination – </w:t>
            </w:r>
            <w:r w:rsidR="002D331F" w:rsidRPr="00EF5CB9">
              <w:rPr>
                <w:rFonts w:asciiTheme="minorHAnsi" w:hAnsiTheme="minorHAnsi" w:cstheme="minorHAnsi"/>
                <w:sz w:val="14"/>
                <w:szCs w:val="14"/>
                <w:highlight w:val="cyan"/>
                <w:lang w:eastAsia="en-US"/>
              </w:rPr>
              <w:t xml:space="preserve">Gail </w:t>
            </w:r>
            <w:proofErr w:type="spellStart"/>
            <w:r w:rsidR="002D331F" w:rsidRPr="00EF5CB9">
              <w:rPr>
                <w:rFonts w:asciiTheme="minorHAnsi" w:hAnsiTheme="minorHAnsi" w:cstheme="minorHAnsi"/>
                <w:sz w:val="14"/>
                <w:szCs w:val="14"/>
                <w:highlight w:val="cyan"/>
                <w:lang w:eastAsia="en-US"/>
              </w:rPr>
              <w:t>Omvedt</w:t>
            </w:r>
            <w:proofErr w:type="spellEnd"/>
          </w:p>
          <w:p w14:paraId="3E85BD2B" w14:textId="4D222FAF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Depressed and tribals converted</w:t>
            </w:r>
          </w:p>
          <w:p w14:paraId="29C1899B" w14:textId="555754CE" w:rsidR="001375B4" w:rsidRPr="00EF5CB9" w:rsidRDefault="001375B4" w:rsidP="006C3CA2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Muslims</w:t>
            </w:r>
          </w:p>
          <w:p w14:paraId="5D64D95D" w14:textId="6AAD989E" w:rsidR="00EF7E6A" w:rsidRPr="00EF5CB9" w:rsidRDefault="00EF7E6A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Islam entered in 7AD – diffusion gave great and little tradition n</w:t>
            </w:r>
          </w:p>
          <w:p w14:paraId="210D0447" w14:textId="2D646F1D" w:rsidR="00EF7E6A" w:rsidRPr="00EF5CB9" w:rsidRDefault="00EF7E6A" w:rsidP="00EF7E6A">
            <w:pPr>
              <w:pStyle w:val="ListParagraph"/>
              <w:numPr>
                <w:ilvl w:val="1"/>
                <w:numId w:val="39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Little traditio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 – emulate Islamic practices and conversion to prevent oppression</w:t>
            </w:r>
          </w:p>
          <w:p w14:paraId="164A2B6F" w14:textId="17B3BE9F" w:rsidR="00EF7E6A" w:rsidRPr="00EF5CB9" w:rsidRDefault="00EF7E6A" w:rsidP="00EF7E6A">
            <w:pPr>
              <w:pStyle w:val="ListParagraph"/>
              <w:numPr>
                <w:ilvl w:val="2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Bengali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mus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lims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durga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worship</w:t>
            </w:r>
          </w:p>
          <w:p w14:paraId="36463E0F" w14:textId="5CE2F033" w:rsidR="00EF7E6A" w:rsidRPr="00EF5CB9" w:rsidRDefault="00EF7E6A" w:rsidP="00EF7E6A">
            <w:pPr>
              <w:pStyle w:val="ListParagraph"/>
              <w:numPr>
                <w:ilvl w:val="2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Rajput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muslims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female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foeticide</w:t>
            </w:r>
            <w:proofErr w:type="spellEnd"/>
          </w:p>
          <w:p w14:paraId="091FF579" w14:textId="13DA39CC" w:rsidR="00EF7E6A" w:rsidRPr="00EF5CB9" w:rsidRDefault="00EF7E6A" w:rsidP="00EF7E6A">
            <w:pPr>
              <w:pStyle w:val="ListParagraph"/>
              <w:numPr>
                <w:ilvl w:val="2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system – pure and polluted developed</w:t>
            </w:r>
          </w:p>
          <w:p w14:paraId="1CABACF7" w14:textId="692D7182" w:rsidR="00595560" w:rsidRPr="00EF5CB9" w:rsidRDefault="00595560" w:rsidP="00595560">
            <w:pPr>
              <w:pStyle w:val="ListParagraph"/>
              <w:numPr>
                <w:ilvl w:val="3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Endogamy, occ specialization, hierarchy </w:t>
            </w:r>
          </w:p>
          <w:p w14:paraId="3874B390" w14:textId="459833E8" w:rsidR="00595560" w:rsidRPr="00EF5CB9" w:rsidRDefault="00595560" w:rsidP="00595560">
            <w:pPr>
              <w:pStyle w:val="ListParagraph"/>
              <w:numPr>
                <w:ilvl w:val="3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Diff of caste between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muslim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no religious sanction</w:t>
            </w:r>
          </w:p>
          <w:p w14:paraId="5312A111" w14:textId="575FDC60" w:rsidR="00595560" w:rsidRPr="00EF5CB9" w:rsidRDefault="00595560" w:rsidP="00595560">
            <w:pPr>
              <w:pStyle w:val="ListParagraph"/>
              <w:numPr>
                <w:ilvl w:val="4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Purity s poll separates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islam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vs non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islam</w:t>
            </w:r>
            <w:proofErr w:type="spellEnd"/>
          </w:p>
          <w:p w14:paraId="042BB491" w14:textId="54C29F38" w:rsidR="00595560" w:rsidRPr="00EF5CB9" w:rsidRDefault="00595560" w:rsidP="00595560">
            <w:pPr>
              <w:pStyle w:val="ListParagraph"/>
              <w:numPr>
                <w:ilvl w:val="2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Other than Dalits, many middle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converted for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pol and eco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opps</w:t>
            </w:r>
            <w:proofErr w:type="spellEnd"/>
          </w:p>
          <w:p w14:paraId="7A6A091E" w14:textId="791C58BA" w:rsidR="00595560" w:rsidRPr="00EF5CB9" w:rsidRDefault="00595560" w:rsidP="00595560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Great tradition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culture of elite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muslims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ashrafs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indo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Islamic arch, music, painting, language</w:t>
            </w:r>
          </w:p>
          <w:p w14:paraId="359041AD" w14:textId="50F4A34E" w:rsidR="00595560" w:rsidRPr="00EF5CB9" w:rsidRDefault="00595560" w:rsidP="00595560">
            <w:pPr>
              <w:pStyle w:val="ListParagraph"/>
              <w:numPr>
                <w:ilvl w:val="2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Result of acculturation / fusion</w:t>
            </w:r>
          </w:p>
          <w:p w14:paraId="07E1D4EF" w14:textId="6EB713F0" w:rsidR="00595560" w:rsidRPr="00EF5CB9" w:rsidRDefault="00595560" w:rsidP="00595560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Against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hinduization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some fundamentalists protested – revivalist movements like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wahabi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faraibi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clean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islam</w:t>
            </w:r>
            <w:proofErr w:type="spellEnd"/>
          </w:p>
          <w:p w14:paraId="012418CF" w14:textId="2B1A967D" w:rsidR="00595560" w:rsidRPr="00EF5CB9" w:rsidRDefault="00595560" w:rsidP="00595560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SR Momin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Calls it Islamization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diff from Y singh which is subculture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hindus</w:t>
            </w:r>
            <w:proofErr w:type="spellEnd"/>
          </w:p>
          <w:p w14:paraId="0B1A1E95" w14:textId="12FAD620" w:rsidR="00FD3FFB" w:rsidRPr="00EF5CB9" w:rsidRDefault="00FD3FFB" w:rsidP="00595560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syncretism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cultures and adaptation</w:t>
            </w:r>
          </w:p>
          <w:p w14:paraId="43DD83D0" w14:textId="6463F03A" w:rsidR="00FD3FFB" w:rsidRPr="00EF5CB9" w:rsidRDefault="00FD3FFB" w:rsidP="00595560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>SC Dube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solidarity for celebrations </w:t>
            </w:r>
          </w:p>
          <w:p w14:paraId="46B214DB" w14:textId="4F55D531" w:rsidR="00FD3FFB" w:rsidRPr="00EF5CB9" w:rsidRDefault="00FD3FFB" w:rsidP="00595560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Political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org and vote bank politics </w:t>
            </w:r>
          </w:p>
          <w:p w14:paraId="39716C55" w14:textId="67CABCBF" w:rsidR="00FD3FFB" w:rsidRPr="00EF5CB9" w:rsidRDefault="00FD3FFB" w:rsidP="00595560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Imtiaz </w:t>
            </w:r>
            <w:r w:rsidRPr="00EF5CB9">
              <w:rPr>
                <w:rFonts w:asciiTheme="minorHAnsi" w:hAnsiTheme="minorHAnsi" w:cstheme="minorHAnsi"/>
                <w:caps/>
                <w:color w:val="000000"/>
                <w:sz w:val="14"/>
                <w:szCs w:val="14"/>
                <w:highlight w:val="cyan"/>
                <w:lang w:eastAsia="en-US"/>
              </w:rPr>
              <w:t>Ahmad</w:t>
            </w:r>
            <w:r w:rsidRPr="00EF5CB9">
              <w:rPr>
                <w:rFonts w:asciiTheme="minorHAnsi" w:hAnsiTheme="minorHAnsi" w:cstheme="minorHAnsi"/>
                <w:caps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aps/>
                <w:color w:val="000000"/>
                <w:sz w:val="14"/>
                <w:szCs w:val="14"/>
                <w:lang w:eastAsia="en-US"/>
              </w:rPr>
              <w:t>studeis</w:t>
            </w:r>
            <w:proofErr w:type="spellEnd"/>
            <w:r w:rsidRPr="00EF5CB9">
              <w:rPr>
                <w:rFonts w:asciiTheme="minorHAnsi" w:hAnsiTheme="minorHAnsi" w:cstheme="minorHAnsi"/>
                <w:caps/>
                <w:color w:val="000000"/>
                <w:sz w:val="14"/>
                <w:szCs w:val="14"/>
                <w:lang w:eastAsia="en-US"/>
              </w:rPr>
              <w:t xml:space="preserve"> about </w:t>
            </w:r>
            <w:proofErr w:type="spellStart"/>
            <w:r w:rsidRPr="00EF5CB9">
              <w:rPr>
                <w:rFonts w:asciiTheme="minorHAnsi" w:hAnsiTheme="minorHAnsi" w:cstheme="minorHAnsi"/>
                <w:caps/>
                <w:color w:val="000000"/>
                <w:sz w:val="14"/>
                <w:szCs w:val="14"/>
                <w:lang w:eastAsia="en-US"/>
              </w:rPr>
              <w:t>mulsims</w:t>
            </w:r>
            <w:proofErr w:type="spellEnd"/>
            <w:r w:rsidRPr="00EF5CB9">
              <w:rPr>
                <w:rFonts w:asciiTheme="minorHAnsi" w:hAnsiTheme="minorHAnsi" w:cstheme="minorHAnsi"/>
                <w:caps/>
                <w:color w:val="000000"/>
                <w:sz w:val="14"/>
                <w:szCs w:val="14"/>
                <w:lang w:eastAsia="en-US"/>
              </w:rPr>
              <w:t xml:space="preserve"> show EXPLOITATION and socio economic situation </w:t>
            </w:r>
          </w:p>
          <w:p w14:paraId="6D458899" w14:textId="77777777" w:rsidR="00A94F75" w:rsidRPr="00EF5CB9" w:rsidRDefault="00A94F75" w:rsidP="00A94F75">
            <w:pPr>
              <w:pStyle w:val="ListParagraph"/>
              <w:ind w:left="108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52D90649" w14:textId="701104EB" w:rsidR="00FD3FFB" w:rsidRPr="00EF5CB9" w:rsidRDefault="00FD3FFB" w:rsidP="00FD3FFB">
            <w:pPr>
              <w:ind w:left="72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Challenges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faced</w:t>
            </w:r>
          </w:p>
          <w:p w14:paraId="29722292" w14:textId="30991FA7" w:rsidR="00FD3FFB" w:rsidRPr="00EF5CB9" w:rsidRDefault="00FD3FFB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Fragmentation on communal lines in India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chrtisophe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3CAF1CF" w14:textId="46350D37" w:rsidR="00D713CA" w:rsidRPr="00EF5CB9" w:rsidRDefault="00D713CA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Mushrid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Hassan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education is Christian or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commonly</w:t>
            </w:r>
          </w:p>
          <w:p w14:paraId="6D34C8D7" w14:textId="2B86F753" w:rsidR="00FD3FFB" w:rsidRPr="00EF5CB9" w:rsidRDefault="00FD3FFB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Reservation policy – no affirmative now</w:t>
            </w:r>
          </w:p>
          <w:p w14:paraId="1EFBBDDF" w14:textId="77777777" w:rsidR="00FD3FFB" w:rsidRPr="00EF5CB9" w:rsidRDefault="00FD3FFB" w:rsidP="00FD3FFB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Media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Influence on Secular Discourse: </w:t>
            </w:r>
          </w:p>
          <w:p w14:paraId="081ED720" w14:textId="57F692FF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Religious practices like polygamy and triple talaq</w:t>
            </w:r>
          </w:p>
          <w:p w14:paraId="63DF8B0C" w14:textId="17D9BDEA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25%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kids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illiterate</w:t>
            </w:r>
          </w:p>
          <w:p w14:paraId="10B0F87B" w14:textId="01C5C26B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Sachhar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committee -&gt;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highest stunted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children</w:t>
            </w:r>
          </w:p>
          <w:p w14:paraId="0656802D" w14:textId="35874E5D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Literacy rate 57.2% vs national avg of 69%</w:t>
            </w:r>
          </w:p>
          <w:p w14:paraId="5740C3B8" w14:textId="10A4DAC0" w:rsidR="00D804B1" w:rsidRPr="00EF5CB9" w:rsidRDefault="00D804B1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VV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Singh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communalism in India – Muslims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stayin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ghettos by fair of persecution and sense of insecurity</w:t>
            </w:r>
          </w:p>
          <w:p w14:paraId="0E1E9A81" w14:textId="6F85DFCE" w:rsidR="00D804B1" w:rsidRPr="00EF5CB9" w:rsidRDefault="00D804B1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Minority consciousness due to relative deprivation</w:t>
            </w:r>
            <w:r w:rsidR="00842C9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aggravated by partition (</w:t>
            </w:r>
            <w:r w:rsidR="00842C9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Bipin Chandra</w:t>
            </w:r>
            <w:r w:rsidR="00842C9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62BC907D" w14:textId="69A06115" w:rsidR="00A94F75" w:rsidRPr="00EF5CB9" w:rsidRDefault="00A94F75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Ashrafs,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Azlab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Azrals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2AA0429" w14:textId="553B2CC5" w:rsidR="001375B4" w:rsidRPr="00EF5CB9" w:rsidRDefault="001375B4" w:rsidP="006C3CA2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Sikhs</w:t>
            </w:r>
          </w:p>
          <w:p w14:paraId="7CA936DB" w14:textId="4009DE98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Disintegrated after Ranjit singh death during British India</w:t>
            </w:r>
          </w:p>
          <w:p w14:paraId="70FC799B" w14:textId="169F60AE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Partition -&gt; fertile land + shrine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kartarpur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sahib) ceded to Pakistan</w:t>
            </w:r>
          </w:p>
          <w:p w14:paraId="25C193A0" w14:textId="534A07EB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Shrines under Mahant controls who are corrupt</w:t>
            </w:r>
          </w:p>
          <w:p w14:paraId="003E8017" w14:textId="6962DD3E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1984 riots + blue star operation</w:t>
            </w:r>
          </w:p>
          <w:p w14:paraId="548B756F" w14:textId="7A0EF982" w:rsidR="00D713CA" w:rsidRPr="00EF5CB9" w:rsidRDefault="00D713CA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Fundamentalism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+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border kins</w:t>
            </w:r>
          </w:p>
          <w:p w14:paraId="5D4A4224" w14:textId="77777777" w:rsidR="001375B4" w:rsidRPr="00EF5CB9" w:rsidRDefault="001375B4" w:rsidP="006C3CA2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Parsis</w:t>
            </w:r>
          </w:p>
          <w:p w14:paraId="509FFA1D" w14:textId="2A3DE0AD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Advanced literacy and economic status</w:t>
            </w:r>
            <w:r w:rsidR="00A24D9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A24D9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KL Sharma</w:t>
            </w:r>
          </w:p>
          <w:p w14:paraId="37DE5B78" w14:textId="4C0971D0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But strict rules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inter caste marriage -&gt; dwindling population</w:t>
            </w:r>
          </w:p>
          <w:p w14:paraId="2AD85EDB" w14:textId="26307DD7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Remain unmarried or fewer children</w:t>
            </w:r>
            <w:r w:rsidR="00E960F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(Ray and Unisa – </w:t>
            </w:r>
            <w:r w:rsidR="00E960F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childlessness and migration</w:t>
            </w:r>
            <w:r w:rsidR="00E960F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1E489EAB" w14:textId="65DF48CA" w:rsidR="0001478C" w:rsidRPr="00EF5CB9" w:rsidRDefault="0001478C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State led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jio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parsi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scheme</w:t>
            </w:r>
          </w:p>
          <w:p w14:paraId="6C4224D6" w14:textId="77777777" w:rsidR="001375B4" w:rsidRPr="00EF5CB9" w:rsidRDefault="001375B4" w:rsidP="006C3CA2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Buddhists </w:t>
            </w:r>
          </w:p>
          <w:p w14:paraId="45F80BB3" w14:textId="77777777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Close knit, considered under Hindus for civil code, non-violence </w:t>
            </w:r>
          </w:p>
          <w:p w14:paraId="55042B31" w14:textId="77777777" w:rsidR="001375B4" w:rsidRPr="00EF5CB9" w:rsidRDefault="001375B4" w:rsidP="006C3CA2">
            <w:pPr>
              <w:pStyle w:val="ListParagraph"/>
              <w:numPr>
                <w:ilvl w:val="1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Harmonious bond with Mughals </w:t>
            </w:r>
          </w:p>
          <w:p w14:paraId="01F95CDB" w14:textId="77777777" w:rsidR="001375B4" w:rsidRPr="00EF5CB9" w:rsidRDefault="001375B4" w:rsidP="006C3CA2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Ignoring minority issues -&gt; radicalism like Khalistan movement and Tamils in SL</w:t>
            </w:r>
          </w:p>
          <w:p w14:paraId="690572C5" w14:textId="77777777" w:rsidR="001375B4" w:rsidRPr="00EF5CB9" w:rsidRDefault="001375B4" w:rsidP="006C3CA2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Schemes -&gt; const, USTAD, Nai Manzil, Nayo Udan, NC for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Minsorities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SLO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National minorities dev and finance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corp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 concessional loan</w:t>
            </w:r>
          </w:p>
          <w:p w14:paraId="71C5E2BF" w14:textId="464F5E58" w:rsidR="00D07B5A" w:rsidRPr="00EF5CB9" w:rsidRDefault="00D07B5A" w:rsidP="006C3CA2">
            <w:pPr>
              <w:pStyle w:val="ListParagraph"/>
              <w:numPr>
                <w:ilvl w:val="0"/>
                <w:numId w:val="3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Need better implementation of laws and truly inclusive growth</w:t>
            </w:r>
          </w:p>
        </w:tc>
        <w:tc>
          <w:tcPr>
            <w:tcW w:w="3499" w:type="dxa"/>
            <w:noWrap/>
          </w:tcPr>
          <w:p w14:paraId="4F98B3BE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06EF8D16" w14:textId="77777777" w:rsidTr="00986D19">
        <w:trPr>
          <w:trHeight w:val="692"/>
        </w:trPr>
        <w:tc>
          <w:tcPr>
            <w:tcW w:w="1255" w:type="dxa"/>
            <w:noWrap/>
          </w:tcPr>
          <w:p w14:paraId="29251E77" w14:textId="61DDF928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 xml:space="preserve">Secularism </w:t>
            </w:r>
          </w:p>
        </w:tc>
        <w:tc>
          <w:tcPr>
            <w:tcW w:w="11160" w:type="dxa"/>
            <w:noWrap/>
          </w:tcPr>
          <w:p w14:paraId="15D5E16B" w14:textId="77777777" w:rsidR="008E5A12" w:rsidRPr="00EF5CB9" w:rsidRDefault="008E5A12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6C6AA9A5" w14:textId="77777777" w:rsidR="008E5A12" w:rsidRPr="00EF5CB9" w:rsidRDefault="008E5A12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Karel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dobalaere</w:t>
            </w:r>
            <w:proofErr w:type="spellEnd"/>
          </w:p>
          <w:p w14:paraId="0BC994B9" w14:textId="1215E123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Started during 19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vertAlign w:val="superscript"/>
                <w:lang w:eastAsia="en-US"/>
              </w:rPr>
              <w:t>th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century with emergence of western ideas of humanism and rationality</w:t>
            </w:r>
          </w:p>
          <w:p w14:paraId="29DDBE25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Superstitions and social ills like Sati were challenged by intellectuals like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RRM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ICP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A22BF50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As education increases, religion shrinks</w:t>
            </w:r>
          </w:p>
          <w:p w14:paraId="1410D8D0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Nehru – not a society where religion is discouraged but freedom of religion</w:t>
            </w:r>
          </w:p>
          <w:p w14:paraId="7354C276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MNS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– what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was considered to be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religion is ceasing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be such </w:t>
            </w:r>
          </w:p>
          <w:p w14:paraId="0586C5A2" w14:textId="4D110E36" w:rsidR="001375B4" w:rsidRPr="00EF5CB9" w:rsidRDefault="00570BD0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Rajeev Bhargava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India secularism equal distance rather than complete separation </w:t>
            </w:r>
          </w:p>
          <w:p w14:paraId="2EEF7085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Objectives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supersitition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communal violence counter </w:t>
            </w:r>
          </w:p>
          <w:p w14:paraId="252CEBEC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Sarva dharma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sambhav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policy of tolerance</w:t>
            </w:r>
          </w:p>
          <w:p w14:paraId="6A7573F4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Marxist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disappearnance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religion </w:t>
            </w:r>
          </w:p>
          <w:p w14:paraId="1EB929B2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Secular state –state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favours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one religion over another</w:t>
            </w:r>
          </w:p>
          <w:p w14:paraId="1D58427C" w14:textId="69D2708D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Ashis</w:t>
            </w:r>
            <w:proofErr w:type="spellEnd"/>
            <w:r w:rsidR="00735AF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Nandy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secularization can revive traditional forces as communication improves</w:t>
            </w:r>
          </w:p>
          <w:p w14:paraId="6A6AB330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YT a new source</w:t>
            </w:r>
          </w:p>
          <w:p w14:paraId="67451E20" w14:textId="79CF3F7A" w:rsidR="003179EF" w:rsidRPr="00EF5CB9" w:rsidRDefault="003179EF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Gunnar Myrdal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failed in value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modernity</w:t>
            </w:r>
          </w:p>
          <w:p w14:paraId="0D759868" w14:textId="734954B7" w:rsidR="00DD7372" w:rsidRPr="00EF5CB9" w:rsidRDefault="00DD7372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TN Madan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secularism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cant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drive religion out of India as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fundamentalist sources will restrict such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change</w:t>
            </w:r>
            <w:r w:rsidR="006F06E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(</w:t>
            </w:r>
            <w:proofErr w:type="gramEnd"/>
            <w:r w:rsidR="001D371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protectors of culture – Paper 1)</w:t>
            </w:r>
          </w:p>
          <w:p w14:paraId="100E8EDB" w14:textId="32938591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Plus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selective secularism such as state does involve in religious affairs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ram mandir, archeological act – retain monuments along with their religious character)</w:t>
            </w:r>
          </w:p>
        </w:tc>
        <w:tc>
          <w:tcPr>
            <w:tcW w:w="3499" w:type="dxa"/>
            <w:noWrap/>
          </w:tcPr>
          <w:p w14:paraId="198B0FF3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44C562E0" w14:textId="77777777" w:rsidTr="00986D19">
        <w:trPr>
          <w:trHeight w:val="692"/>
        </w:trPr>
        <w:tc>
          <w:tcPr>
            <w:tcW w:w="1255" w:type="dxa"/>
            <w:noWrap/>
          </w:tcPr>
          <w:p w14:paraId="78FDEA2E" w14:textId="42754823" w:rsidR="001375B4" w:rsidRPr="00EF5CB9" w:rsidRDefault="008A4B71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sects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</w:tc>
        <w:tc>
          <w:tcPr>
            <w:tcW w:w="11160" w:type="dxa"/>
            <w:noWrap/>
          </w:tcPr>
          <w:p w14:paraId="400DE544" w14:textId="0C963C72" w:rsidR="001375B4" w:rsidRPr="00EF5CB9" w:rsidRDefault="008A4B71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Paper 1 + illiteracy + poverty </w:t>
            </w:r>
          </w:p>
        </w:tc>
        <w:tc>
          <w:tcPr>
            <w:tcW w:w="3499" w:type="dxa"/>
            <w:noWrap/>
          </w:tcPr>
          <w:p w14:paraId="70213399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B943E7" w:rsidRPr="00EF5CB9" w14:paraId="7263D4DB" w14:textId="77777777" w:rsidTr="00986D19">
        <w:trPr>
          <w:trHeight w:val="692"/>
        </w:trPr>
        <w:tc>
          <w:tcPr>
            <w:tcW w:w="1255" w:type="dxa"/>
            <w:noWrap/>
          </w:tcPr>
          <w:p w14:paraId="73A7363A" w14:textId="5859BE27" w:rsidR="00B943E7" w:rsidRPr="00EF5CB9" w:rsidRDefault="00B943E7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Communalism</w:t>
            </w:r>
          </w:p>
        </w:tc>
        <w:tc>
          <w:tcPr>
            <w:tcW w:w="11160" w:type="dxa"/>
            <w:noWrap/>
          </w:tcPr>
          <w:p w14:paraId="44C6278F" w14:textId="5B7A5397" w:rsidR="00B00783" w:rsidRPr="00EF5CB9" w:rsidRDefault="00B00783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Majoritarianism – hegemony of SG with numerical strength in political/ religious/ language to promote own interest over collective interest – assume right to make decisions for minority </w:t>
            </w:r>
          </w:p>
          <w:p w14:paraId="5A7B7AF7" w14:textId="0B61A22D" w:rsidR="00B00783" w:rsidRPr="00EF5CB9" w:rsidRDefault="00B00783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Minoritariansim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Vote bank appeasement</w:t>
            </w:r>
          </w:p>
          <w:p w14:paraId="35CBBC1D" w14:textId="5317BC08" w:rsidR="00B943E7" w:rsidRPr="00EF5CB9" w:rsidRDefault="00B943E7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When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individual religion takes supremacy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over </w:t>
            </w:r>
            <w:r w:rsidR="005711D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national identity</w:t>
            </w:r>
            <w:r w:rsidR="00735AF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often to promote vested instead of collective interest</w:t>
            </w:r>
          </w:p>
          <w:p w14:paraId="1D1BDC27" w14:textId="24787A77" w:rsidR="00735AF5" w:rsidRPr="00EF5CB9" w:rsidRDefault="00735AF5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Bipin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chandra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- 3 stages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communalism – liberal, communal and extreme </w:t>
            </w:r>
          </w:p>
          <w:p w14:paraId="3EB72D84" w14:textId="416D672C" w:rsidR="005711DE" w:rsidRPr="00EF5CB9" w:rsidRDefault="005711DE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Factors</w:t>
            </w:r>
          </w:p>
          <w:p w14:paraId="192CEF24" w14:textId="77777777" w:rsidR="005711DE" w:rsidRPr="00EF5CB9" w:rsidRDefault="00DD611D" w:rsidP="005711D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Historical factors (incl. Gandhi killings taken as a communal violence action)</w:t>
            </w:r>
          </w:p>
          <w:p w14:paraId="7A51B85B" w14:textId="77777777" w:rsidR="00DD611D" w:rsidRPr="00EF5CB9" w:rsidRDefault="00DD611D" w:rsidP="005711D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 xml:space="preserve">Political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vote bank politics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+ sons of soil theory</w:t>
            </w:r>
          </w:p>
          <w:p w14:paraId="480861FE" w14:textId="77777777" w:rsidR="00DD611D" w:rsidRPr="00EF5CB9" w:rsidRDefault="009D3381" w:rsidP="005711D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Social – discrimination and endogamy </w:t>
            </w:r>
          </w:p>
          <w:p w14:paraId="621CFC12" w14:textId="77777777" w:rsidR="009D3381" w:rsidRPr="00EF5CB9" w:rsidRDefault="009D3381" w:rsidP="005711D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Economic – relative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deprivation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2FD570F" w14:textId="77777777" w:rsidR="009D3381" w:rsidRPr="00EF5CB9" w:rsidRDefault="009D3381" w:rsidP="005711D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Interest and pressure groups like RSS, </w:t>
            </w:r>
          </w:p>
          <w:p w14:paraId="175CBA90" w14:textId="77777777" w:rsidR="006D1E6F" w:rsidRPr="00EF5CB9" w:rsidRDefault="006D1E6F" w:rsidP="005711D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Technology – hate speech, deep fakes</w:t>
            </w:r>
          </w:p>
          <w:p w14:paraId="371940C6" w14:textId="77777777" w:rsidR="006D1E6F" w:rsidRPr="00EF5CB9" w:rsidRDefault="006D1E6F" w:rsidP="005711D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Geopolitical tensions – from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china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Pakistan </w:t>
            </w:r>
          </w:p>
          <w:p w14:paraId="4E9BD9FA" w14:textId="77777777" w:rsidR="00A36DF3" w:rsidRPr="00EF5CB9" w:rsidRDefault="00A36DF3" w:rsidP="005711D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Structuralists – festivals are diving and not integrating</w:t>
            </w:r>
          </w:p>
          <w:p w14:paraId="1ABEE4E5" w14:textId="0E87CE20" w:rsidR="00B00783" w:rsidRPr="00EF5CB9" w:rsidRDefault="00B00783" w:rsidP="005711D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Critical theorists – discrimination, exploitation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babri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masjid </w:t>
            </w:r>
          </w:p>
          <w:p w14:paraId="662501D1" w14:textId="1780C0B4" w:rsidR="00B00783" w:rsidRPr="00EF5CB9" w:rsidRDefault="00B00783" w:rsidP="005711D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Can be </w:t>
            </w:r>
            <w:r w:rsidR="00735AF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minority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driven violence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guj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riots </w:t>
            </w:r>
          </w:p>
          <w:p w14:paraId="576EED9F" w14:textId="53310A0C" w:rsidR="00B00783" w:rsidRPr="00EF5CB9" w:rsidRDefault="00B00783" w:rsidP="005711D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Leads to terrorism, communalism, antagonism, </w:t>
            </w:r>
          </w:p>
          <w:p w14:paraId="0787547A" w14:textId="77777777" w:rsidR="00BD016B" w:rsidRPr="00EF5CB9" w:rsidRDefault="00B00783" w:rsidP="00BD016B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Secularization and secularism critical to prevent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majoritarianism and majoritarianism to embrace a pluralist society</w:t>
            </w:r>
          </w:p>
          <w:p w14:paraId="074CAF6E" w14:textId="35E8B407" w:rsidR="00735AF5" w:rsidRPr="00EF5CB9" w:rsidRDefault="00735AF5" w:rsidP="00BD016B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Impact</w:t>
            </w:r>
          </w:p>
          <w:p w14:paraId="70D84874" w14:textId="22FADC3D" w:rsidR="00735AF5" w:rsidRPr="00EF5CB9" w:rsidRDefault="00735AF5" w:rsidP="00735AF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Xenophobia, terrorism and violence, ghettoization, forced migration, pol mobilization</w:t>
            </w:r>
          </w:p>
        </w:tc>
        <w:tc>
          <w:tcPr>
            <w:tcW w:w="3499" w:type="dxa"/>
            <w:noWrap/>
          </w:tcPr>
          <w:p w14:paraId="34606DDF" w14:textId="77777777" w:rsidR="00B943E7" w:rsidRPr="00EF5CB9" w:rsidRDefault="00B943E7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6F0A5845" w14:textId="77777777" w:rsidTr="00662843">
        <w:trPr>
          <w:trHeight w:val="76"/>
        </w:trPr>
        <w:tc>
          <w:tcPr>
            <w:tcW w:w="12415" w:type="dxa"/>
            <w:gridSpan w:val="2"/>
            <w:noWrap/>
          </w:tcPr>
          <w:p w14:paraId="5C123872" w14:textId="58E2BE6B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Social change vision</w:t>
            </w:r>
          </w:p>
        </w:tc>
        <w:tc>
          <w:tcPr>
            <w:tcW w:w="3499" w:type="dxa"/>
            <w:noWrap/>
          </w:tcPr>
          <w:p w14:paraId="420C5AF6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63192C48" w14:textId="77777777" w:rsidTr="00986D19">
        <w:trPr>
          <w:trHeight w:val="692"/>
        </w:trPr>
        <w:tc>
          <w:tcPr>
            <w:tcW w:w="1255" w:type="dxa"/>
            <w:noWrap/>
          </w:tcPr>
          <w:p w14:paraId="574D4472" w14:textId="68544E3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Planning</w:t>
            </w:r>
          </w:p>
        </w:tc>
        <w:tc>
          <w:tcPr>
            <w:tcW w:w="11160" w:type="dxa"/>
            <w:noWrap/>
          </w:tcPr>
          <w:p w14:paraId="1426D2BD" w14:textId="767709ED" w:rsidR="00645D8F" w:rsidRPr="00EF5CB9" w:rsidRDefault="00645D8F" w:rsidP="00A055FF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Development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B32C1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lanning – </w:t>
            </w:r>
            <w:r w:rsidR="000568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process of </w:t>
            </w:r>
            <w:r w:rsidR="000568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bringing social change</w:t>
            </w:r>
            <w:r w:rsidR="000568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a </w:t>
            </w:r>
            <w:r w:rsidR="000568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systematic</w:t>
            </w:r>
            <w:r w:rsidR="00B32C1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, pre-planned </w:t>
            </w:r>
            <w:r w:rsidR="000568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and desired</w:t>
            </w:r>
            <w:r w:rsidR="000568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manner</w:t>
            </w:r>
          </w:p>
          <w:p w14:paraId="61560B54" w14:textId="136047FB" w:rsidR="00F42DAA" w:rsidRPr="00EF5CB9" w:rsidRDefault="00F42DAA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Social change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-: </w:t>
            </w:r>
            <w:r w:rsidR="00B32C1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Marriot, </w:t>
            </w:r>
            <w:proofErr w:type="spellStart"/>
            <w:r w:rsidR="00B32C1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MNS</w:t>
            </w:r>
            <w:proofErr w:type="spellEnd"/>
            <w:r w:rsidR="00B32C1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Y Singh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ACA5B04" w14:textId="34A8332C" w:rsidR="00EB6087" w:rsidRPr="00EF5CB9" w:rsidRDefault="00EB6087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Modernization &gt;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dependency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&gt; post dependency </w:t>
            </w:r>
            <w:r w:rsidR="00B2103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theories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960A813" w14:textId="77777777" w:rsidR="00B32C15" w:rsidRPr="00EF5CB9" w:rsidRDefault="00B32C15" w:rsidP="00B32C15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SC Dube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single little great but multiple traditions </w:t>
            </w:r>
          </w:p>
          <w:p w14:paraId="16B806D6" w14:textId="2101492B" w:rsidR="00745C53" w:rsidRPr="00EF5CB9" w:rsidRDefault="00745C53" w:rsidP="00B32C15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traditionally considered an economic concept, but evolution focused on taking social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phenomenan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into account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welfare economics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gender based budgeting</w:t>
            </w:r>
          </w:p>
          <w:p w14:paraId="1407EA25" w14:textId="3C431E1E" w:rsidR="00B32C15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Problems -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&gt; :</w:t>
            </w:r>
            <w:proofErr w:type="gramEnd"/>
            <w:r w:rsidR="00BB047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So nationalists adopted a mixed economy model </w:t>
            </w:r>
          </w:p>
          <w:p w14:paraId="4CACF82C" w14:textId="77777777" w:rsidR="00B32C15" w:rsidRPr="00EF5CB9" w:rsidRDefault="001375B4" w:rsidP="00B32C1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1. Refugee inflows </w:t>
            </w:r>
          </w:p>
          <w:p w14:paraId="6717D771" w14:textId="0EAE3827" w:rsidR="001375B4" w:rsidRPr="00EF5CB9" w:rsidRDefault="001375B4" w:rsidP="00B32C1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2. Fertile are gone to Pak,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B’desh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61C7077" w14:textId="6A9E3655" w:rsidR="00B32C15" w:rsidRPr="00EF5CB9" w:rsidRDefault="00B32C15" w:rsidP="00B32C1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Poverty alleviation</w:t>
            </w:r>
          </w:p>
          <w:p w14:paraId="0E49E2F5" w14:textId="549772DF" w:rsidR="00B32C15" w:rsidRPr="00EF5CB9" w:rsidRDefault="00B32C15" w:rsidP="00B32C1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Capitalist experience</w:t>
            </w:r>
          </w:p>
          <w:p w14:paraId="24DB4831" w14:textId="194092AE" w:rsidR="00B32C15" w:rsidRPr="00EF5CB9" w:rsidRDefault="00B32C15" w:rsidP="00B32C1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Inequality and malnutrition – famines and food security </w:t>
            </w:r>
          </w:p>
          <w:p w14:paraId="259261BF" w14:textId="2D8612A6" w:rsidR="00BB0472" w:rsidRPr="00EF5CB9" w:rsidRDefault="00BB0472" w:rsidP="00B32C1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Socialist ideology influenced leaders like Nehru </w:t>
            </w:r>
          </w:p>
          <w:p w14:paraId="0A2D68AA" w14:textId="77777777" w:rsidR="00BB0472" w:rsidRPr="00EF5CB9" w:rsidRDefault="00BB0472" w:rsidP="00BB047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Govt didn’t have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resources</w:t>
            </w:r>
          </w:p>
          <w:p w14:paraId="0B150785" w14:textId="77777777" w:rsidR="00BB0472" w:rsidRPr="00EF5CB9" w:rsidRDefault="00BB0472" w:rsidP="00BB047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Pvt sector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wasn’t developed</w:t>
            </w:r>
          </w:p>
          <w:p w14:paraId="40CE30EA" w14:textId="77777777" w:rsidR="00BB0472" w:rsidRPr="00EF5CB9" w:rsidRDefault="00BB0472" w:rsidP="00BB047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India needed a balanced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equitable growth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BB14192" w14:textId="1AE431DE" w:rsidR="00BB0472" w:rsidRPr="00EF5CB9" w:rsidRDefault="00BB0472" w:rsidP="00B32C1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Illiteracy </w:t>
            </w:r>
          </w:p>
          <w:p w14:paraId="381A4206" w14:textId="05F27D21" w:rsidR="00BB0472" w:rsidRPr="00EF5CB9" w:rsidRDefault="00BB0472" w:rsidP="00B32C1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Challenged by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AR Desai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34FD3EA3" w14:textId="77777777" w:rsidR="00BB0472" w:rsidRPr="00EF5CB9" w:rsidRDefault="00BB0472" w:rsidP="00BB0472">
            <w:pPr>
              <w:pStyle w:val="ListParagraph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026AB709" w14:textId="5FDD3B7B" w:rsidR="00194A57" w:rsidRPr="00EF5CB9" w:rsidRDefault="007D258C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Ojectiev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FYP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</w:t>
            </w:r>
            <w:r w:rsidR="00194A5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Social justice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economic growth,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sef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reliance (Atma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nirbhar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  <w:r w:rsidR="00BB047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sustainable growth, food security, poverty alleviation, unemployment and illiteracy eradication </w:t>
            </w:r>
          </w:p>
          <w:p w14:paraId="1293BDFD" w14:textId="1B92C12A" w:rsidR="00BB0472" w:rsidRPr="00EF5CB9" w:rsidRDefault="00BB0472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Ronald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Lippit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need community participation in dev process </w:t>
            </w:r>
          </w:p>
          <w:p w14:paraId="1A54B2A4" w14:textId="77777777" w:rsidR="00BB0472" w:rsidRPr="00EF5CB9" w:rsidRDefault="00BB0472" w:rsidP="00BB0472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62F78BF1" w14:textId="79E01E56" w:rsidR="00753AF8" w:rsidRPr="00EF5CB9" w:rsidRDefault="00753AF8" w:rsidP="00381075">
            <w:pPr>
              <w:pStyle w:val="ListParagraph"/>
              <w:numPr>
                <w:ilvl w:val="0"/>
                <w:numId w:val="6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year plans over the years: ideas of development planning</w:t>
            </w:r>
          </w:p>
          <w:p w14:paraId="47AA0195" w14:textId="53732ED6" w:rsidR="00753AF8" w:rsidRPr="00EF5CB9" w:rsidRDefault="00753AF8" w:rsidP="00381075">
            <w:pPr>
              <w:pStyle w:val="ListParagraph"/>
              <w:numPr>
                <w:ilvl w:val="0"/>
                <w:numId w:val="6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Nehru-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Mahalanobis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strategy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emphasis 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basic industries to achieve long term developmental goals, protectionist path adopted to protect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infant industries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import-substitution to achieve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self reliance</w:t>
            </w:r>
            <w:proofErr w:type="spellEnd"/>
          </w:p>
          <w:p w14:paraId="04DDA35F" w14:textId="059322AB" w:rsidR="00753AF8" w:rsidRPr="00EF5CB9" w:rsidRDefault="00753AF8" w:rsidP="00381075">
            <w:pPr>
              <w:pStyle w:val="ListParagraph"/>
              <w:numPr>
                <w:ilvl w:val="0"/>
                <w:numId w:val="6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Gandhian model of planning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(1978-83)-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reforms to attain food self-sufficiency, expansion of cottage industries, employment-oriented planning to replace production-oriented, poverty alleviation measures</w:t>
            </w:r>
          </w:p>
          <w:p w14:paraId="0D0DFF71" w14:textId="20FC8577" w:rsidR="00753AF8" w:rsidRPr="00EF5CB9" w:rsidRDefault="00753AF8" w:rsidP="00381075">
            <w:pPr>
              <w:pStyle w:val="ListParagraph"/>
              <w:numPr>
                <w:ilvl w:val="0"/>
                <w:numId w:val="6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LPG/ Narsimha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Manmohan model-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licence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regulations abolished, free flow of capital investments allowed, industries hitherto reserved for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pub sector opened 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investment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chronically sick PSUs either revived or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closed down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with adequate social security to displaced workers, greater autonomy to &amp;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professionalisation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PSU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mgmt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economy integrated to global economic forces</w:t>
            </w:r>
          </w:p>
          <w:p w14:paraId="74A1F409" w14:textId="0B08778B" w:rsidR="003D430C" w:rsidRPr="00EF5CB9" w:rsidRDefault="003D430C" w:rsidP="00381075">
            <w:pPr>
              <w:pStyle w:val="ListParagraph"/>
              <w:numPr>
                <w:ilvl w:val="0"/>
                <w:numId w:val="6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Amartya Sen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capability building inclusive growth </w:t>
            </w:r>
          </w:p>
          <w:p w14:paraId="2CDF5CF3" w14:textId="27A80A5A" w:rsidR="00BB0472" w:rsidRPr="00EF5CB9" w:rsidRDefault="00753AF8" w:rsidP="00381075">
            <w:pPr>
              <w:pStyle w:val="ListParagraph"/>
              <w:numPr>
                <w:ilvl w:val="0"/>
                <w:numId w:val="6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NITI Aayog guided cooperative &amp; competitive federalism model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PC abolished, bottom-up approach adopted with states being equal stakeholders in planning process, focus 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EoDB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FTA for greater eco footprint in global economy, Make in India for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indigeneous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tech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&amp; export promotion</w:t>
            </w:r>
          </w:p>
          <w:p w14:paraId="1CBF5B99" w14:textId="201B401D" w:rsidR="00EE4B01" w:rsidRPr="00EF5CB9" w:rsidRDefault="00EE4B01" w:rsidP="00381075">
            <w:pPr>
              <w:pStyle w:val="ListParagraph"/>
              <w:numPr>
                <w:ilvl w:val="0"/>
                <w:numId w:val="6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Digital </w:t>
            </w:r>
          </w:p>
          <w:p w14:paraId="4429C8E4" w14:textId="77777777" w:rsidR="007C6A1F" w:rsidRPr="00EF5CB9" w:rsidRDefault="007C6A1F" w:rsidP="007C6A1F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212DA165" w14:textId="0658FD7B" w:rsidR="007C6A1F" w:rsidRPr="00EF5CB9" w:rsidRDefault="007C6A1F" w:rsidP="007C6A1F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Issues 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Indian dev planning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with mixed economy</w:t>
            </w:r>
          </w:p>
          <w:p w14:paraId="5205900F" w14:textId="22DCCA0B" w:rsidR="007C6A1F" w:rsidRPr="00EF5CB9" w:rsidRDefault="007C6A1F" w:rsidP="00381075">
            <w:pPr>
              <w:pStyle w:val="ListParagraph"/>
              <w:numPr>
                <w:ilvl w:val="0"/>
                <w:numId w:val="6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Concentration of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economic power with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capitalists – rising inequality with limited function of state</w:t>
            </w:r>
            <w:r w:rsidR="00FA050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proliferation of MC</w:t>
            </w:r>
          </w:p>
          <w:p w14:paraId="20E415EC" w14:textId="069AADF8" w:rsidR="007C6A1F" w:rsidRPr="00EF5CB9" w:rsidRDefault="007C6A1F" w:rsidP="00381075">
            <w:pPr>
              <w:pStyle w:val="ListParagraph"/>
              <w:numPr>
                <w:ilvl w:val="0"/>
                <w:numId w:val="6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Binary opposition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certain spheres incl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envt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vs dev</w:t>
            </w:r>
            <w:r w:rsidR="00FA050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(Vanda Shiva)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automation vs job creation</w:t>
            </w:r>
            <w:r w:rsidR="003D430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="003D430C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conspicuous</w:t>
            </w:r>
            <w:r w:rsidR="003D430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spending</w:t>
            </w:r>
          </w:p>
          <w:p w14:paraId="51218B49" w14:textId="7E6CC7E7" w:rsidR="007C6A1F" w:rsidRPr="00EF5CB9" w:rsidRDefault="007C6A1F" w:rsidP="00381075">
            <w:pPr>
              <w:pStyle w:val="ListParagraph"/>
              <w:numPr>
                <w:ilvl w:val="0"/>
                <w:numId w:val="6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Profit motive leads to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monopolization or pauperization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which are against welfare state principles of constitution </w:t>
            </w:r>
          </w:p>
          <w:p w14:paraId="2139BA8D" w14:textId="281F5B34" w:rsidR="007C6A1F" w:rsidRPr="00EF5CB9" w:rsidRDefault="007C6A1F" w:rsidP="00381075">
            <w:pPr>
              <w:pStyle w:val="ListParagraph"/>
              <w:numPr>
                <w:ilvl w:val="0"/>
                <w:numId w:val="6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Gender DOL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with concentration in few positions</w:t>
            </w:r>
          </w:p>
          <w:p w14:paraId="094492DB" w14:textId="4BB4E739" w:rsidR="007C6A1F" w:rsidRPr="00EF5CB9" w:rsidRDefault="007C6A1F" w:rsidP="00381075">
            <w:pPr>
              <w:pStyle w:val="ListParagraph"/>
              <w:numPr>
                <w:ilvl w:val="0"/>
                <w:numId w:val="6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Neo-globalization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with </w:t>
            </w:r>
            <w:r w:rsidR="00FA050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state withdrawing from sectors which were earlier dominated by public entities </w:t>
            </w:r>
            <w:r w:rsidR="003D430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</w:t>
            </w:r>
            <w:r w:rsidR="003D430C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India becoming a satellite vs core</w:t>
            </w:r>
            <w:r w:rsidR="003D430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(assembling)</w:t>
            </w:r>
          </w:p>
          <w:p w14:paraId="081E5687" w14:textId="67ADB3D6" w:rsidR="00FA0509" w:rsidRPr="00EF5CB9" w:rsidRDefault="007C6A1F" w:rsidP="00381075">
            <w:pPr>
              <w:pStyle w:val="ListParagraph"/>
              <w:numPr>
                <w:ilvl w:val="0"/>
                <w:numId w:val="6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Land alienation </w:t>
            </w:r>
          </w:p>
          <w:p w14:paraId="0DD239C5" w14:textId="04BDB5A9" w:rsidR="00FA0509" w:rsidRPr="00EF5CB9" w:rsidRDefault="00FA0509" w:rsidP="00381075">
            <w:pPr>
              <w:pStyle w:val="ListParagraph"/>
              <w:numPr>
                <w:ilvl w:val="0"/>
                <w:numId w:val="68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Regulatory control hinders private growth, but critical for welfare</w:t>
            </w:r>
            <w:r w:rsidR="003D430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3D430C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rigid labor laws and informalization of work </w:t>
            </w:r>
          </w:p>
          <w:p w14:paraId="6D67DBCF" w14:textId="642DC844" w:rsidR="00903E44" w:rsidRPr="00EF5CB9" w:rsidRDefault="00FA0509" w:rsidP="00381075">
            <w:pPr>
              <w:pStyle w:val="ListParagraph"/>
              <w:numPr>
                <w:ilvl w:val="0"/>
                <w:numId w:val="6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Migration for neo-local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fams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nuclearization, state wants to limit urban growth </w:t>
            </w:r>
          </w:p>
          <w:p w14:paraId="4294684F" w14:textId="77777777" w:rsidR="00E97FBD" w:rsidRPr="00EF5CB9" w:rsidRDefault="00E97FBD" w:rsidP="00E97FB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1DD3D123" w14:textId="1BF6FF69" w:rsidR="00E97FBD" w:rsidRPr="00EF5CB9" w:rsidRDefault="00E97FBD" w:rsidP="00E97FB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Skill dev and social change</w:t>
            </w:r>
          </w:p>
          <w:p w14:paraId="3EA27E3C" w14:textId="0516D12A" w:rsidR="00E97FBD" w:rsidRPr="00EF5CB9" w:rsidRDefault="00E97FBD" w:rsidP="00381075">
            <w:pPr>
              <w:pStyle w:val="ListParagraph"/>
              <w:numPr>
                <w:ilvl w:val="0"/>
                <w:numId w:val="6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Better life chances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Vishwakarma </w:t>
            </w:r>
          </w:p>
          <w:p w14:paraId="21D02BCE" w14:textId="5F882FB9" w:rsidR="00E97FBD" w:rsidRPr="00EF5CB9" w:rsidRDefault="00E97FBD" w:rsidP="00381075">
            <w:pPr>
              <w:pStyle w:val="ListParagraph"/>
              <w:numPr>
                <w:ilvl w:val="0"/>
                <w:numId w:val="6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 xml:space="preserve">Women </w:t>
            </w:r>
            <w:r w:rsidR="0037749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emancipation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employment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Drone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didi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2F085D67" w14:textId="1E1556D3" w:rsidR="00E97FBD" w:rsidRPr="00EF5CB9" w:rsidRDefault="00E97FBD" w:rsidP="00381075">
            <w:pPr>
              <w:pStyle w:val="ListParagraph"/>
              <w:numPr>
                <w:ilvl w:val="0"/>
                <w:numId w:val="6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Caste </w:t>
            </w:r>
            <w:r w:rsidR="0037749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annihilation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secular mobility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AJAY</w:t>
            </w:r>
          </w:p>
          <w:p w14:paraId="4D1B72B1" w14:textId="1CFB8634" w:rsidR="00E97FBD" w:rsidRPr="00EF5CB9" w:rsidRDefault="00E97FBD" w:rsidP="00381075">
            <w:pPr>
              <w:pStyle w:val="ListParagraph"/>
              <w:numPr>
                <w:ilvl w:val="0"/>
                <w:numId w:val="6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Green jobs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ITI trainings</w:t>
            </w:r>
          </w:p>
          <w:p w14:paraId="0B4F09F1" w14:textId="5113CA96" w:rsidR="00E97FBD" w:rsidRPr="00EF5CB9" w:rsidRDefault="00E97FBD" w:rsidP="00381075">
            <w:pPr>
              <w:pStyle w:val="ListParagraph"/>
              <w:numPr>
                <w:ilvl w:val="0"/>
                <w:numId w:val="6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Poverty reduction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Kaushal</w:t>
            </w:r>
          </w:p>
          <w:p w14:paraId="4F222930" w14:textId="7F8538D4" w:rsidR="00E97FBD" w:rsidRPr="00EF5CB9" w:rsidRDefault="00E97FBD" w:rsidP="00381075">
            <w:pPr>
              <w:pStyle w:val="ListParagraph"/>
              <w:numPr>
                <w:ilvl w:val="0"/>
                <w:numId w:val="6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Economic growth through skilled workforce – attract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FDI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under modernization theory </w:t>
            </w:r>
          </w:p>
          <w:p w14:paraId="211BF057" w14:textId="3E62B7AD" w:rsidR="00377493" w:rsidRPr="00EF5CB9" w:rsidRDefault="00377493" w:rsidP="00381075">
            <w:pPr>
              <w:pStyle w:val="ListParagraph"/>
              <w:numPr>
                <w:ilvl w:val="0"/>
                <w:numId w:val="6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Tribal integration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Eklavya schools </w:t>
            </w:r>
          </w:p>
          <w:p w14:paraId="21968813" w14:textId="77777777" w:rsidR="00753AF8" w:rsidRPr="00EF5CB9" w:rsidRDefault="00753AF8" w:rsidP="00753AF8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5EC95E5C" w14:textId="4E407852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Planning commission was set up with Five year plan</w:t>
            </w:r>
          </w:p>
          <w:p w14:paraId="14CC4393" w14:textId="3E50CA20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vertAlign w:val="superscript"/>
                <w:lang w:eastAsia="en-US"/>
              </w:rPr>
              <w:t>st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FYP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</w:p>
          <w:p w14:paraId="14ACDA8B" w14:textId="2A6376C9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2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vertAlign w:val="superscript"/>
                <w:lang w:eastAsia="en-US"/>
              </w:rPr>
              <w:t>nd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FYP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heavy industries (Nehru-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Mahalanobis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Model of growth)</w:t>
            </w:r>
          </w:p>
          <w:p w14:paraId="44D0B537" w14:textId="627859C4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Mahalanobis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40B826D" w14:textId="20068C51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Set up India institute of stats</w:t>
            </w:r>
          </w:p>
          <w:p w14:paraId="3641C170" w14:textId="7FD0941C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NSSO </w:t>
            </w:r>
          </w:p>
          <w:p w14:paraId="7FCEEEE1" w14:textId="651DA842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Establish heavy industry </w:t>
            </w:r>
          </w:p>
          <w:p w14:paraId="3DCCC8D0" w14:textId="22408D03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Increase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growth</w:t>
            </w:r>
          </w:p>
          <w:p w14:paraId="216E657D" w14:textId="10C46B4A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Mining and industrial sector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gew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from 7% to 24%</w:t>
            </w:r>
          </w:p>
          <w:p w14:paraId="74BF4A4F" w14:textId="39EB3FF2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Focus shift 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productivity in wake of famine and 80% pop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depdenent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GR with Swaminathan</w:t>
            </w:r>
          </w:p>
          <w:p w14:paraId="1100F0CC" w14:textId="0FFCA12D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Pvt sector -&gt; consumer goods, dams (temples of modern India)</w:t>
            </w:r>
          </w:p>
          <w:p w14:paraId="69BFFEA2" w14:textId="565EAA94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However, less focus 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2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vertAlign w:val="superscript"/>
                <w:lang w:eastAsia="en-US"/>
              </w:rPr>
              <w:t>nd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FYP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biased towards large economy</w:t>
            </w:r>
          </w:p>
          <w:p w14:paraId="08C2CFD4" w14:textId="0AE63268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Rajagopalachari -&gt;suffocated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enterprises </w:t>
            </w:r>
          </w:p>
          <w:p w14:paraId="519187E2" w14:textId="7AECFF54" w:rsidR="00BE3778" w:rsidRPr="00EF5CB9" w:rsidRDefault="00BE3778" w:rsidP="00BE377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1960 -1980 – many changes</w:t>
            </w:r>
          </w:p>
          <w:p w14:paraId="7E766959" w14:textId="33D9E0CB" w:rsidR="00BE3778" w:rsidRPr="00EF5CB9" w:rsidRDefault="00BE3778" w:rsidP="00BE3778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License raj and red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tapism</w:t>
            </w:r>
            <w:proofErr w:type="spellEnd"/>
          </w:p>
          <w:p w14:paraId="1317C4DF" w14:textId="69100849" w:rsidR="00BE3778" w:rsidRPr="00EF5CB9" w:rsidRDefault="00BE3778" w:rsidP="00BE3778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National emergency</w:t>
            </w:r>
          </w:p>
          <w:p w14:paraId="49809F55" w14:textId="5C37B6D0" w:rsidR="00BE3778" w:rsidRPr="00EF5CB9" w:rsidRDefault="00BE3778" w:rsidP="00BE3778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Green revolution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self sufficient </w:t>
            </w:r>
          </w:p>
          <w:p w14:paraId="560834DC" w14:textId="266CC97E" w:rsidR="001250DD" w:rsidRPr="00EF5CB9" w:rsidRDefault="001250DD" w:rsidP="00BE3778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Crowding out </w:t>
            </w:r>
          </w:p>
          <w:p w14:paraId="568C4AB0" w14:textId="29935860" w:rsidR="00813801" w:rsidRPr="00EF5CB9" w:rsidRDefault="00516A46" w:rsidP="00BE3778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Privitzation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banks</w:t>
            </w:r>
          </w:p>
          <w:p w14:paraId="134CA5C7" w14:textId="38815CCC" w:rsidR="00516A46" w:rsidRPr="00EF5CB9" w:rsidRDefault="00516A46" w:rsidP="00BE3778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Wars</w:t>
            </w:r>
          </w:p>
          <w:p w14:paraId="7F9C0F91" w14:textId="3FBCF4DD" w:rsidR="00516A46" w:rsidRPr="00EF5CB9" w:rsidRDefault="00516A46" w:rsidP="00BE3778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Nuclear bomb</w:t>
            </w:r>
          </w:p>
          <w:p w14:paraId="1B3B945D" w14:textId="04D65FD8" w:rsidR="00320968" w:rsidRPr="00EF5CB9" w:rsidRDefault="00320968" w:rsidP="0032096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lang w:eastAsia="en-US"/>
              </w:rPr>
              <w:t xml:space="preserve">Plan has never failed in </w:t>
            </w:r>
            <w:proofErr w:type="spellStart"/>
            <w:r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lang w:eastAsia="en-US"/>
              </w:rPr>
              <w:t>, instead India has failed in planning</w:t>
            </w:r>
          </w:p>
          <w:p w14:paraId="71E65FB7" w14:textId="77777777" w:rsidR="0025355E" w:rsidRPr="00EF5CB9" w:rsidRDefault="0025355E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Achievement</w:t>
            </w:r>
          </w:p>
          <w:p w14:paraId="59669AFA" w14:textId="4F67A467" w:rsidR="0025355E" w:rsidRPr="00EF5CB9" w:rsidRDefault="0025355E" w:rsidP="0025355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80% poverty to 8.5% in 2024</w:t>
            </w:r>
          </w:p>
          <w:p w14:paraId="5ED52816" w14:textId="2FD760E6" w:rsidR="0025355E" w:rsidRPr="00EF5CB9" w:rsidRDefault="0025355E" w:rsidP="0025355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Development of an attractive industrial sector</w:t>
            </w:r>
          </w:p>
          <w:p w14:paraId="0698448B" w14:textId="4A866C16" w:rsidR="0025355E" w:rsidRPr="00EF5CB9" w:rsidRDefault="0025355E" w:rsidP="0025355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Indigenous technology</w:t>
            </w:r>
          </w:p>
          <w:p w14:paraId="2D783B67" w14:textId="1F8AACE4" w:rsidR="0025355E" w:rsidRPr="00EF5CB9" w:rsidRDefault="0025355E" w:rsidP="0025355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Emanticipation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women,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sc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other vulnerable sections</w:t>
            </w:r>
          </w:p>
          <w:p w14:paraId="6BC77349" w14:textId="03623002" w:rsidR="0025355E" w:rsidRPr="00EF5CB9" w:rsidRDefault="0025355E" w:rsidP="0025355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3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vertAlign w:val="superscript"/>
                <w:lang w:eastAsia="en-US"/>
              </w:rPr>
              <w:t>rd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larges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PPP </w:t>
            </w:r>
          </w:p>
          <w:p w14:paraId="53102428" w14:textId="03ABE09C" w:rsidR="0025355E" w:rsidRPr="00EF5CB9" w:rsidRDefault="0025355E" w:rsidP="0025355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From not importer to exporter with green revolution</w:t>
            </w:r>
          </w:p>
          <w:p w14:paraId="636B9F4B" w14:textId="2DF2DF20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Recent trends</w:t>
            </w:r>
          </w:p>
          <w:p w14:paraId="17563B9B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Govt assuming the role of a facilitator</w:t>
            </w:r>
          </w:p>
          <w:p w14:paraId="5632B9FC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Pvt sector growth</w:t>
            </w:r>
          </w:p>
          <w:p w14:paraId="57749F9F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FDI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increasing</w:t>
            </w:r>
          </w:p>
          <w:p w14:paraId="2A43EF5D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Innovation</w:t>
            </w:r>
          </w:p>
          <w:p w14:paraId="1FB60405" w14:textId="200728C3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Decentralized Planning + Delivery attempted - PRI established</w:t>
            </w:r>
          </w:p>
          <w:p w14:paraId="1DB19C92" w14:textId="5702A15A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Coops to promote cottage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industries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MNREGA, rural schemes</w:t>
            </w:r>
          </w:p>
          <w:p w14:paraId="1D3C9244" w14:textId="43076C2C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NGO imp</w:t>
            </w:r>
          </w:p>
          <w:p w14:paraId="0202BB4E" w14:textId="6C670D0A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Inclusive and sustainable planning – sensitivity to global issues</w:t>
            </w:r>
          </w:p>
          <w:p w14:paraId="293E7AD1" w14:textId="1D75124B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Gender budgeting</w:t>
            </w:r>
          </w:p>
          <w:p w14:paraId="1ABD58A1" w14:textId="5FAED29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Challenges</w:t>
            </w:r>
          </w:p>
          <w:p w14:paraId="06329BD3" w14:textId="1386D455" w:rsidR="00D36FE5" w:rsidRPr="00EF5CB9" w:rsidRDefault="00D36FE5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Ritualist attitude – apathy towards masses</w:t>
            </w:r>
          </w:p>
          <w:p w14:paraId="67F416D1" w14:textId="4C697ECF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Devolution of funds</w:t>
            </w:r>
          </w:p>
          <w:p w14:paraId="211286C3" w14:textId="1C1A7AF3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Politicization </w:t>
            </w:r>
            <w:r w:rsidR="000D040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of caste</w:t>
            </w:r>
          </w:p>
          <w:p w14:paraId="4AAC70F3" w14:textId="4B20907F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Stagnant agri</w:t>
            </w:r>
            <w:r w:rsidR="000D040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culture with low productivity </w:t>
            </w:r>
          </w:p>
          <w:p w14:paraId="3E9D0EA4" w14:textId="689D8971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Inequality </w:t>
            </w:r>
            <w:r w:rsidR="00367C0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with hierarchical rigidity </w:t>
            </w:r>
          </w:p>
          <w:p w14:paraId="1A41AE0C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Dev indicators</w:t>
            </w:r>
          </w:p>
          <w:p w14:paraId="0EB359E2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Rural urban divide </w:t>
            </w:r>
          </w:p>
          <w:p w14:paraId="26C09F40" w14:textId="77777777" w:rsidR="00367C03" w:rsidRPr="00EF5CB9" w:rsidRDefault="00367C03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Illiteracy, poverty, deprivation and malnourishment </w:t>
            </w:r>
          </w:p>
          <w:p w14:paraId="4CC174BF" w14:textId="595DD9F1" w:rsidR="008E27EF" w:rsidRPr="00EF5CB9" w:rsidRDefault="008E27EF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Tribal alienation led to conflicts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naxalism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deprivation continued </w:t>
            </w:r>
            <w:r w:rsidR="0025355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ethno-nationalism </w:t>
            </w:r>
          </w:p>
          <w:p w14:paraId="723A890B" w14:textId="37F7AE5D" w:rsidR="00A40F7C" w:rsidRPr="00EF5CB9" w:rsidRDefault="00A40F7C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Particularistic</w:t>
            </w:r>
          </w:p>
          <w:p w14:paraId="258A952B" w14:textId="42CDBFA5" w:rsidR="00A40F7C" w:rsidRPr="00EF5CB9" w:rsidRDefault="00A40F7C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Pop</w:t>
            </w:r>
          </w:p>
          <w:p w14:paraId="6CB7BC20" w14:textId="77777777" w:rsidR="00A40F7C" w:rsidRPr="00EF5CB9" w:rsidRDefault="00A40F7C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Domestication of women</w:t>
            </w:r>
          </w:p>
          <w:p w14:paraId="115AEEFB" w14:textId="77777777" w:rsidR="00A40F7C" w:rsidRPr="00EF5CB9" w:rsidRDefault="00A40F7C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Myth of dev</w:t>
            </w:r>
          </w:p>
          <w:p w14:paraId="1F5C3CFF" w14:textId="60685F6B" w:rsidR="0025355E" w:rsidRPr="00EF5CB9" w:rsidRDefault="0025355E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 xml:space="preserve">State failure to keep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inlation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poverty in control + income re-distribution + failure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of land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eforms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+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religious minorities exploitation + communal politics + black economy </w:t>
            </w:r>
          </w:p>
          <w:p w14:paraId="40A6AEA0" w14:textId="77777777" w:rsidR="007770A6" w:rsidRPr="00EF5CB9" w:rsidRDefault="007770A6" w:rsidP="007770A6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12671856" w14:textId="77777777" w:rsidR="007770A6" w:rsidRPr="00EF5CB9" w:rsidRDefault="007770A6" w:rsidP="007770A6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4A47A041" w14:textId="3558E5AE" w:rsidR="007770A6" w:rsidRPr="00EF5CB9" w:rsidRDefault="007770A6" w:rsidP="007770A6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  <w:tc>
          <w:tcPr>
            <w:tcW w:w="3499" w:type="dxa"/>
            <w:noWrap/>
          </w:tcPr>
          <w:p w14:paraId="38DBCB75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4F3AC766" w14:textId="77777777" w:rsidTr="00986D19">
        <w:trPr>
          <w:trHeight w:val="692"/>
        </w:trPr>
        <w:tc>
          <w:tcPr>
            <w:tcW w:w="1255" w:type="dxa"/>
            <w:noWrap/>
          </w:tcPr>
          <w:p w14:paraId="02FDC36B" w14:textId="77CFF455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Constitution, law and Social Change</w:t>
            </w:r>
          </w:p>
        </w:tc>
        <w:tc>
          <w:tcPr>
            <w:tcW w:w="11160" w:type="dxa"/>
            <w:noWrap/>
          </w:tcPr>
          <w:p w14:paraId="30157AB7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Evolution of law from oppressive British policies to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India’s progressive const</w:t>
            </w:r>
          </w:p>
          <w:p w14:paraId="1E00A917" w14:textId="4ADEFDFA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Promote social, political, economic justice, equality, freedom, fraternity, secularism, welfare state</w:t>
            </w:r>
          </w:p>
          <w:p w14:paraId="492EB263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Untouchability</w:t>
            </w:r>
          </w:p>
          <w:p w14:paraId="04BFEFDB" w14:textId="0C6C8678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Women – Hindu act, marriage succession, dowry, domestic violence, sexual harassment </w:t>
            </w:r>
          </w:p>
          <w:p w14:paraId="6DF73B78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SC ST</w:t>
            </w:r>
          </w:p>
          <w:p w14:paraId="2BCC49A0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Children</w:t>
            </w:r>
          </w:p>
          <w:p w14:paraId="7450D1CD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Secularism </w:t>
            </w:r>
          </w:p>
          <w:p w14:paraId="22BB19F0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RTE</w:t>
            </w:r>
          </w:p>
          <w:p w14:paraId="1ACDDD3A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RTI</w:t>
            </w:r>
            <w:proofErr w:type="spellEnd"/>
          </w:p>
          <w:p w14:paraId="603FCA38" w14:textId="318BD901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Rural - MNREGA</w:t>
            </w:r>
          </w:p>
          <w:p w14:paraId="1CAF0CBC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Enabled through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FRs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DPSPs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supporting statutes </w:t>
            </w:r>
          </w:p>
          <w:p w14:paraId="26D00E7B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Rajeev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Bhargava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consti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is expected to check the tyranny of a majoritarian democratic state &amp; protect the vulnerable groups </w:t>
            </w:r>
          </w:p>
          <w:p w14:paraId="41F30B95" w14:textId="34B6376C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Y.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Singh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The legal system imp source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modernaisation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India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-&gt; 3 functions of law  - indicator, initiator, integrator </w:t>
            </w:r>
          </w:p>
          <w:p w14:paraId="2A054887" w14:textId="27F0522D" w:rsidR="00AF3970" w:rsidRPr="00EF5CB9" w:rsidRDefault="00AF3970" w:rsidP="009354F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Helped 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institutionalization and internalization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collective conscience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 new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behavioural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pattern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caste</w:t>
            </w:r>
          </w:p>
          <w:p w14:paraId="4D79086B" w14:textId="77708A33" w:rsidR="001375B4" w:rsidRPr="00EF5CB9" w:rsidRDefault="00AF3970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Law helps in bringing or preventing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social change</w:t>
            </w:r>
          </w:p>
          <w:p w14:paraId="5DB422A8" w14:textId="7283EACD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Can help hasten social change – child and widow marriages</w:t>
            </w:r>
          </w:p>
          <w:p w14:paraId="0235DAF0" w14:textId="2038B833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Legitimize </w:t>
            </w:r>
            <w:r w:rsidR="005E07D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SC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anti - untouchability movements</w:t>
            </w:r>
          </w:p>
          <w:p w14:paraId="2AC43708" w14:textId="5615E260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Initiate </w:t>
            </w:r>
            <w:r w:rsidR="009354F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social change 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RTE</w:t>
            </w:r>
          </w:p>
          <w:p w14:paraId="4BB23C01" w14:textId="55B3A392" w:rsidR="009354F6" w:rsidRPr="00EF5CB9" w:rsidRDefault="009354F6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Rights 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subalternal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sections o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 society </w:t>
            </w:r>
          </w:p>
          <w:p w14:paraId="2CF12756" w14:textId="2BF536B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Prevent negative social change</w:t>
            </w:r>
            <w:r w:rsidR="00EA17A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mitigated cultural practices </w:t>
            </w:r>
            <w:r w:rsidR="008463F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like son meta preference through </w:t>
            </w:r>
            <w:proofErr w:type="spellStart"/>
            <w:r w:rsidR="008463F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BBBPB</w:t>
            </w:r>
            <w:proofErr w:type="spellEnd"/>
            <w:r w:rsidR="008463F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like drugs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anti narcotics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act)</w:t>
            </w:r>
          </w:p>
          <w:p w14:paraId="5BEE8098" w14:textId="05579DCA" w:rsidR="00F021AE" w:rsidRPr="00EF5CB9" w:rsidRDefault="00F021AE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Cooperative – source of social change</w:t>
            </w:r>
          </w:p>
          <w:p w14:paraId="6D346D43" w14:textId="2A2D8A14" w:rsidR="005E07D7" w:rsidRPr="00EF5CB9" w:rsidRDefault="005E07D7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HASTEN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SC </w:t>
            </w:r>
          </w:p>
          <w:p w14:paraId="3282CEAB" w14:textId="07736A65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71C56B45" w14:textId="5129321E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Criticism </w:t>
            </w:r>
          </w:p>
          <w:p w14:paraId="19F8C9D9" w14:textId="28E69F8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Andre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Beteille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: while law determines the direction in which society should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go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the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social structure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determines the direction in which the society actually goe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s. </w:t>
            </w:r>
          </w:p>
          <w:p w14:paraId="3399D245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Law gives only theory</w:t>
            </w:r>
          </w:p>
          <w:p w14:paraId="6E051AA3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Marxists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 reflect larger ideological framework of dominant class</w:t>
            </w:r>
          </w:p>
          <w:p w14:paraId="3CE25440" w14:textId="77777777" w:rsidR="004D3E46" w:rsidRPr="00EF5CB9" w:rsidRDefault="008F681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Feminists – from patriarchal perspective eh Hindu marriage act 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Indira Jai Singh</w:t>
            </w:r>
          </w:p>
          <w:p w14:paraId="5C3E9BD0" w14:textId="6730FE5D" w:rsidR="00756072" w:rsidRPr="00EF5CB9" w:rsidRDefault="00756072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AR Desai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capitalist ideology</w:t>
            </w:r>
          </w:p>
        </w:tc>
        <w:tc>
          <w:tcPr>
            <w:tcW w:w="3499" w:type="dxa"/>
            <w:noWrap/>
          </w:tcPr>
          <w:p w14:paraId="68EC6064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24E02327" w14:textId="77777777" w:rsidTr="00986D19">
        <w:trPr>
          <w:trHeight w:val="692"/>
        </w:trPr>
        <w:tc>
          <w:tcPr>
            <w:tcW w:w="1255" w:type="dxa"/>
            <w:noWrap/>
          </w:tcPr>
          <w:p w14:paraId="65717952" w14:textId="33AA6CF3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Education</w:t>
            </w:r>
          </w:p>
        </w:tc>
        <w:tc>
          <w:tcPr>
            <w:tcW w:w="11160" w:type="dxa"/>
            <w:noWrap/>
          </w:tcPr>
          <w:p w14:paraId="04593C74" w14:textId="7E61C862" w:rsidR="001375B4" w:rsidRPr="00EF5CB9" w:rsidRDefault="005F3A06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Education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as a force of social change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influence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established patterns of social </w:t>
            </w:r>
            <w:proofErr w:type="gram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relationships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,</w:t>
            </w:r>
            <w:proofErr w:type="gramEnd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attitude/values of a person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and also structure of society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EBA45FF" w14:textId="0C364814" w:rsidR="00FF5DFC" w:rsidRPr="00EF5CB9" w:rsidRDefault="00FF5DFC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Initiates social change </w:t>
            </w:r>
          </w:p>
          <w:p w14:paraId="587F14C2" w14:textId="77777777" w:rsidR="007E72D2" w:rsidRPr="00EF5CB9" w:rsidRDefault="007E72D2" w:rsidP="007E72D2">
            <w:pPr>
              <w:pStyle w:val="ListParagraph"/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5445D9E3" w14:textId="09FF2E70" w:rsidR="001375B4" w:rsidRPr="00EF5CB9" w:rsidRDefault="007E72D2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Functions</w:t>
            </w:r>
          </w:p>
          <w:p w14:paraId="038133E3" w14:textId="11025EF1" w:rsidR="007E72D2" w:rsidRPr="00EF5CB9" w:rsidRDefault="007E72D2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Class mobility with new life chances – Warner </w:t>
            </w:r>
          </w:p>
          <w:p w14:paraId="76F4DA81" w14:textId="144A191D" w:rsidR="007E72D2" w:rsidRPr="00EF5CB9" w:rsidRDefault="00B32EFA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Feminists – better decision making, family planning and more symmetrical families</w:t>
            </w:r>
          </w:p>
          <w:p w14:paraId="4324B0B1" w14:textId="03675D91" w:rsidR="00B32EFA" w:rsidRPr="00EF5CB9" w:rsidRDefault="00B32EFA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Changes agrarian social system </w:t>
            </w:r>
            <w:r w:rsidR="003D284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3D284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adoption of new material forces like technology + AB – class caste nexus </w:t>
            </w:r>
          </w:p>
          <w:p w14:paraId="70D3AF2F" w14:textId="16845331" w:rsidR="003D2846" w:rsidRPr="00EF5CB9" w:rsidRDefault="003D2846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Annihiliation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of caste</w:t>
            </w:r>
          </w:p>
          <w:p w14:paraId="39E5402B" w14:textId="79E05202" w:rsidR="003D2846" w:rsidRPr="00EF5CB9" w:rsidRDefault="008A11B5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Upliftment of tribals </w:t>
            </w:r>
          </w:p>
          <w:p w14:paraId="77703F95" w14:textId="32E2EB24" w:rsidR="008A11B5" w:rsidRPr="00EF5CB9" w:rsidRDefault="008A11B5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Middle class proliferation </w:t>
            </w:r>
          </w:p>
          <w:p w14:paraId="76691525" w14:textId="6405E363" w:rsidR="008A11B5" w:rsidRPr="00EF5CB9" w:rsidRDefault="008A11B5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Globalization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modernization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theory – rise of service industry </w:t>
            </w:r>
          </w:p>
          <w:p w14:paraId="39E4E2DC" w14:textId="2E62130A" w:rsidR="001375B4" w:rsidRPr="00EF5CB9" w:rsidRDefault="001375B4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Dube: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Inter generational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mobility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after doing a historical survey of diff background people</w:t>
            </w:r>
          </w:p>
          <w:p w14:paraId="605EA16A" w14:textId="7EF74332" w:rsidR="007D0BD2" w:rsidRPr="00EF5CB9" w:rsidRDefault="007D0BD2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Secularization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India with increasing rationalization</w:t>
            </w:r>
            <w:r w:rsidR="0091384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reducing </w:t>
            </w:r>
            <w:proofErr w:type="spellStart"/>
            <w:r w:rsidR="0091384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supersititon</w:t>
            </w:r>
            <w:proofErr w:type="spellEnd"/>
            <w:r w:rsidR="0091384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B29D91C" w14:textId="6CF2B590" w:rsidR="007D0BD2" w:rsidRPr="00EF5CB9" w:rsidRDefault="007D0BD2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Miniature soc </w:t>
            </w:r>
            <w:r w:rsidR="00702BC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Parsons</w:t>
            </w:r>
          </w:p>
          <w:p w14:paraId="564C3DB3" w14:textId="4110878F" w:rsidR="00702BC8" w:rsidRPr="00EF5CB9" w:rsidRDefault="00702BC8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National integration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earnest Gellner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3501799" w14:textId="744AB21A" w:rsidR="002B0F63" w:rsidRPr="00EF5CB9" w:rsidRDefault="002B0F63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AGIL</w:t>
            </w:r>
          </w:p>
          <w:p w14:paraId="345C64CB" w14:textId="5E46DB6E" w:rsidR="002B0F63" w:rsidRPr="00EF5CB9" w:rsidRDefault="002B0F63" w:rsidP="00381075">
            <w:pPr>
              <w:pStyle w:val="ListParagraph"/>
              <w:numPr>
                <w:ilvl w:val="0"/>
                <w:numId w:val="59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Formalization of work and rise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gig economy</w:t>
            </w:r>
          </w:p>
          <w:p w14:paraId="23D474E8" w14:textId="74258406" w:rsidR="002B0F63" w:rsidRPr="00EF5CB9" w:rsidRDefault="002B0F63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Specialisazed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DOL</w:t>
            </w:r>
            <w:r w:rsidR="00FF5DF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organic solidarity</w:t>
            </w:r>
          </w:p>
          <w:p w14:paraId="0DC08679" w14:textId="12EE88CB" w:rsidR="00F638D2" w:rsidRPr="00EF5CB9" w:rsidRDefault="00F638D2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Development of self in game stage</w:t>
            </w:r>
          </w:p>
          <w:p w14:paraId="735355E1" w14:textId="2A4076B9" w:rsidR="0091384C" w:rsidRPr="00EF5CB9" w:rsidRDefault="0091384C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Tech – dev of new tech </w:t>
            </w:r>
          </w:p>
          <w:p w14:paraId="35F527A8" w14:textId="5418191B" w:rsidR="0091384C" w:rsidRPr="00EF5CB9" w:rsidRDefault="0091384C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Opp for migration </w:t>
            </w:r>
          </w:p>
          <w:p w14:paraId="782CC0E6" w14:textId="77CBB487" w:rsidR="0091384C" w:rsidRPr="00EF5CB9" w:rsidRDefault="0091384C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Political change: values for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democracy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equitable rights , duties </w:t>
            </w:r>
          </w:p>
          <w:p w14:paraId="4AD9EEF1" w14:textId="5EF53CE3" w:rsidR="0091384C" w:rsidRPr="00EF5CB9" w:rsidRDefault="0091384C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Social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Change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literacy , awareness for health and sanitation</w:t>
            </w:r>
            <w:r w:rsidR="007E6CF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+ </w:t>
            </w:r>
            <w:r w:rsidR="007E6CF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family planning</w:t>
            </w:r>
          </w:p>
          <w:p w14:paraId="50F0D83D" w14:textId="4432E223" w:rsidR="007E6CFD" w:rsidRPr="00EF5CB9" w:rsidRDefault="007E6CFD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Use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social media</w:t>
            </w:r>
          </w:p>
          <w:p w14:paraId="2EE68F8C" w14:textId="09061A61" w:rsidR="00FF5DFC" w:rsidRPr="00EF5CB9" w:rsidRDefault="00FF5DFC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Collective conscience – universal values</w:t>
            </w:r>
          </w:p>
          <w:p w14:paraId="5C9FB170" w14:textId="77777777" w:rsidR="00702BC8" w:rsidRPr="00EF5CB9" w:rsidRDefault="00702BC8" w:rsidP="00702BC8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01315E1F" w14:textId="7BD5DC31" w:rsidR="00702BC8" w:rsidRPr="00EF5CB9" w:rsidRDefault="00702BC8" w:rsidP="00702BC8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Dysfunctions</w:t>
            </w:r>
          </w:p>
          <w:p w14:paraId="368F264A" w14:textId="1E1E7D28" w:rsidR="00702BC8" w:rsidRPr="00EF5CB9" w:rsidRDefault="00702BC8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Marxists – part of state apparatus (Althusser)</w:t>
            </w:r>
            <w:r w:rsidR="005F3E8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+ industrial reserve army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F3B2926" w14:textId="57FBC225" w:rsidR="00702BC8" w:rsidRPr="00EF5CB9" w:rsidRDefault="002406B3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DOMINANT CLASS</w:t>
            </w:r>
            <w:r w:rsidR="002B0F6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cultural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reproduction</w:t>
            </w:r>
          </w:p>
          <w:p w14:paraId="38108E4C" w14:textId="77777777" w:rsidR="0091384C" w:rsidRPr="00EF5CB9" w:rsidRDefault="0091384C" w:rsidP="00381075">
            <w:pPr>
              <w:pStyle w:val="ListParagraph"/>
              <w:numPr>
                <w:ilvl w:val="0"/>
                <w:numId w:val="59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desai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: </w:t>
            </w:r>
            <w:r w:rsidRPr="00EF5CB9">
              <w:rPr>
                <w:highlight w:val="cyan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questioned the validity of education as an instrument of social change -&gt; status of women SC ST</w:t>
            </w:r>
          </w:p>
          <w:p w14:paraId="12F4F053" w14:textId="0BF8CAEE" w:rsidR="002406B3" w:rsidRPr="00EF5CB9" w:rsidRDefault="002406B3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Class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disprivilege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EB3E4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access </w:t>
            </w:r>
          </w:p>
          <w:p w14:paraId="710982E0" w14:textId="62355C92" w:rsidR="00EB3E48" w:rsidRPr="00EF5CB9" w:rsidRDefault="00EB3E48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Digital poverty</w:t>
            </w:r>
          </w:p>
          <w:p w14:paraId="6B0F248E" w14:textId="552FF714" w:rsidR="00EB3E48" w:rsidRPr="00EF5CB9" w:rsidRDefault="00EB3E48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Y Singh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discrimination against lower caste students</w:t>
            </w:r>
          </w:p>
          <w:p w14:paraId="79D7C64D" w14:textId="77777777" w:rsidR="00DF3C34" w:rsidRPr="00EF5CB9" w:rsidRDefault="00DF3C34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Steve Lukes – 3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vertAlign w:val="superscript"/>
                <w:lang w:eastAsia="en-US"/>
              </w:rPr>
              <w:t>rd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power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prooted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through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</w:p>
          <w:p w14:paraId="65DF70D4" w14:textId="77777777" w:rsidR="00DF3C34" w:rsidRPr="00EF5CB9" w:rsidRDefault="00DF3C34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Tawney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Tadpole Theory - Only the “top of the bottom” get sponsorship from state.</w:t>
            </w:r>
          </w:p>
          <w:p w14:paraId="47F874C5" w14:textId="77777777" w:rsidR="00DF3C34" w:rsidRPr="00EF5CB9" w:rsidRDefault="00DF3C34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Xa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XA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tribal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</w:p>
          <w:p w14:paraId="21A477CB" w14:textId="77777777" w:rsidR="00DF3C34" w:rsidRPr="00EF5CB9" w:rsidRDefault="00DF3C34" w:rsidP="00381075">
            <w:pPr>
              <w:pStyle w:val="ListParagraph"/>
              <w:numPr>
                <w:ilvl w:val="0"/>
                <w:numId w:val="59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Malvika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Karelkar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while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muslims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women educated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economic participation poor</w:t>
            </w:r>
          </w:p>
          <w:p w14:paraId="3D947280" w14:textId="77777777" w:rsidR="00DF3C34" w:rsidRPr="00EF5CB9" w:rsidRDefault="00DF3C34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Droupouts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(100% enrolment, 27% in HE)</w:t>
            </w:r>
          </w:p>
          <w:p w14:paraId="02F9647B" w14:textId="77777777" w:rsidR="00DF3C34" w:rsidRPr="00EF5CB9" w:rsidRDefault="00DF3C34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Profit centric business</w:t>
            </w:r>
          </w:p>
          <w:p w14:paraId="34907D34" w14:textId="77777777" w:rsidR="00DF3C34" w:rsidRPr="00EF5CB9" w:rsidRDefault="00DF3C34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Inter-regional variations -&gt; Kerala 100% literacy whereas Bihar</w:t>
            </w:r>
          </w:p>
          <w:p w14:paraId="52BB6328" w14:textId="2620086A" w:rsidR="00DF3C34" w:rsidRPr="00EF5CB9" w:rsidRDefault="00DF3C34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mcRobbie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Sue Lee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schooling reproduces gender roles</w:t>
            </w:r>
          </w:p>
          <w:p w14:paraId="0BAB082A" w14:textId="1FD5E9A0" w:rsidR="00FF5DFC" w:rsidRPr="00EF5CB9" w:rsidRDefault="00FF5DFC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Murshid Hassan </w:t>
            </w:r>
          </w:p>
          <w:p w14:paraId="1C4F7DF9" w14:textId="600C4260" w:rsidR="001011E8" w:rsidRPr="00EF5CB9" w:rsidRDefault="001011E8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Avijit Pathak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further increases disparity between elite and masses as elite become confident, masses feel opposite </w:t>
            </w:r>
          </w:p>
          <w:p w14:paraId="5958894C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2016D5C8" w14:textId="5A6240DE" w:rsidR="001375B4" w:rsidRPr="00EF5CB9" w:rsidRDefault="00EB3E48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NEP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60BB850" w14:textId="3256604C" w:rsidR="00EB3E48" w:rsidRPr="00EF5CB9" w:rsidRDefault="00F638D2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Vocational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preservation of being and development of being </w:t>
            </w:r>
          </w:p>
          <w:p w14:paraId="362A1C67" w14:textId="77E8ACA7" w:rsidR="005F3E84" w:rsidRPr="00EF5CB9" w:rsidRDefault="005F3E84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Inter-disciplinary learning and critical learning for increased consciousness and look beyond dominant class hegemony </w:t>
            </w:r>
          </w:p>
          <w:p w14:paraId="407614AA" w14:textId="31EB7639" w:rsidR="005F3E84" w:rsidRPr="00EF5CB9" w:rsidRDefault="005F3E84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Universal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incl women for </w:t>
            </w:r>
            <w:r w:rsidR="00A3360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addressing patriarchal mindset and promoting women </w:t>
            </w:r>
            <w:proofErr w:type="spellStart"/>
            <w:r w:rsidR="00A3360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="00A3360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2DFF6617" w14:textId="4B928B86" w:rsidR="00A33609" w:rsidRPr="00EF5CB9" w:rsidRDefault="00A33609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Apprenticeships – Corporate jobs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Managerial revolution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</w:t>
            </w:r>
          </w:p>
          <w:p w14:paraId="4924AEE5" w14:textId="6C770E2D" w:rsidR="00304328" w:rsidRPr="00EF5CB9" w:rsidRDefault="00304328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Pedagog</w:t>
            </w:r>
            <w:r w:rsidR="00413D7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ical system 5+3+3+4 + ECCE – for game, play stage and holistic development </w:t>
            </w:r>
            <w:r w:rsidR="0091384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and socially desirable behavior (Mead called it me)</w:t>
            </w:r>
          </w:p>
          <w:p w14:paraId="78D9EC4E" w14:textId="58670803" w:rsidR="0091237B" w:rsidRPr="00EF5CB9" w:rsidRDefault="0091237B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Experiential learning + open book tests – iron cage of rationality prevented through creativity </w:t>
            </w:r>
          </w:p>
          <w:p w14:paraId="34AF6D10" w14:textId="37E1E437" w:rsidR="001375B4" w:rsidRPr="00EF5CB9" w:rsidRDefault="001375B4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Updated pattern of FA and SA to steer from rote to applied learning</w:t>
            </w:r>
          </w:p>
          <w:p w14:paraId="35322A2B" w14:textId="77777777" w:rsidR="001375B4" w:rsidRPr="00EF5CB9" w:rsidRDefault="001375B4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Global standards and teacher training</w:t>
            </w:r>
          </w:p>
          <w:p w14:paraId="025FEE28" w14:textId="77777777" w:rsidR="001375B4" w:rsidRPr="00EF5CB9" w:rsidRDefault="001375B4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Focus 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FLN</w:t>
            </w:r>
            <w:proofErr w:type="spellEnd"/>
          </w:p>
          <w:p w14:paraId="19B83B17" w14:textId="41CDA9D6" w:rsidR="00377493" w:rsidRPr="00EF5CB9" w:rsidRDefault="00377493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Multi-lingual vernacular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education </w:t>
            </w:r>
          </w:p>
          <w:p w14:paraId="6980A658" w14:textId="17A9543B" w:rsidR="00377493" w:rsidRPr="00EF5CB9" w:rsidRDefault="00377493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Include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special needs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7ED3134" w14:textId="0D3EDDBE" w:rsidR="00377493" w:rsidRPr="00EF5CB9" w:rsidRDefault="00377493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Financial support to reduce disparity with lower caste</w:t>
            </w:r>
          </w:p>
          <w:p w14:paraId="4AD921E0" w14:textId="542DC4EA" w:rsidR="00377493" w:rsidRPr="00EF5CB9" w:rsidRDefault="00377493" w:rsidP="00381075">
            <w:pPr>
              <w:pStyle w:val="ListParagraph"/>
              <w:numPr>
                <w:ilvl w:val="0"/>
                <w:numId w:val="5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Inclusive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 SC ST</w:t>
            </w:r>
          </w:p>
          <w:p w14:paraId="24DFD5A2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105AF1A0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Still imp -&gt; factor of social mobility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Ambedkar</w:t>
            </w:r>
          </w:p>
          <w:p w14:paraId="4D4825BD" w14:textId="14FC3ECA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Govt -&gt; NEP, SSA,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DPSP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21A</w:t>
            </w:r>
          </w:p>
        </w:tc>
        <w:tc>
          <w:tcPr>
            <w:tcW w:w="3499" w:type="dxa"/>
            <w:noWrap/>
          </w:tcPr>
          <w:p w14:paraId="63DCB387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1CDDBA7D" w14:textId="77777777" w:rsidTr="00F41529">
        <w:trPr>
          <w:trHeight w:val="206"/>
        </w:trPr>
        <w:tc>
          <w:tcPr>
            <w:tcW w:w="15914" w:type="dxa"/>
            <w:gridSpan w:val="3"/>
            <w:noWrap/>
          </w:tcPr>
          <w:p w14:paraId="13A4304D" w14:textId="0945FB0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Rural and agrarian transformation</w:t>
            </w:r>
          </w:p>
        </w:tc>
      </w:tr>
      <w:tr w:rsidR="001375B4" w:rsidRPr="00EF5CB9" w14:paraId="42695C7C" w14:textId="77777777" w:rsidTr="00986D19">
        <w:trPr>
          <w:trHeight w:val="692"/>
        </w:trPr>
        <w:tc>
          <w:tcPr>
            <w:tcW w:w="1255" w:type="dxa"/>
            <w:noWrap/>
          </w:tcPr>
          <w:p w14:paraId="134A9C42" w14:textId="0C06746E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Programs for rural dev</w:t>
            </w:r>
          </w:p>
        </w:tc>
        <w:tc>
          <w:tcPr>
            <w:tcW w:w="11160" w:type="dxa"/>
            <w:noWrap/>
          </w:tcPr>
          <w:p w14:paraId="6A06AB97" w14:textId="3107B284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Rural dev 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Improving living standards</w:t>
            </w:r>
            <w:r w:rsidR="00772D5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r w:rsidR="00772D5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life chances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low-income rural population. </w:t>
            </w:r>
          </w:p>
          <w:p w14:paraId="00AF9925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Rural Development is much broader than Agriculture’s Development. </w:t>
            </w:r>
          </w:p>
          <w:p w14:paraId="78D34752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But since agriculture is the main source of employment, therefore,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main focus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is always on agriculture. </w:t>
            </w:r>
          </w:p>
          <w:p w14:paraId="045E3EDB" w14:textId="4180393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Rural Development aims to provide below mentioned aspects:</w:t>
            </w:r>
          </w:p>
          <w:p w14:paraId="6A9EF480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Need for rural dev</w:t>
            </w:r>
          </w:p>
          <w:p w14:paraId="68A42462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80% pop lived in rural areas</w:t>
            </w:r>
          </w:p>
          <w:p w14:paraId="47F3B464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60% income from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3061A08C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Need to ensure food security</w:t>
            </w:r>
          </w:p>
          <w:p w14:paraId="5A96BD7C" w14:textId="38327453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Socio-Economic equality </w:t>
            </w:r>
            <w:r w:rsidR="00772D5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TO control </w:t>
            </w:r>
            <w:r w:rsidR="00772D5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migration</w:t>
            </w:r>
          </w:p>
          <w:p w14:paraId="456CA9F1" w14:textId="65CC9CEB" w:rsidR="00A93EC0" w:rsidRPr="00EF5CB9" w:rsidRDefault="00A93EC0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Schemes</w:t>
            </w:r>
          </w:p>
          <w:p w14:paraId="3F47AEE1" w14:textId="46D9522D" w:rsidR="00A93EC0" w:rsidRPr="00EF5CB9" w:rsidRDefault="00A93EC0" w:rsidP="00A93EC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CDP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infra dev with community</w:t>
            </w:r>
          </w:p>
          <w:p w14:paraId="17417BE4" w14:textId="5AE11892" w:rsidR="00A93EC0" w:rsidRPr="00EF5CB9" w:rsidRDefault="00A93EC0" w:rsidP="00A93EC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Extension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scheme</w:t>
            </w:r>
          </w:p>
          <w:p w14:paraId="134E6BB6" w14:textId="70F3D891" w:rsidR="00A93EC0" w:rsidRPr="00EF5CB9" w:rsidRDefault="00A93EC0" w:rsidP="00A93EC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Coop – voluntary org to achieve collective and individual interests, through synergy and ownership sharing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Amul</w:t>
            </w:r>
          </w:p>
          <w:p w14:paraId="50E6E765" w14:textId="2B385A8F" w:rsidR="00A93EC0" w:rsidRPr="00EF5CB9" w:rsidRDefault="00A93EC0" w:rsidP="00A93EC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PRI</w:t>
            </w:r>
          </w:p>
          <w:p w14:paraId="01CA9CD0" w14:textId="77777777" w:rsidR="00A93EC0" w:rsidRPr="00EF5CB9" w:rsidRDefault="00A93EC0" w:rsidP="00A93EC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GR</w:t>
            </w:r>
          </w:p>
          <w:p w14:paraId="79DF2FBB" w14:textId="7742E208" w:rsidR="00A93EC0" w:rsidRPr="00EF5CB9" w:rsidRDefault="00A93EC0" w:rsidP="00A93EC0">
            <w:pPr>
              <w:pStyle w:val="ListParagraph"/>
              <w:numPr>
                <w:ilvl w:val="1"/>
                <w:numId w:val="18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20 pt program for poverty alleviation,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IRRIGATION, min wages,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PHC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facilities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etc.</w:t>
            </w:r>
          </w:p>
          <w:p w14:paraId="2CE7D024" w14:textId="2A76B0F3" w:rsidR="00A93EC0" w:rsidRPr="00EF5CB9" w:rsidRDefault="00A93EC0" w:rsidP="00A93EC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IRD</w:t>
            </w:r>
          </w:p>
          <w:p w14:paraId="49596FF0" w14:textId="6E95BEEE" w:rsidR="00A93EC0" w:rsidRPr="00EF5CB9" w:rsidRDefault="00A93EC0" w:rsidP="00A93EC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NREG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4335AF9" w14:textId="63DB4EF5" w:rsidR="00A93EC0" w:rsidRPr="00EF5CB9" w:rsidRDefault="00A93EC0" w:rsidP="00A93EC0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Critique</w:t>
            </w:r>
          </w:p>
          <w:p w14:paraId="5CCFD60C" w14:textId="1DB9C0B8" w:rsidR="00A93EC0" w:rsidRPr="00EF5CB9" w:rsidRDefault="00A93EC0" w:rsidP="00A93EC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Arm chair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approach by politicians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bureucrats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no on ground reality</w:t>
            </w:r>
          </w:p>
          <w:p w14:paraId="1DCF9791" w14:textId="109C0DAC" w:rsidR="00A93EC0" w:rsidRPr="00EF5CB9" w:rsidRDefault="00A93EC0" w:rsidP="00A93EC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AR Desai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myth of welfare – no real impact and focused on political power consolidation </w:t>
            </w:r>
          </w:p>
          <w:p w14:paraId="5DF057C4" w14:textId="72371AFD" w:rsidR="001375B4" w:rsidRPr="00EF5CB9" w:rsidRDefault="00A93EC0" w:rsidP="00A93EC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Rural industry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didn’t receive due status – only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2ECFD147" w14:textId="067AA8E8" w:rsidR="00A93EC0" w:rsidRPr="00EF5CB9" w:rsidRDefault="00A93EC0" w:rsidP="00A93EC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Y Sigh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created rural elite with antagonistic relations</w:t>
            </w:r>
          </w:p>
          <w:p w14:paraId="04B29848" w14:textId="634E5DA4" w:rsidR="00A93EC0" w:rsidRPr="00EF5CB9" w:rsidRDefault="00A93EC0" w:rsidP="00A93EC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>Rajni Kothari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benefit only large farmers as smaller still don’t have land, knowledge about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DBT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skill dev</w:t>
            </w:r>
          </w:p>
          <w:p w14:paraId="3CA8F1D2" w14:textId="62C20E65" w:rsidR="00A93EC0" w:rsidRPr="00EF5CB9" w:rsidRDefault="00A93EC0" w:rsidP="00A93EC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PRI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3F failed</w:t>
            </w:r>
          </w:p>
          <w:p w14:paraId="6183A43D" w14:textId="77777777" w:rsidR="00D27252" w:rsidRPr="00EF5CB9" w:rsidRDefault="00D27252" w:rsidP="00D27252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6BE095FB" w14:textId="77777777" w:rsidR="00D27252" w:rsidRPr="00EF5CB9" w:rsidRDefault="00D27252" w:rsidP="00D27252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Current programs</w:t>
            </w:r>
          </w:p>
          <w:p w14:paraId="7DCD6EB1" w14:textId="77777777" w:rsidR="00D27252" w:rsidRPr="00EF5CB9" w:rsidRDefault="002D1F14" w:rsidP="00381075">
            <w:pPr>
              <w:pStyle w:val="ListParagraph"/>
              <w:numPr>
                <w:ilvl w:val="0"/>
                <w:numId w:val="4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Voluntarist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CSR funding</w:t>
            </w:r>
          </w:p>
          <w:p w14:paraId="0C161680" w14:textId="2BAB91EB" w:rsidR="002D1F14" w:rsidRPr="00EF5CB9" w:rsidRDefault="00F547B4" w:rsidP="00381075">
            <w:pPr>
              <w:pStyle w:val="ListParagraph"/>
              <w:numPr>
                <w:ilvl w:val="0"/>
                <w:numId w:val="4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participative</w:t>
            </w:r>
            <w:r w:rsidR="002D1F1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approach </w:t>
            </w:r>
          </w:p>
          <w:p w14:paraId="5EDD4DDC" w14:textId="077C4990" w:rsidR="002D1F14" w:rsidRPr="00EF5CB9" w:rsidRDefault="002D1F14" w:rsidP="00381075">
            <w:pPr>
              <w:pStyle w:val="ListParagraph"/>
              <w:numPr>
                <w:ilvl w:val="0"/>
                <w:numId w:val="4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Targeted approach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D06CD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F541D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PM Kisan </w:t>
            </w:r>
          </w:p>
          <w:p w14:paraId="248F6AFB" w14:textId="1F0BD5F8" w:rsidR="00F541D5" w:rsidRPr="00EF5CB9" w:rsidRDefault="00F541D5" w:rsidP="00381075">
            <w:pPr>
              <w:pStyle w:val="ListParagraph"/>
              <w:numPr>
                <w:ilvl w:val="0"/>
                <w:numId w:val="4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Capitalists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approach -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SHG</w:t>
            </w:r>
            <w:proofErr w:type="spellEnd"/>
          </w:p>
          <w:p w14:paraId="2A25EC75" w14:textId="3C5C03B9" w:rsidR="00D06CD8" w:rsidRPr="00EF5CB9" w:rsidRDefault="00D06CD8" w:rsidP="00381075">
            <w:pPr>
              <w:pStyle w:val="ListParagraph"/>
              <w:numPr>
                <w:ilvl w:val="0"/>
                <w:numId w:val="4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Resource based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approach – MPLADS, gram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sadak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yojana</w:t>
            </w:r>
            <w:r w:rsidR="00A93EC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="00A93EC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PMAY</w:t>
            </w:r>
            <w:proofErr w:type="spellEnd"/>
          </w:p>
          <w:p w14:paraId="0BD5717D" w14:textId="77777777" w:rsidR="00D06CD8" w:rsidRPr="00EF5CB9" w:rsidRDefault="00D06CD8" w:rsidP="00381075">
            <w:pPr>
              <w:pStyle w:val="ListParagraph"/>
              <w:numPr>
                <w:ilvl w:val="0"/>
                <w:numId w:val="4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Clinical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approach – disaster affected – so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miigation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fund</w:t>
            </w:r>
          </w:p>
          <w:p w14:paraId="4F03A5B8" w14:textId="4CF0C6BD" w:rsidR="00D06CD8" w:rsidRPr="00EF5CB9" w:rsidRDefault="00F547B4" w:rsidP="00381075">
            <w:pPr>
              <w:pStyle w:val="ListParagraph"/>
              <w:numPr>
                <w:ilvl w:val="0"/>
                <w:numId w:val="4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Socialist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approach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sevashrams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shanti </w:t>
            </w:r>
            <w:proofErr w:type="spellStart"/>
            <w:r w:rsidR="006B44C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niketan</w:t>
            </w:r>
            <w:proofErr w:type="spellEnd"/>
          </w:p>
          <w:p w14:paraId="30594268" w14:textId="565A0413" w:rsidR="006B44C3" w:rsidRPr="00EF5CB9" w:rsidRDefault="00CE6B9E" w:rsidP="00381075">
            <w:pPr>
              <w:pStyle w:val="ListParagraph"/>
              <w:numPr>
                <w:ilvl w:val="0"/>
                <w:numId w:val="4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Modernists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empirical and technical cap building </w:t>
            </w:r>
          </w:p>
        </w:tc>
        <w:tc>
          <w:tcPr>
            <w:tcW w:w="3499" w:type="dxa"/>
            <w:noWrap/>
          </w:tcPr>
          <w:p w14:paraId="6B554C9F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1FCCB5D1" w14:textId="77777777" w:rsidTr="00986D19">
        <w:trPr>
          <w:trHeight w:val="692"/>
        </w:trPr>
        <w:tc>
          <w:tcPr>
            <w:tcW w:w="1255" w:type="dxa"/>
            <w:noWrap/>
          </w:tcPr>
          <w:p w14:paraId="2EC6AC9E" w14:textId="056E71BC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Community dev program</w:t>
            </w:r>
          </w:p>
        </w:tc>
        <w:tc>
          <w:tcPr>
            <w:tcW w:w="11160" w:type="dxa"/>
            <w:noWrap/>
          </w:tcPr>
          <w:p w14:paraId="7B40C22C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1952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multi-project program </w:t>
            </w:r>
          </w:p>
          <w:p w14:paraId="5DA5AD12" w14:textId="79737DFF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Community dev is the process of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social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action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where people organize themselves for planning, design, implementation and defining problems </w:t>
            </w:r>
          </w:p>
          <w:p w14:paraId="5B6EA65E" w14:textId="5D388DD3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Based on Gandhian concept of “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Sevagram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” → Self sufficiency</w:t>
            </w:r>
          </w:p>
          <w:p w14:paraId="516984DD" w14:textId="1B62DEFD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Inspired from some pre-independence dev initiatives</w:t>
            </w:r>
          </w:p>
          <w:p w14:paraId="698D3E2E" w14:textId="63A45B0B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Idea -&gt; villages consist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common commodity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with </w:t>
            </w:r>
            <w:r w:rsidR="00195FB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community Solidarity </w:t>
            </w:r>
          </w:p>
          <w:p w14:paraId="7CE35BE3" w14:textId="4E430B5D" w:rsidR="00195FB8" w:rsidRPr="00EF5CB9" w:rsidRDefault="00195FB8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AIM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development of all through collective participation</w:t>
            </w:r>
          </w:p>
          <w:p w14:paraId="16839C43" w14:textId="2C619A14" w:rsidR="00195FB8" w:rsidRPr="00EF5CB9" w:rsidRDefault="00195FB8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Tagore – Shantiniketan also</w:t>
            </w:r>
          </w:p>
          <w:p w14:paraId="02847077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Plan -&gt;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every family sends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atleast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one person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give free labor -&gt; develop a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sense of belonging</w:t>
            </w:r>
          </w:p>
          <w:p w14:paraId="4640F6D6" w14:textId="20B82A1B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Aim was to increase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production, develop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comm,  healthcare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, cottage industry, community assets, village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</w:p>
          <w:p w14:paraId="593B9AB5" w14:textId="32F57D18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Started throughout India initially but impossible</w:t>
            </w:r>
          </w:p>
          <w:p w14:paraId="34C68CDD" w14:textId="1B8BB215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limited resources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3</w:t>
            </w:r>
            <w:r w:rsidRPr="00EF5CB9"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phases of CDP – </w:t>
            </w:r>
          </w:p>
          <w:p w14:paraId="4016D34D" w14:textId="54340913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National Extension phase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Areas selected with little govt expenditure </w:t>
            </w:r>
          </w:p>
          <w:p w14:paraId="29362D34" w14:textId="6B97AABF" w:rsidR="001375B4" w:rsidRPr="00EF5CB9" w:rsidRDefault="001375B4" w:rsidP="000354E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Intensive Community Development phase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Blocks selected high govt expenditure </w:t>
            </w:r>
            <w:r w:rsidR="000354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with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dimensions included such as health,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rural industries, sanitation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  <w:r w:rsidR="000354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these blocks will become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self sufficient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</w:t>
            </w:r>
          </w:p>
          <w:p w14:paraId="6D47E8A2" w14:textId="37945346" w:rsidR="000354EC" w:rsidRPr="00EF5CB9" w:rsidRDefault="000354EC" w:rsidP="000354E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Post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development stage – MEL </w:t>
            </w:r>
          </w:p>
          <w:p w14:paraId="6D671BC3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By 1957 – 4 Major categories – </w:t>
            </w:r>
          </w:p>
          <w:p w14:paraId="27A0F6A9" w14:textId="781C0F22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Constructional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Programs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(schools, roads etc.) </w:t>
            </w:r>
          </w:p>
          <w:p w14:paraId="65237DBF" w14:textId="53CA7614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Irrigation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wells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tubewells, pumps etc.) </w:t>
            </w:r>
          </w:p>
          <w:p w14:paraId="13DD628B" w14:textId="60CAC164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Agriculture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(waste land dev, soil, manure etc.) </w:t>
            </w:r>
          </w:p>
          <w:p w14:paraId="4A1438A0" w14:textId="504B6A30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Institutional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Programs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(youth, women, dispensaries, smokeless chulhas etc.) </w:t>
            </w:r>
          </w:p>
          <w:p w14:paraId="10B86302" w14:textId="22382366" w:rsidR="000354EC" w:rsidRPr="00EF5CB9" w:rsidRDefault="000354EC" w:rsidP="00970F2B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N Patnaik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his study of Odisha- CDP freed the poor from clutches of self-conflict &amp; non-sympathy </w:t>
            </w:r>
          </w:p>
          <w:p w14:paraId="04CD4046" w14:textId="35A186AD" w:rsidR="001375B4" w:rsidRPr="00EF5CB9" w:rsidRDefault="001375B4" w:rsidP="000354EC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But it Failed. </w:t>
            </w:r>
          </w:p>
          <w:p w14:paraId="00F46171" w14:textId="7FE5EB15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Criticism </w:t>
            </w:r>
          </w:p>
          <w:p w14:paraId="209DE22B" w14:textId="418E08CC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Created Community dependence on govt </w:t>
            </w:r>
          </w:p>
          <w:p w14:paraId="18935CDB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Interests of landed class not same with service and other classes</w:t>
            </w:r>
          </w:p>
          <w:p w14:paraId="00463357" w14:textId="694B54B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Bureaucracy lacked social service ethos -&gt; weren’t interested</w:t>
            </w:r>
          </w:p>
          <w:p w14:paraId="1B6F21F9" w14:textId="0521C4E1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Development top-down. Slow and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extensive bureaucratization </w:t>
            </w:r>
          </w:p>
          <w:p w14:paraId="7FEB1A59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Land owners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more benefitted. </w:t>
            </w:r>
          </w:p>
          <w:p w14:paraId="7F858D63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Great emphasis on Economic aspect. Little on social and technical. </w:t>
            </w:r>
          </w:p>
          <w:p w14:paraId="70605EAC" w14:textId="79BB7C9C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Dominant castes hijacked top positions and diverted subsidy benefits.</w:t>
            </w:r>
          </w:p>
          <w:p w14:paraId="28A86502" w14:textId="4DC844A4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Lack of appropriate training</w:t>
            </w:r>
          </w:p>
          <w:p w14:paraId="1A39176D" w14:textId="0F5C05D2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Taylor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didn’t imbibe true spirit in program</w:t>
            </w:r>
            <w:r w:rsidR="000354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as dependent more on govt schemes </w:t>
            </w:r>
          </w:p>
          <w:p w14:paraId="61B06BD6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Desai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-&gt;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flawed assumption that comm has common interest; ignored the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irreconcilable differences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on ground</w:t>
            </w:r>
          </w:p>
          <w:p w14:paraId="539DFD38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Dube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 top down approach faulty</w:t>
            </w:r>
          </w:p>
          <w:p w14:paraId="16D8E45F" w14:textId="0E19BA2E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Oscar Lewis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lack of social service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mentality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officials</w:t>
            </w:r>
            <w:r w:rsidR="000354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clear </w:t>
            </w:r>
            <w:proofErr w:type="spellStart"/>
            <w:r w:rsidR="000354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adhocism</w:t>
            </w:r>
            <w:proofErr w:type="spellEnd"/>
            <w:r w:rsidR="000354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replaced plan </w:t>
            </w:r>
          </w:p>
        </w:tc>
        <w:tc>
          <w:tcPr>
            <w:tcW w:w="3499" w:type="dxa"/>
            <w:noWrap/>
          </w:tcPr>
          <w:p w14:paraId="19BDC21E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23A71731" w14:textId="77777777" w:rsidTr="00986D19">
        <w:trPr>
          <w:trHeight w:val="692"/>
        </w:trPr>
        <w:tc>
          <w:tcPr>
            <w:tcW w:w="1255" w:type="dxa"/>
            <w:noWrap/>
          </w:tcPr>
          <w:p w14:paraId="4DE26347" w14:textId="3CA9AAD0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Cooperatives</w:t>
            </w:r>
          </w:p>
        </w:tc>
        <w:tc>
          <w:tcPr>
            <w:tcW w:w="11160" w:type="dxa"/>
            <w:noWrap/>
          </w:tcPr>
          <w:p w14:paraId="7BCCDFBE" w14:textId="2851CE61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Voluntary group of people who </w:t>
            </w:r>
            <w:r w:rsidR="00E0662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use common resources to achieve </w:t>
            </w:r>
            <w:r w:rsidR="00E0662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collective and individual benefit</w:t>
            </w:r>
            <w:r w:rsidR="00E0662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B9559C6" w14:textId="61BD47E4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Intermediaries are cut or reduced</w:t>
            </w:r>
          </w:p>
          <w:p w14:paraId="44234805" w14:textId="1501EAA3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Existed before Independence as well. Coop. started in Germany, 1890s</w:t>
            </w:r>
            <w:r w:rsidR="00E0662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couldn’t pay tax revenue to new classes and hence </w:t>
            </w:r>
            <w:r w:rsidR="00E0662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British encouraged</w:t>
            </w:r>
          </w:p>
          <w:p w14:paraId="7A0D4357" w14:textId="39EA9040" w:rsidR="00E0662C" w:rsidRPr="00EF5CB9" w:rsidRDefault="00E0662C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Passed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coop act 1904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coop act 1912</w:t>
            </w:r>
          </w:p>
          <w:p w14:paraId="5CFF7AF3" w14:textId="2B4CA678" w:rsidR="00E0662C" w:rsidRPr="00EF5CB9" w:rsidRDefault="00E0662C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AMUL, IFFCO,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NAFED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NCCF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can be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rural credit socs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also</w:t>
            </w:r>
          </w:p>
          <w:p w14:paraId="3E7A3963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First coop in India 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1905</w:t>
            </w:r>
          </w:p>
          <w:p w14:paraId="39C00A5A" w14:textId="0938D4B9" w:rsidR="00D24689" w:rsidRPr="00EF5CB9" w:rsidRDefault="00D24689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2002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Nat policy on coop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emowering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them to undertake business transactions</w:t>
            </w:r>
          </w:p>
          <w:p w14:paraId="5028C509" w14:textId="77777777" w:rsidR="00FA10CC" w:rsidRPr="00EF5CB9" w:rsidRDefault="00FA10CC" w:rsidP="00DF450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granted autonomy in working with govt</w:t>
            </w: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’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 role limited to conduct of timely elections, audit </w:t>
            </w:r>
          </w:p>
          <w:p w14:paraId="4BF2C2E0" w14:textId="0E92BF9B" w:rsidR="00FA10CC" w:rsidRPr="00EF5CB9" w:rsidRDefault="00FA10CC" w:rsidP="00DF450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State is committed to the cause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SC/ST, women through co-ops</w:t>
            </w:r>
          </w:p>
          <w:p w14:paraId="7A125BD9" w14:textId="452AD7F4" w:rsidR="00FA10CC" w:rsidRPr="00EF5CB9" w:rsidRDefault="00FA10CC" w:rsidP="00056A2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State should phase out its shareholding in co-ops to retain its autonomous character</w:t>
            </w:r>
          </w:p>
          <w:p w14:paraId="04F405C8" w14:textId="3A6AF38E" w:rsidR="00FA10CC" w:rsidRPr="00EF5CB9" w:rsidRDefault="00FA10CC" w:rsidP="005B257A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Co-ops must be allowed 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est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holdin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Cos,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enter into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strategic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</w:t>
            </w: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’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ships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&amp; venture into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sunrise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sectors</w:t>
            </w:r>
          </w:p>
          <w:p w14:paraId="208E800E" w14:textId="17E9527C" w:rsidR="00FA10CC" w:rsidRPr="00EF5CB9" w:rsidRDefault="00FA10CC" w:rsidP="00FA10C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Reduce regional imbalances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est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co-op</w:t>
            </w:r>
          </w:p>
          <w:p w14:paraId="61001CBA" w14:textId="15D36DFC" w:rsidR="00FA10CC" w:rsidRPr="00EF5CB9" w:rsidRDefault="00FA10CC" w:rsidP="00FA10C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New m-state co-op societies act passed replacing the 1942 one</w:t>
            </w:r>
          </w:p>
          <w:p w14:paraId="41D2A7FC" w14:textId="21D9C0A4" w:rsidR="00A5693C" w:rsidRPr="00EF5CB9" w:rsidRDefault="00A5693C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>2012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Const Am</w:t>
            </w:r>
          </w:p>
          <w:p w14:paraId="318B0885" w14:textId="69D48F19" w:rsidR="00A5693C" w:rsidRPr="00EF5CB9" w:rsidRDefault="00A5693C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2021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Min of coop </w:t>
            </w:r>
          </w:p>
          <w:p w14:paraId="04D27D63" w14:textId="77777777" w:rsidR="00FA10CC" w:rsidRPr="00EF5CB9" w:rsidRDefault="00FA10CC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18DEBCB0" w14:textId="77777777" w:rsidR="00A5693C" w:rsidRPr="00EF5CB9" w:rsidRDefault="00A5693C" w:rsidP="00A5693C">
            <w:pPr>
              <w:pStyle w:val="ListParagraph"/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0B4EEB08" w14:textId="126599A5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Importance</w:t>
            </w:r>
          </w:p>
          <w:p w14:paraId="230798BD" w14:textId="71A0D2FC" w:rsidR="00D24689" w:rsidRPr="00EF5CB9" w:rsidRDefault="00D24689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Mobilization of resources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 poverty alleviation and productivity</w:t>
            </w:r>
          </w:p>
          <w:p w14:paraId="2F0D6CD3" w14:textId="5EC41286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Credit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non-credit coops</w:t>
            </w:r>
          </w:p>
          <w:p w14:paraId="5763494A" w14:textId="77A4A85E" w:rsidR="001375B4" w:rsidRPr="00EF5CB9" w:rsidRDefault="00D24689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coops to develop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rural industry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3938D61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Employment and organization</w:t>
            </w:r>
          </w:p>
          <w:p w14:paraId="5248ABA6" w14:textId="42F1A80A" w:rsidR="00D24689" w:rsidRPr="00EF5CB9" w:rsidRDefault="00D24689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Provision of cheaper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tools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rural comm </w:t>
            </w:r>
          </w:p>
          <w:p w14:paraId="5F170A3C" w14:textId="3837968C" w:rsidR="00D24689" w:rsidRPr="00EF5CB9" w:rsidRDefault="00D24689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Bargaining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power to farmers</w:t>
            </w:r>
          </w:p>
          <w:p w14:paraId="1260B94F" w14:textId="368E3069" w:rsidR="00D24689" w:rsidRPr="00EF5CB9" w:rsidRDefault="00D24689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Industry market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linkages</w:t>
            </w:r>
          </w:p>
          <w:p w14:paraId="3673695F" w14:textId="45D99A1E" w:rsidR="001375B4" w:rsidRPr="00EF5CB9" w:rsidRDefault="001375B4" w:rsidP="00D50BB3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Const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43,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243 (B),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19 (1) (c)</w:t>
            </w:r>
          </w:p>
          <w:p w14:paraId="47FA5DEB" w14:textId="4533F5D1" w:rsidR="001375B4" w:rsidRPr="00EF5CB9" w:rsidRDefault="001375B4" w:rsidP="00D50BB3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Success story – </w:t>
            </w:r>
            <w:r w:rsidR="00D2468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AMUL, IFFCO, Kerala fishermen coop</w:t>
            </w:r>
          </w:p>
          <w:p w14:paraId="051BEEB0" w14:textId="2F5523CA" w:rsidR="00D24689" w:rsidRPr="00EF5CB9" w:rsidRDefault="00D24689" w:rsidP="00D50BB3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Jan Breman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studied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kerala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coops and observed improvement amongst farmers</w:t>
            </w:r>
          </w:p>
          <w:p w14:paraId="7F9C364F" w14:textId="1ED15635" w:rsidR="00D24689" w:rsidRPr="00EF5CB9" w:rsidRDefault="00D50BB3" w:rsidP="00D50BB3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Dubhasi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cover every field and are social movements not mere orgs</w:t>
            </w:r>
          </w:p>
          <w:p w14:paraId="3C8D0FF7" w14:textId="24386D85" w:rsidR="001375B4" w:rsidRPr="00EF5CB9" w:rsidRDefault="000019B8" w:rsidP="00D50BB3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AR </w:t>
            </w:r>
            <w:proofErr w:type="gram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Desai :</w:t>
            </w:r>
            <w:proofErr w:type="gramEnd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can overcome the</w:t>
            </w:r>
            <w:r w:rsidR="00D2468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debacle of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agrarian social order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favour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the model</w:t>
            </w:r>
          </w:p>
          <w:p w14:paraId="31C1C47B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Limitations</w:t>
            </w:r>
          </w:p>
          <w:p w14:paraId="3CAA28C7" w14:textId="1555EDD3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Daniel Thorner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State coop farms had poor quality land given to landless and lower castes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. Extremely high cost of running them proved fatal for their success </w:t>
            </w:r>
          </w:p>
          <w:p w14:paraId="6C34B8E5" w14:textId="6C12E7DD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Case of public money given to private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investment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v small % of credit to small and marginal farmer</w:t>
            </w:r>
          </w:p>
          <w:p w14:paraId="2C55F0EA" w14:textId="32D0FCDB" w:rsidR="001375B4" w:rsidRPr="00EF5CB9" w:rsidRDefault="001375B4" w:rsidP="00A5693C">
            <w:pPr>
              <w:pStyle w:val="ListParagraph"/>
              <w:numPr>
                <w:ilvl w:val="2"/>
                <w:numId w:val="18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Coop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hijacked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by rich sections and became their serving interest</w:t>
            </w:r>
          </w:p>
          <w:p w14:paraId="07D0263D" w14:textId="4EA99D3D" w:rsidR="001375B4" w:rsidRPr="00EF5CB9" w:rsidRDefault="001375B4" w:rsidP="00A5693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Baviskar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power conflict marred success</w:t>
            </w:r>
            <w:r w:rsidR="00E0662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0019B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and </w:t>
            </w:r>
            <w:r w:rsidR="000019B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coop politics</w:t>
            </w:r>
            <w:r w:rsidR="00E0662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45E3C86" w14:textId="0D79EF73" w:rsidR="00E0662C" w:rsidRPr="00EF5CB9" w:rsidRDefault="00E0662C" w:rsidP="00A5693C">
            <w:pPr>
              <w:pStyle w:val="ListParagraph"/>
              <w:numPr>
                <w:ilvl w:val="1"/>
                <w:numId w:val="18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Vibha Arora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depeasantization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="0033504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due to </w:t>
            </w:r>
            <w:r w:rsidR="0033504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transnational</w:t>
            </w:r>
            <w:r w:rsidR="0033504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companies</w:t>
            </w:r>
            <w:r w:rsidR="00B9633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="00B9633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producitivty</w:t>
            </w:r>
            <w:proofErr w:type="spellEnd"/>
            <w:r w:rsidR="00B9633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increased </w:t>
            </w:r>
            <w:r w:rsidR="00B9633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but process </w:t>
            </w:r>
            <w:r w:rsidR="00FA10C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</w:t>
            </w:r>
            <w:r w:rsidR="00B9633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low</w:t>
            </w:r>
          </w:p>
          <w:p w14:paraId="50FC30A8" w14:textId="393F7826" w:rsidR="00FA10CC" w:rsidRPr="00EF5CB9" w:rsidRDefault="00FA10CC" w:rsidP="00A5693C">
            <w:pPr>
              <w:pStyle w:val="ListParagraph"/>
              <w:numPr>
                <w:ilvl w:val="1"/>
                <w:numId w:val="18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Satyadev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best seeds were used by landlords in Haryana</w:t>
            </w:r>
          </w:p>
          <w:p w14:paraId="1F3C1578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Over-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burecratization</w:t>
            </w:r>
            <w:proofErr w:type="spellEnd"/>
          </w:p>
          <w:p w14:paraId="77A86756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Lack of professional mgt</w:t>
            </w:r>
          </w:p>
          <w:p w14:paraId="4F20D5AC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Lack of funding </w:t>
            </w:r>
          </w:p>
          <w:p w14:paraId="0D521F0D" w14:textId="5242E864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Contemporary</w:t>
            </w:r>
          </w:p>
          <w:p w14:paraId="1C0A92FD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100% reach in villages</w:t>
            </w:r>
          </w:p>
          <w:p w14:paraId="01076BA5" w14:textId="764A190E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15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% credit;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59% fertilizer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distribution</w:t>
            </w:r>
          </w:p>
        </w:tc>
        <w:tc>
          <w:tcPr>
            <w:tcW w:w="3499" w:type="dxa"/>
            <w:noWrap/>
          </w:tcPr>
          <w:p w14:paraId="14B94C0C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1CFF080F" w14:textId="77777777" w:rsidTr="00986D19">
        <w:trPr>
          <w:trHeight w:val="692"/>
        </w:trPr>
        <w:tc>
          <w:tcPr>
            <w:tcW w:w="1255" w:type="dxa"/>
            <w:noWrap/>
          </w:tcPr>
          <w:p w14:paraId="42ACE335" w14:textId="61CE83F9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Poverty Alleviation Schemes</w:t>
            </w:r>
          </w:p>
        </w:tc>
        <w:tc>
          <w:tcPr>
            <w:tcW w:w="11160" w:type="dxa"/>
            <w:noWrap/>
          </w:tcPr>
          <w:p w14:paraId="28B8C148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Many schemes, Important ones being– </w:t>
            </w:r>
          </w:p>
          <w:p w14:paraId="52DB9CE1" w14:textId="32357578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20 points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programme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Controlling poverty, inflation, lending, crime control, irrigation, rural employment, SC/ST specific programs, women/children specific etc. </w:t>
            </w:r>
          </w:p>
          <w:p w14:paraId="23D8322C" w14:textId="4E58FB69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Integrated Rural Dev Program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IRDP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 – 1982. Loans to promote Self-employment by SC ST/ farmers</w:t>
            </w:r>
          </w:p>
          <w:p w14:paraId="4E1E46A5" w14:textId="35F219E5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 Targeted approach based on –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Number of poor households. (ii) Resources available. (iii)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Time-span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 results. Limitation –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Leakages. (ii) Finding “guarantor”. (iii) Misallocation of loans. (iv) Little knowledge of schemes. </w:t>
            </w:r>
          </w:p>
          <w:p w14:paraId="7A88F8C9" w14:textId="61CF0B2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TRYSEM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(Training Rural Youth for Self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Employement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– Age 18-35. Priority to SC/ST. But inadequate stipend and low level of skills given. </w:t>
            </w:r>
          </w:p>
          <w:p w14:paraId="73BD36D8" w14:textId="179595FD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Food for Work Prog </w:t>
            </w:r>
          </w:p>
          <w:p w14:paraId="6D2D7FA3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MNREGA – (with social impacts) o </w:t>
            </w:r>
          </w:p>
          <w:p w14:paraId="3CEDF82D" w14:textId="43213CFD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Right based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Work given in time bound guarantee (15 days) (liability on State). </w:t>
            </w:r>
          </w:p>
          <w:p w14:paraId="297AB6B2" w14:textId="77777777" w:rsidR="004F51D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Women Empowerm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ent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1/3 persons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have to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be women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 ▪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</w:t>
            </w:r>
          </w:p>
          <w:p w14:paraId="46C3E0D1" w14:textId="77777777" w:rsidR="004F51D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Work Site facilities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Crèche, water, shade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etc.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E6128AF" w14:textId="63BF8E53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Work within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5kms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2062A12F" w14:textId="53867E1A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Decentralised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Planning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50% of the work to be allotted to Gram Panchayats. </w:t>
            </w:r>
          </w:p>
          <w:p w14:paraId="02CE593A" w14:textId="6184D2F1" w:rsidR="001375B4" w:rsidRPr="00EF5CB9" w:rsidRDefault="004F51D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la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bour</w:t>
            </w:r>
            <w:proofErr w:type="spellEnd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Intensive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Work – 60:40 ratio of wage and material. Machinery prohibited. </w:t>
            </w:r>
          </w:p>
          <w:p w14:paraId="4141AEAF" w14:textId="109D228D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Public Accountability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Social Audits. </w:t>
            </w:r>
          </w:p>
          <w:p w14:paraId="0FD7344A" w14:textId="68BF2B0C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Transparency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All records available to anyone on payment of a fee. </w:t>
            </w:r>
          </w:p>
          <w:p w14:paraId="4DFDB4A7" w14:textId="1796C581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Low quality Asset created </w:t>
            </w:r>
          </w:p>
          <w:p w14:paraId="6D7B1DEC" w14:textId="0925949B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Policies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generally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arm chair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. Does not resonate with ground reality. </w:t>
            </w:r>
          </w:p>
          <w:p w14:paraId="18D5DD86" w14:textId="4A83CA71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Evaluation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MNREGA–</w:t>
            </w:r>
          </w:p>
          <w:p w14:paraId="5FA01EA4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Populist approach.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Less emphasis on 3Es. (Efficiency, Economy, Effectiveness) </w:t>
            </w:r>
          </w:p>
          <w:p w14:paraId="1CC465ED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 No focus on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rural-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industrialisation</w:t>
            </w:r>
            <w:proofErr w:type="spellEnd"/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. </w:t>
            </w:r>
          </w:p>
          <w:p w14:paraId="3587019A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 No coordination among various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programmes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. </w:t>
            </w:r>
          </w:p>
          <w:p w14:paraId="175535E2" w14:textId="1D4D7D3F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 Improper delivery of funds. /</w:t>
            </w:r>
            <w:proofErr w:type="gramStart"/>
            <w:r w:rsidR="004F51D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ghost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Beneficiaries </w:t>
            </w:r>
          </w:p>
          <w:p w14:paraId="3B00D6C6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 No effective awareness building measures. </w:t>
            </w:r>
          </w:p>
          <w:p w14:paraId="2A3C4232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 Increased dependence of masses on state </w:t>
            </w:r>
          </w:p>
          <w:p w14:paraId="64C450F4" w14:textId="77777777" w:rsidR="001375B4" w:rsidRPr="00EF5CB9" w:rsidRDefault="001375B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 Women given work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48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% of total) </w:t>
            </w:r>
          </w:p>
          <w:p w14:paraId="39D26EDF" w14:textId="5E48F40B" w:rsidR="004F51D4" w:rsidRPr="00EF5CB9" w:rsidRDefault="004F51D4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Jean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Dreze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poverty reduced by 30% due to MGNREGA</w:t>
            </w:r>
          </w:p>
          <w:p w14:paraId="49D0BD3F" w14:textId="19B2CA06" w:rsidR="00774A99" w:rsidRPr="00EF5CB9" w:rsidRDefault="00774A99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Poor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reain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poor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 vote bank politics</w:t>
            </w:r>
          </w:p>
          <w:p w14:paraId="58E72FD4" w14:textId="07295712" w:rsidR="00774A99" w:rsidRPr="00EF5CB9" w:rsidRDefault="00774A99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Dependency </w:t>
            </w:r>
          </w:p>
          <w:p w14:paraId="52685247" w14:textId="27A144D0" w:rsidR="00774A99" w:rsidRPr="00EF5CB9" w:rsidRDefault="00774A99" w:rsidP="001375B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Rajni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Kothari </w:t>
            </w:r>
          </w:p>
          <w:p w14:paraId="5A6283D8" w14:textId="69B1CBF9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direct benefit transfer</w:t>
            </w:r>
          </w:p>
          <w:p w14:paraId="6DC74B69" w14:textId="62C43682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 xml:space="preserve">skilling and dev -&gt; Kaushal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vikas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yojana </w:t>
            </w:r>
          </w:p>
          <w:p w14:paraId="64EB0B76" w14:textId="5654AB3D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Drought prone area dev program</w:t>
            </w:r>
          </w:p>
          <w:p w14:paraId="093A1E5A" w14:textId="352AF53D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Mudra</w:t>
            </w:r>
          </w:p>
          <w:p w14:paraId="51C1B705" w14:textId="35F84031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Deen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dayal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antodya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yojana </w:t>
            </w:r>
          </w:p>
          <w:p w14:paraId="0FC35BFD" w14:textId="3136B104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IG National old age pension scheme </w:t>
            </w:r>
          </w:p>
          <w:p w14:paraId="1A31AA4E" w14:textId="4AFD7BB5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Dev of rural areas like gram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sadak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gramodaya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yojana </w:t>
            </w:r>
          </w:p>
          <w:p w14:paraId="28C3D362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focus as 55% pop was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poor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15% multi-dimensional still exists </w:t>
            </w:r>
          </w:p>
          <w:p w14:paraId="46EDA103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5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vertAlign w:val="superscript"/>
                <w:lang w:eastAsia="en-US"/>
              </w:rPr>
              <w:t>th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largest in nominal terms but 142 in PPP GDP</w:t>
            </w:r>
          </w:p>
          <w:p w14:paraId="066AF375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MDP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Amartya Sen – poverty is lack of what one needs to live in society, not only to survive</w:t>
            </w:r>
          </w:p>
          <w:p w14:paraId="7D953F2B" w14:textId="5C960F11" w:rsidR="00333AD8" w:rsidRPr="00EF5CB9" w:rsidRDefault="00333AD8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Amartya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sen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people have multiple identities due 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muddls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hierarchies</w:t>
            </w:r>
          </w:p>
        </w:tc>
        <w:tc>
          <w:tcPr>
            <w:tcW w:w="3499" w:type="dxa"/>
            <w:noWrap/>
          </w:tcPr>
          <w:p w14:paraId="61A5496F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69A666A3" w14:textId="77777777" w:rsidTr="00986D19">
        <w:trPr>
          <w:trHeight w:val="692"/>
        </w:trPr>
        <w:tc>
          <w:tcPr>
            <w:tcW w:w="1255" w:type="dxa"/>
            <w:noWrap/>
          </w:tcPr>
          <w:p w14:paraId="3761DAC0" w14:textId="5F62E399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Bonded labor</w:t>
            </w:r>
          </w:p>
        </w:tc>
        <w:tc>
          <w:tcPr>
            <w:tcW w:w="11160" w:type="dxa"/>
            <w:noWrap/>
          </w:tcPr>
          <w:p w14:paraId="4954A414" w14:textId="4B36A6A6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Called modern day slavery</w:t>
            </w:r>
          </w:p>
          <w:p w14:paraId="5A6CCCFC" w14:textId="6AE75FD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Social relation wherein a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person provides his labor for no and very low wag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 to be able to repay a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pending debt</w:t>
            </w:r>
          </w:p>
          <w:p w14:paraId="15A52FF8" w14:textId="0AB629BF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Rudra and Bardhan: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Can be extremely, semi or fully attached</w:t>
            </w:r>
          </w:p>
          <w:p w14:paraId="7F77DA16" w14:textId="4285A8F9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Types of bondage</w:t>
            </w:r>
          </w:p>
          <w:p w14:paraId="7487AF32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Debt based</w:t>
            </w:r>
          </w:p>
          <w:p w14:paraId="14591770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Kinship based</w:t>
            </w:r>
          </w:p>
          <w:p w14:paraId="38E4EA58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Widowhood based</w:t>
            </w:r>
          </w:p>
          <w:p w14:paraId="40FF16D3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Marriage based</w:t>
            </w:r>
          </w:p>
          <w:p w14:paraId="343D3352" w14:textId="151B62DD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Displacement based</w:t>
            </w:r>
          </w:p>
          <w:p w14:paraId="3132CA60" w14:textId="022ADC67" w:rsidR="00E541A0" w:rsidRPr="00EF5CB9" w:rsidRDefault="00E541A0" w:rsidP="00E541A0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ational commission on rural labor,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4 kinds of bondage – </w:t>
            </w:r>
            <w:r w:rsidR="00C7524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WILL</w:t>
            </w:r>
          </w:p>
          <w:p w14:paraId="7244CA51" w14:textId="0F7269AA" w:rsidR="00E541A0" w:rsidRPr="00EF5CB9" w:rsidRDefault="004925E1" w:rsidP="004925E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Inter-generational</w:t>
            </w:r>
          </w:p>
          <w:p w14:paraId="12BF10AD" w14:textId="2E58F1D9" w:rsidR="004925E1" w:rsidRPr="00EF5CB9" w:rsidRDefault="004925E1" w:rsidP="004925E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Loyalty</w:t>
            </w:r>
          </w:p>
          <w:p w14:paraId="25D78BEC" w14:textId="573AAF7A" w:rsidR="004925E1" w:rsidRPr="00EF5CB9" w:rsidRDefault="004925E1" w:rsidP="004925E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Bondage through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allotment of land</w:t>
            </w:r>
          </w:p>
          <w:p w14:paraId="78721802" w14:textId="5ACE8CF6" w:rsidR="004925E1" w:rsidRPr="00EF5CB9" w:rsidRDefault="004925E1" w:rsidP="004925E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Bondage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distressed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widows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97FA0F3" w14:textId="65770C52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Causes</w:t>
            </w:r>
          </w:p>
          <w:p w14:paraId="0D58FB13" w14:textId="28203144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Economic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extreme poverty, death of breadwinner, debt repayment, inadequate landholdings, disaster, unable to find work, inflation</w:t>
            </w:r>
          </w:p>
          <w:p w14:paraId="4B09F578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Social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marriage, religious or cultural functions,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dowry, </w:t>
            </w:r>
            <w:r w:rsidRPr="00EF5CB9"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Unequal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access to opportunities because of social disabilities, caste discrimination , lack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poor health, corruption </w:t>
            </w:r>
          </w:p>
          <w:p w14:paraId="0EDD838B" w14:textId="2E1FCD5F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Religious  </w:t>
            </w:r>
            <w:r w:rsidR="00C7524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-</w:t>
            </w:r>
            <w:proofErr w:type="gramEnd"/>
            <w:r w:rsidR="00C7524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poverty perpetuates poverty </w:t>
            </w:r>
          </w:p>
          <w:p w14:paraId="6D7850B6" w14:textId="00F8958D" w:rsidR="00017347" w:rsidRPr="00EF5CB9" w:rsidRDefault="00017347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Historical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perpetuated by British</w:t>
            </w:r>
          </w:p>
          <w:p w14:paraId="0B556B0F" w14:textId="65BD65C0" w:rsidR="00EC7F67" w:rsidRPr="00EF5CB9" w:rsidRDefault="00EC7F67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Organized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crime, </w:t>
            </w:r>
          </w:p>
          <w:p w14:paraId="39E78296" w14:textId="5E37F1B5" w:rsidR="00EC7F67" w:rsidRPr="00EF5CB9" w:rsidRDefault="00EC7F67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Fear and threat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upper class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perpetual bondage</w:t>
            </w:r>
          </w:p>
          <w:p w14:paraId="2514446D" w14:textId="606E6E85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Worst – pledging children;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can even extend across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generatsions</w:t>
            </w:r>
            <w:proofErr w:type="spellEnd"/>
          </w:p>
          <w:p w14:paraId="20F9B614" w14:textId="3AC773D2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SC: Anyone paid lower than min wage is bonded labor</w:t>
            </w:r>
          </w:p>
          <w:p w14:paraId="7E6B4532" w14:textId="173AA9F9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T Brass: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Deproletariasation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of agri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. Workers </w:t>
            </w:r>
          </w:p>
          <w:p w14:paraId="4B4DEF35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Workers are dispersed </w:t>
            </w:r>
          </w:p>
          <w:p w14:paraId="744A9941" w14:textId="12831F21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Can’t organize </w:t>
            </w:r>
          </w:p>
          <w:p w14:paraId="0F1C8269" w14:textId="0CEC39D8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Become Bonded. </w:t>
            </w:r>
          </w:p>
          <w:p w14:paraId="26428405" w14:textId="01F15FB6" w:rsidR="001375B4" w:rsidRPr="00EF5CB9" w:rsidRDefault="006E5E1D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Surinder </w:t>
            </w:r>
            <w:proofErr w:type="spell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Jodka</w:t>
            </w:r>
            <w:proofErr w:type="spellEnd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attach voluntarily;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take loans and then unable to repay</w:t>
            </w:r>
          </w:p>
          <w:p w14:paraId="25A179EB" w14:textId="370406AE" w:rsidR="00B95C0D" w:rsidRPr="00EF5CB9" w:rsidRDefault="00A40228" w:rsidP="00B95C0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BL a product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survivalist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necessaity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poor and money saving techniques of the ric</w:t>
            </w:r>
            <w:r w:rsidR="00CF22F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</w:t>
            </w:r>
          </w:p>
          <w:p w14:paraId="52E3538B" w14:textId="188E6EB1" w:rsidR="005C7DD2" w:rsidRPr="00EF5CB9" w:rsidRDefault="005C7DD2" w:rsidP="005C7DD2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Utsa Patnaik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13595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13595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due to persistence of </w:t>
            </w:r>
            <w:r w:rsidR="0013595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feudalism</w:t>
            </w:r>
            <w:r w:rsidR="0013595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</w:t>
            </w:r>
            <w:proofErr w:type="spellStart"/>
            <w:r w:rsidR="0013595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="0013595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as </w:t>
            </w:r>
            <w:r w:rsidR="0013595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traditional landlords come from upper caste</w:t>
            </w:r>
            <w:r w:rsidR="0013595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E12A3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and hence relation between caste and </w:t>
            </w:r>
            <w:proofErr w:type="spellStart"/>
            <w:r w:rsidR="00E12A3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="00E12A3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is strong</w:t>
            </w:r>
          </w:p>
          <w:p w14:paraId="15C67EB9" w14:textId="17E47F7B" w:rsidR="00A67404" w:rsidRPr="00EF5CB9" w:rsidRDefault="00A67404" w:rsidP="00F57A3B">
            <w:pPr>
              <w:pStyle w:val="ListParagraph"/>
              <w:numPr>
                <w:ilvl w:val="0"/>
                <w:numId w:val="18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Jan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breman’s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footloose labor has not helped </w:t>
            </w:r>
            <w:r w:rsidR="008258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 ensuring freedom</w:t>
            </w:r>
            <w:r w:rsidR="00C7524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no rights</w:t>
            </w:r>
          </w:p>
          <w:p w14:paraId="522DE942" w14:textId="0F0D8C2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Earlier</w:t>
            </w:r>
          </w:p>
          <w:p w14:paraId="2C19A4A7" w14:textId="69444F65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Jajmani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system -&gt; a system of patronage with inter-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depdenence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between upper and lower caste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(</w:t>
            </w:r>
            <w:r w:rsidRPr="00EF5CB9"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Willian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Wiser - characterized by regulated frustration)</w:t>
            </w:r>
          </w:p>
          <w:p w14:paraId="26600FC3" w14:textId="280B7BF0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British -&gt; introduced private ownership resulting in emergence of new classes and new forms of exploitation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(</w:t>
            </w:r>
            <w:r w:rsidRPr="00EF5CB9"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It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created class of landowners , sharecroppers, land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labourers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36B8ED70" w14:textId="106E1B3B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After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indepdenence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GR LR own problems</w:t>
            </w:r>
          </w:p>
          <w:p w14:paraId="094F4B8D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Anand Chakravorty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(Power faction)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– hegemonistic domination by rich farmers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</w:p>
          <w:p w14:paraId="6DEA0296" w14:textId="421209F5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Solution: Needed comprehensive integrated targeted approach by govt</w:t>
            </w:r>
          </w:p>
          <w:p w14:paraId="3EE8ED50" w14:textId="77777777" w:rsidR="00C7524E" w:rsidRPr="00EF5CB9" w:rsidRDefault="00C7524E" w:rsidP="00C7524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Shashi Kr.-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when men migrate from village, women &amp; children reduced into BL by</w:t>
            </w:r>
          </w:p>
          <w:p w14:paraId="08E4EFE8" w14:textId="77777777" w:rsidR="00C7524E" w:rsidRPr="00EF5CB9" w:rsidRDefault="00C7524E" w:rsidP="00C7524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local landlords</w:t>
            </w:r>
          </w:p>
          <w:p w14:paraId="6D77631C" w14:textId="1653576F" w:rsidR="00C7524E" w:rsidRPr="00EF5CB9" w:rsidRDefault="00C7524E" w:rsidP="00695931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Lahiri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in WB,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Baramasic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contract system- form of disguised BL where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is given advance, free food, shelter to work for master throughout the yr. Due to poverty, borrowing continues &amp; does attachment with fam</w:t>
            </w:r>
          </w:p>
          <w:p w14:paraId="14119CA6" w14:textId="489D790B" w:rsidR="00C7524E" w:rsidRPr="00EF5CB9" w:rsidRDefault="00C7524E" w:rsidP="00F53028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Hanumanth Rao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BL product of regular natural disaster, uneven land distribution, fragile ecology, intensive caste based ex, perpetual poverty, lack of alternate livelihood source</w:t>
            </w:r>
          </w:p>
          <w:p w14:paraId="608B9CD1" w14:textId="77777777" w:rsidR="00C7524E" w:rsidRPr="00EF5CB9" w:rsidRDefault="00C7524E" w:rsidP="00C7524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38064248" w14:textId="56D55BC1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One of the most inhumane forms of exploitation</w:t>
            </w:r>
          </w:p>
          <w:p w14:paraId="3213D547" w14:textId="0707373C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Prohibited by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23 of Indian const, NHRC</w:t>
            </w:r>
          </w:p>
          <w:p w14:paraId="03FFD023" w14:textId="4B1CCC12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Bonded labor system abolition act </w:t>
            </w:r>
          </w:p>
          <w:p w14:paraId="20C5A4D0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Still 80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bonded labor in India</w:t>
            </w:r>
          </w:p>
          <w:p w14:paraId="620CE485" w14:textId="77777777" w:rsidR="00A95C2C" w:rsidRPr="00EF5CB9" w:rsidRDefault="00A95C2C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Today, bonded labor in carpet, bangle making, bidi factories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eyc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4A517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+ tribals suffered the most</w:t>
            </w:r>
          </w:p>
          <w:p w14:paraId="4011B976" w14:textId="6B7CF6BA" w:rsidR="00817D91" w:rsidRPr="00EF5CB9" w:rsidRDefault="00817D91" w:rsidP="00817D91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Kailash Satyarthi </w:t>
            </w:r>
          </w:p>
        </w:tc>
        <w:tc>
          <w:tcPr>
            <w:tcW w:w="3499" w:type="dxa"/>
            <w:noWrap/>
          </w:tcPr>
          <w:p w14:paraId="0304C92D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189DD6E7" w14:textId="77777777" w:rsidTr="00986D19">
        <w:trPr>
          <w:trHeight w:val="692"/>
        </w:trPr>
        <w:tc>
          <w:tcPr>
            <w:tcW w:w="1255" w:type="dxa"/>
            <w:noWrap/>
          </w:tcPr>
          <w:p w14:paraId="0DA57AB2" w14:textId="7FD0092F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Migration</w:t>
            </w:r>
          </w:p>
        </w:tc>
        <w:tc>
          <w:tcPr>
            <w:tcW w:w="11160" w:type="dxa"/>
            <w:noWrap/>
          </w:tcPr>
          <w:p w14:paraId="0BD22879" w14:textId="77777777" w:rsidR="00802DC5" w:rsidRDefault="00802DC5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802DC5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International Organization for Migration's</w:t>
            </w:r>
            <w:r w:rsidRPr="00802DC5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definition, a migrant is an individual who is relocating or has relocated across an international boundary or within a state, departing from their usual place of residence.</w:t>
            </w:r>
            <w:r w:rsidRPr="00802DC5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52DE50B" w14:textId="4C69A455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 change of place of residence for a comparatively long period</w:t>
            </w:r>
          </w:p>
          <w:p w14:paraId="05D76951" w14:textId="1B825D5B" w:rsidR="00343333" w:rsidRPr="00EF5CB9" w:rsidRDefault="00343333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Trends</w:t>
            </w:r>
          </w:p>
          <w:p w14:paraId="1152E28D" w14:textId="77777777" w:rsidR="00B0399E" w:rsidRPr="00EF5CB9" w:rsidRDefault="00B0399E" w:rsidP="00343333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Internal migration</w:t>
            </w:r>
          </w:p>
          <w:p w14:paraId="19AB233A" w14:textId="41811D6E" w:rsidR="00343333" w:rsidRPr="00EF5CB9" w:rsidRDefault="00343333" w:rsidP="00B0399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540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intra state – </w:t>
            </w:r>
          </w:p>
          <w:p w14:paraId="7BE509CB" w14:textId="77777777" w:rsidR="00343333" w:rsidRPr="00EF5CB9" w:rsidRDefault="00343333" w:rsidP="00B0399E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400mn intra district </w:t>
            </w:r>
          </w:p>
          <w:p w14:paraId="5F3931CF" w14:textId="24C2B252" w:rsidR="00343333" w:rsidRPr="00EF5CB9" w:rsidRDefault="00343333" w:rsidP="00B0399E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140mn inter district </w:t>
            </w:r>
          </w:p>
          <w:p w14:paraId="615A5EFB" w14:textId="6DA1474C" w:rsidR="001375B4" w:rsidRPr="00EF5CB9" w:rsidRDefault="00343333" w:rsidP="00B0399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60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interstate </w:t>
            </w:r>
          </w:p>
          <w:p w14:paraId="2420015C" w14:textId="3F56CEB1" w:rsidR="00F43C3D" w:rsidRPr="00EF5CB9" w:rsidRDefault="00F43C3D" w:rsidP="00F43C3D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More urban MC migrating 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metrolpolitans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55B25FAB" w14:textId="3C938488" w:rsidR="00F43C3D" w:rsidRPr="00EF5CB9" w:rsidRDefault="00F43C3D" w:rsidP="00F43C3D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Rural MC goes for construction/ contractual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work  as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wage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labourers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58AFFB61" w14:textId="281FF4BF" w:rsidR="00F43C3D" w:rsidRPr="00EF5CB9" w:rsidRDefault="00F43C3D" w:rsidP="00F43C3D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Surat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emerging as diamond hub</w:t>
            </w:r>
          </w:p>
          <w:p w14:paraId="17BF25CE" w14:textId="04477646" w:rsidR="00B0399E" w:rsidRPr="00EF5CB9" w:rsidRDefault="00B0399E" w:rsidP="00B0399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importing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state – TN/ MH/ KR</w:t>
            </w:r>
          </w:p>
          <w:p w14:paraId="0D711AE3" w14:textId="7A94A222" w:rsidR="00B0399E" w:rsidRPr="00EF5CB9" w:rsidRDefault="00B0399E" w:rsidP="00B0399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exporting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sattes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bihar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UP, pb</w:t>
            </w:r>
          </w:p>
          <w:p w14:paraId="339B34D8" w14:textId="7AAF428B" w:rsidR="008D235F" w:rsidRPr="00EF5CB9" w:rsidRDefault="008D235F" w:rsidP="008D235F">
            <w:pPr>
              <w:ind w:left="144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Ashish Bose</w:t>
            </w:r>
          </w:p>
          <w:p w14:paraId="7B2319FC" w14:textId="20B30F29" w:rsidR="00B0399E" w:rsidRPr="00EF5CB9" w:rsidRDefault="00B0399E" w:rsidP="00B0399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Pull factor – industrial demand for labor, education, American dream (reference group)</w:t>
            </w:r>
          </w:p>
          <w:p w14:paraId="0CA8C3B3" w14:textId="09B9FE31" w:rsidR="00B0399E" w:rsidRPr="00EF5CB9" w:rsidRDefault="00B0399E" w:rsidP="00B0399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Push factor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distaster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unemployment, violence poor imp of welfare schemes, agrarian distress, bonded labor</w:t>
            </w:r>
            <w:r w:rsidR="008D235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landlessness</w:t>
            </w:r>
          </w:p>
          <w:p w14:paraId="412B5588" w14:textId="4560E58B" w:rsidR="00B0399E" w:rsidRPr="00EF5CB9" w:rsidRDefault="00B0399E" w:rsidP="00B0399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Push back factor– </w:t>
            </w:r>
          </w:p>
          <w:p w14:paraId="416853EA" w14:textId="44A17D1D" w:rsidR="00B0399E" w:rsidRPr="00EF5CB9" w:rsidRDefault="00B0399E" w:rsidP="00B0399E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Unemployment, slum deprivation, kinship factors, disasters, recession</w:t>
            </w:r>
          </w:p>
          <w:p w14:paraId="5F1969AE" w14:textId="1B432203" w:rsidR="00B0399E" w:rsidRPr="00EF5CB9" w:rsidRDefault="00B0399E" w:rsidP="00B0399E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Poor working conditions</w:t>
            </w:r>
          </w:p>
          <w:p w14:paraId="38F5657E" w14:textId="109DBDFE" w:rsidR="00B0399E" w:rsidRPr="00EF5CB9" w:rsidRDefault="00B0399E" w:rsidP="00B0399E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Isolation – solidarity and collective conscience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Simmel – Blaze attitude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C41AD25" w14:textId="42570D17" w:rsidR="00B0399E" w:rsidRPr="00EF5CB9" w:rsidRDefault="00B0399E" w:rsidP="00B0399E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Ethnocentricism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untouchability</w:t>
            </w:r>
          </w:p>
          <w:p w14:paraId="6074745F" w14:textId="2E71BFF9" w:rsidR="007927D3" w:rsidRPr="00EF5CB9" w:rsidRDefault="007927D3" w:rsidP="00B0399E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Urban housing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lack</w:t>
            </w:r>
            <w:proofErr w:type="gramEnd"/>
          </w:p>
          <w:p w14:paraId="273E71AE" w14:textId="68209EBE" w:rsidR="00381075" w:rsidRPr="00EF5CB9" w:rsidRDefault="00381075" w:rsidP="00B0399E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Election</w:t>
            </w:r>
          </w:p>
          <w:p w14:paraId="0FDAA626" w14:textId="0E350374" w:rsidR="00381075" w:rsidRPr="00EF5CB9" w:rsidRDefault="00381075" w:rsidP="00B0399E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festivals</w:t>
            </w:r>
          </w:p>
          <w:p w14:paraId="3DE451CE" w14:textId="6B57E953" w:rsidR="00B0399E" w:rsidRPr="00EF5CB9" w:rsidRDefault="007927D3" w:rsidP="007927D3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Exodus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distressed migration and xenophobia</w:t>
            </w:r>
          </w:p>
          <w:p w14:paraId="6316B595" w14:textId="0DA22DE9" w:rsidR="00D8218F" w:rsidRPr="00EF5CB9" w:rsidRDefault="00D8218F" w:rsidP="007927D3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Wold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Dejiilasky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 gentlemen</w:t>
            </w:r>
          </w:p>
          <w:p w14:paraId="156FE07B" w14:textId="17812F41" w:rsidR="002D1D4D" w:rsidRPr="00EF5CB9" w:rsidRDefault="002D1D4D" w:rsidP="002D1D4D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Poor LR</w:t>
            </w:r>
          </w:p>
          <w:p w14:paraId="2AFBE517" w14:textId="77777777" w:rsidR="002D1D4D" w:rsidRPr="00EF5CB9" w:rsidRDefault="002D1D4D" w:rsidP="002D1D4D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498FBD3E" w14:textId="0606512A" w:rsidR="00B0399E" w:rsidRPr="00EF5CB9" w:rsidRDefault="00802DC5" w:rsidP="00B0399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802DC5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drawing>
                <wp:anchor distT="0" distB="0" distL="114300" distR="114300" simplePos="0" relativeHeight="251669568" behindDoc="0" locked="0" layoutInCell="1" allowOverlap="1" wp14:anchorId="08AFE8EE" wp14:editId="3B647493">
                  <wp:simplePos x="0" y="0"/>
                  <wp:positionH relativeFrom="column">
                    <wp:posOffset>4043045</wp:posOffset>
                  </wp:positionH>
                  <wp:positionV relativeFrom="paragraph">
                    <wp:posOffset>59690</wp:posOffset>
                  </wp:positionV>
                  <wp:extent cx="2971800" cy="2138045"/>
                  <wp:effectExtent l="0" t="0" r="0" b="0"/>
                  <wp:wrapSquare wrapText="bothSides"/>
                  <wp:docPr id="15453037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303788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13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0399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External migration</w:t>
            </w:r>
          </w:p>
          <w:p w14:paraId="60C7010D" w14:textId="2DFD7032" w:rsidR="00F43C3D" w:rsidRPr="00EF5CB9" w:rsidRDefault="00F43C3D" w:rsidP="00F43C3D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Emigration 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urban new MC (Gurcharan Das) – for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work </w:t>
            </w:r>
          </w:p>
          <w:p w14:paraId="6617AB81" w14:textId="54BECE01" w:rsidR="00F43C3D" w:rsidRPr="00EF5CB9" w:rsidRDefault="00F43C3D" w:rsidP="00F43C3D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Immigration </w:t>
            </w:r>
          </w:p>
          <w:p w14:paraId="64B0E5CB" w14:textId="11E6706F" w:rsidR="00B0399E" w:rsidRPr="00EF5CB9" w:rsidRDefault="00B0399E" w:rsidP="00B0399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Work related migration</w:t>
            </w:r>
          </w:p>
          <w:p w14:paraId="6787BA9B" w14:textId="32AB3C31" w:rsidR="00B0399E" w:rsidRPr="00EF5CB9" w:rsidRDefault="00B0399E" w:rsidP="00B0399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Marriage women </w:t>
            </w:r>
          </w:p>
          <w:p w14:paraId="76655D4C" w14:textId="4BCF52F9" w:rsidR="00B0399E" w:rsidRPr="00EF5CB9" w:rsidRDefault="00B0399E" w:rsidP="00B0399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Education related –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men </w:t>
            </w:r>
            <w:r w:rsidR="00D8218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</w:t>
            </w:r>
            <w:proofErr w:type="gramEnd"/>
            <w:r w:rsidR="00D8218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can lead to bonded  - </w:t>
            </w:r>
            <w:proofErr w:type="spellStart"/>
            <w:r w:rsidR="00D8218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shashi</w:t>
            </w:r>
            <w:proofErr w:type="spellEnd"/>
          </w:p>
          <w:p w14:paraId="41FE7248" w14:textId="144E5C7D" w:rsidR="00F43C3D" w:rsidRPr="00EF5CB9" w:rsidRDefault="00F43C3D" w:rsidP="00B0399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Neolocality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also </w:t>
            </w:r>
          </w:p>
          <w:p w14:paraId="16B62A45" w14:textId="64E45911" w:rsidR="00B0399E" w:rsidRPr="00EF5CB9" w:rsidRDefault="00B0399E" w:rsidP="00B0399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Linear vs cyclical migration</w:t>
            </w:r>
          </w:p>
          <w:p w14:paraId="0FF5816A" w14:textId="5D7B86B0" w:rsidR="00F43C3D" w:rsidRPr="00EF5CB9" w:rsidRDefault="00F43C3D" w:rsidP="00F43C3D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Lockdown – migration + lockdown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RUR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3139230" w14:textId="2382AFD0" w:rsidR="00B0399E" w:rsidRPr="00EF5CB9" w:rsidRDefault="00B0399E" w:rsidP="00B0399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Step migration – gradual migration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Ravenstein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EDDCA95" w14:textId="266F4910" w:rsidR="007927D3" w:rsidRPr="00EF5CB9" w:rsidRDefault="007927D3" w:rsidP="007927D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 also gives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laws of migration</w:t>
            </w:r>
          </w:p>
          <w:p w14:paraId="7F6916AF" w14:textId="6975A384" w:rsidR="007927D3" w:rsidRPr="00EF5CB9" w:rsidRDefault="007927D3" w:rsidP="007927D3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Travel short distance; long distance only for big cities</w:t>
            </w:r>
          </w:p>
          <w:p w14:paraId="0F14956D" w14:textId="0E8E90AF" w:rsidR="007927D3" w:rsidRPr="00EF5CB9" w:rsidRDefault="007927D3" w:rsidP="007927D3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Every migration current produces a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counter current</w:t>
            </w:r>
          </w:p>
          <w:p w14:paraId="5D35922E" w14:textId="15C38CD2" w:rsidR="007927D3" w:rsidRPr="00EF5CB9" w:rsidRDefault="007927D3" w:rsidP="007927D3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Rural &gt; urban migration</w:t>
            </w:r>
          </w:p>
          <w:p w14:paraId="74FAB3A7" w14:textId="60039F62" w:rsidR="007927D3" w:rsidRPr="00EF5CB9" w:rsidRDefault="007927D3" w:rsidP="007927D3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Female more within country; male more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intl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069468A" w14:textId="3FF863B9" w:rsidR="007927D3" w:rsidRPr="00EF5CB9" w:rsidRDefault="007927D3" w:rsidP="007927D3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Migration more in adult</w:t>
            </w:r>
          </w:p>
          <w:p w14:paraId="1C100A29" w14:textId="6D23FE78" w:rsidR="007927D3" w:rsidRPr="00EF5CB9" w:rsidRDefault="007927D3" w:rsidP="007927D3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Increase with transportation improve</w:t>
            </w:r>
          </w:p>
          <w:p w14:paraId="46AF91AF" w14:textId="47BF341E" w:rsidR="00B0399E" w:rsidRPr="00EF5CB9" w:rsidRDefault="00B0399E" w:rsidP="00B0399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Chain migration </w:t>
            </w:r>
          </w:p>
          <w:p w14:paraId="15C096AC" w14:textId="758D5C99" w:rsidR="00343333" w:rsidRPr="00EF5CB9" w:rsidRDefault="00B0399E" w:rsidP="00343333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Migration streams</w:t>
            </w:r>
          </w:p>
          <w:p w14:paraId="205EB991" w14:textId="2A0390A2" w:rsidR="00B0399E" w:rsidRPr="00EF5CB9" w:rsidRDefault="00B0399E" w:rsidP="00B0399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Types – RR, RU, UR,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UU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R2R highest</w:t>
            </w:r>
          </w:p>
          <w:p w14:paraId="04D13265" w14:textId="23037B51" w:rsidR="00B0399E" w:rsidRPr="00EF5CB9" w:rsidRDefault="00B0399E" w:rsidP="00B0399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Male vs female dominated</w:t>
            </w:r>
          </w:p>
          <w:p w14:paraId="5D17782A" w14:textId="35557A1C" w:rsidR="00B0399E" w:rsidRPr="00EF5CB9" w:rsidRDefault="00B0399E" w:rsidP="00B0399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Great migration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waves 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Chinmay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Tumbe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talked about</w:t>
            </w:r>
          </w:p>
          <w:p w14:paraId="33B377B3" w14:textId="3ECBD53C" w:rsidR="00B0399E" w:rsidRPr="00EF5CB9" w:rsidRDefault="00B0399E" w:rsidP="00B0399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18/ 19 CE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benal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bom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madras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upper caste men </w:t>
            </w:r>
          </w:p>
          <w:p w14:paraId="76CFE5AE" w14:textId="73CDBE3E" w:rsidR="00B0399E" w:rsidRPr="00EF5CB9" w:rsidRDefault="00B0399E" w:rsidP="00B0399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20 –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GR  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agrarian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mfg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hubs – Hindu lower caste men + few women </w:t>
            </w:r>
          </w:p>
          <w:p w14:paraId="3C7BCF30" w14:textId="453A1EFA" w:rsidR="00B0399E" w:rsidRPr="00EF5CB9" w:rsidRDefault="00B0399E" w:rsidP="00B0399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21  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service sector – more inclusive</w:t>
            </w:r>
          </w:p>
          <w:p w14:paraId="3B31ED5D" w14:textId="271E63D8" w:rsidR="007927D3" w:rsidRPr="00EF5CB9" w:rsidRDefault="007927D3" w:rsidP="007927D3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Consequence</w:t>
            </w:r>
          </w:p>
          <w:p w14:paraId="2FBD9B92" w14:textId="2029EA58" w:rsidR="00F43C3D" w:rsidRPr="00EF5CB9" w:rsidRDefault="00F43C3D" w:rsidP="007927D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Issues – 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export and labor import states – missing men, wage rate higher as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men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feminization </w:t>
            </w:r>
          </w:p>
          <w:p w14:paraId="2FCC4948" w14:textId="579950CD" w:rsidR="007927D3" w:rsidRPr="00EF5CB9" w:rsidRDefault="007927D3" w:rsidP="007927D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Birth rate decline as male migrate</w:t>
            </w:r>
          </w:p>
          <w:p w14:paraId="24C08587" w14:textId="43B29CC0" w:rsidR="007927D3" w:rsidRPr="00EF5CB9" w:rsidRDefault="007927D3" w:rsidP="007927D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Also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low frequency of sex</w:t>
            </w:r>
          </w:p>
          <w:p w14:paraId="0F5BB07F" w14:textId="0AB1FFAE" w:rsidR="007927D3" w:rsidRPr="00EF5CB9" w:rsidRDefault="007927D3" w:rsidP="007927D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Increase gap between 2 children</w:t>
            </w:r>
          </w:p>
          <w:p w14:paraId="479FEDE3" w14:textId="004F1B28" w:rsidR="007927D3" w:rsidRPr="00EF5CB9" w:rsidRDefault="007927D3" w:rsidP="007927D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Remittance may improve living std of dependent – lower FR as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increase </w:t>
            </w:r>
          </w:p>
          <w:p w14:paraId="7E32BF38" w14:textId="3E683DA5" w:rsidR="007927D3" w:rsidRPr="00EF5CB9" w:rsidRDefault="007927D3" w:rsidP="007927D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 xml:space="preserve">Also focus more on existing child than more </w:t>
            </w:r>
          </w:p>
          <w:p w14:paraId="72ACA74B" w14:textId="7B818496" w:rsidR="007927D3" w:rsidRPr="00EF5CB9" w:rsidRDefault="007927D3" w:rsidP="007927D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All this reduces BR</w:t>
            </w:r>
          </w:p>
          <w:p w14:paraId="4DC0340D" w14:textId="4350DEA7" w:rsidR="007927D3" w:rsidRPr="00EF5CB9" w:rsidRDefault="007927D3" w:rsidP="007927D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Remittance – female at source point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are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becoming more career oriented </w:t>
            </w:r>
          </w:p>
          <w:p w14:paraId="36353A4A" w14:textId="597236C3" w:rsidR="007927D3" w:rsidRPr="00EF5CB9" w:rsidRDefault="00F43C3D" w:rsidP="007927D3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Feminization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EB9F3FB" w14:textId="2F6C2B75" w:rsidR="00F43C3D" w:rsidRPr="00EF5CB9" w:rsidRDefault="00F43C3D" w:rsidP="007927D3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Feminization of old age</w:t>
            </w:r>
          </w:p>
          <w:p w14:paraId="21EBDDE2" w14:textId="1A903A79" w:rsidR="004D65FE" w:rsidRPr="00EF5CB9" w:rsidRDefault="004D65FE" w:rsidP="00003EC3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chain migration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get family members to travel </w:t>
            </w:r>
          </w:p>
          <w:p w14:paraId="0B5D9DE7" w14:textId="6167BE34" w:rsidR="00066606" w:rsidRPr="00EF5CB9" w:rsidRDefault="00066606" w:rsidP="00066606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gravity model of migration – John Stewart</w:t>
            </w:r>
          </w:p>
          <w:p w14:paraId="58557B9A" w14:textId="50D5AD14" w:rsidR="00066606" w:rsidRPr="00EF5CB9" w:rsidRDefault="000D55CD" w:rsidP="0006660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migration is inversely prop to distance between 2 places – farther the places, less is the migration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Punjab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delhi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high migration coz less distance</w:t>
            </w:r>
          </w:p>
          <w:p w14:paraId="1BFBFCBF" w14:textId="13B9D49F" w:rsidR="003B2CCE" w:rsidRPr="00EF5CB9" w:rsidRDefault="003B2CCE" w:rsidP="003E5AB1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7845E2FA" w14:textId="1F552CD9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Impact</w:t>
            </w:r>
          </w:p>
          <w:tbl>
            <w:tblPr>
              <w:tblStyle w:val="TableGrid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3050"/>
              <w:gridCol w:w="3051"/>
              <w:gridCol w:w="3051"/>
            </w:tblGrid>
            <w:tr w:rsidR="003E5AB1" w:rsidRPr="00EF5CB9" w14:paraId="505521B6" w14:textId="77777777" w:rsidTr="003E5AB1">
              <w:trPr>
                <w:trHeight w:val="248"/>
              </w:trPr>
              <w:tc>
                <w:tcPr>
                  <w:tcW w:w="3050" w:type="dxa"/>
                </w:tcPr>
                <w:p w14:paraId="4A1F5143" w14:textId="77777777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</w:p>
              </w:tc>
              <w:tc>
                <w:tcPr>
                  <w:tcW w:w="3051" w:type="dxa"/>
                </w:tcPr>
                <w:p w14:paraId="2E7D5839" w14:textId="062DB483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cyan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cyan"/>
                      <w:lang w:eastAsia="en-US"/>
                    </w:rPr>
                    <w:t>Functions</w:t>
                  </w:r>
                </w:p>
              </w:tc>
              <w:tc>
                <w:tcPr>
                  <w:tcW w:w="3051" w:type="dxa"/>
                </w:tcPr>
                <w:p w14:paraId="19AE573B" w14:textId="61552A52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cyan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cyan"/>
                      <w:lang w:eastAsia="en-US"/>
                    </w:rPr>
                    <w:t>Dysfunctions</w:t>
                  </w:r>
                </w:p>
              </w:tc>
            </w:tr>
            <w:tr w:rsidR="003E5AB1" w:rsidRPr="00EF5CB9" w14:paraId="0E8CC435" w14:textId="77777777" w:rsidTr="003E5AB1">
              <w:trPr>
                <w:trHeight w:val="235"/>
              </w:trPr>
              <w:tc>
                <w:tcPr>
                  <w:tcW w:w="3050" w:type="dxa"/>
                </w:tcPr>
                <w:p w14:paraId="6CFB348E" w14:textId="6CA5D25D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Import state</w:t>
                  </w:r>
                </w:p>
              </w:tc>
              <w:tc>
                <w:tcPr>
                  <w:tcW w:w="3051" w:type="dxa"/>
                </w:tcPr>
                <w:p w14:paraId="56391618" w14:textId="77777777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Intra generational mobility</w:t>
                  </w:r>
                </w:p>
                <w:p w14:paraId="5E61CCA0" w14:textId="77777777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Better life and education and health </w:t>
                  </w:r>
                </w:p>
                <w:p w14:paraId="3EF1A86E" w14:textId="77777777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Industrial reserve army </w:t>
                  </w:r>
                </w:p>
                <w:p w14:paraId="1DCE1B57" w14:textId="77777777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Feminization of workforce</w:t>
                  </w:r>
                </w:p>
                <w:p w14:paraId="4A3FB690" w14:textId="77777777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Kinship bond in case of family</w:t>
                  </w:r>
                </w:p>
                <w:p w14:paraId="5F8848EF" w14:textId="121C7EEA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Caste – inter caste </w:t>
                  </w:r>
                  <w:proofErr w:type="spell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marrges</w:t>
                  </w:r>
                  <w:proofErr w:type="spellEnd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 – </w:t>
                  </w:r>
                  <w:proofErr w:type="spell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annihiliation</w:t>
                  </w:r>
                  <w:proofErr w:type="spellEnd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 - AB</w:t>
                  </w:r>
                </w:p>
                <w:p w14:paraId="7C1C2BEF" w14:textId="2166357A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</w:p>
              </w:tc>
              <w:tc>
                <w:tcPr>
                  <w:tcW w:w="3051" w:type="dxa"/>
                </w:tcPr>
                <w:p w14:paraId="73935D27" w14:textId="77777777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Crime and delinquent </w:t>
                  </w:r>
                  <w:proofErr w:type="spell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behaviour</w:t>
                  </w:r>
                  <w:proofErr w:type="spellEnd"/>
                </w:p>
                <w:p w14:paraId="32F4681A" w14:textId="1BBC8856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Slum development (Sukhdeo)</w:t>
                  </w:r>
                </w:p>
                <w:p w14:paraId="27B2E1F7" w14:textId="7976148F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Inequality and exploitation </w:t>
                  </w:r>
                </w:p>
                <w:p w14:paraId="36825634" w14:textId="77777777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Poor </w:t>
                  </w:r>
                  <w:proofErr w:type="spell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edu</w:t>
                  </w:r>
                  <w:proofErr w:type="spellEnd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 and health status </w:t>
                  </w:r>
                </w:p>
                <w:p w14:paraId="28DB3F94" w14:textId="77777777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Isolation – Simmel </w:t>
                  </w:r>
                </w:p>
                <w:p w14:paraId="57359A5D" w14:textId="77777777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Informal </w:t>
                  </w:r>
                  <w:proofErr w:type="spell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workorce</w:t>
                  </w:r>
                  <w:proofErr w:type="spellEnd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 and gig workers</w:t>
                  </w:r>
                </w:p>
                <w:p w14:paraId="79E83E65" w14:textId="77777777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Footloose labor</w:t>
                  </w:r>
                </w:p>
                <w:p w14:paraId="469F07DE" w14:textId="77777777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Xenophobia </w:t>
                  </w:r>
                </w:p>
                <w:p w14:paraId="326E04C1" w14:textId="77C37066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Poverty – failure of govt – AD</w:t>
                  </w:r>
                </w:p>
                <w:p w14:paraId="4A29DEB2" w14:textId="77777777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Increase in pop and stress</w:t>
                  </w:r>
                </w:p>
                <w:p w14:paraId="5749A1BF" w14:textId="77777777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Child labor</w:t>
                  </w:r>
                </w:p>
                <w:p w14:paraId="5FCE75DF" w14:textId="4AB1D05E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Rural urbanization (</w:t>
                  </w:r>
                  <w:proofErr w:type="spell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MSA</w:t>
                  </w:r>
                  <w:proofErr w:type="spellEnd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 Rao)</w:t>
                  </w:r>
                </w:p>
              </w:tc>
            </w:tr>
            <w:tr w:rsidR="003E5AB1" w:rsidRPr="00EF5CB9" w14:paraId="2B4A098F" w14:textId="77777777" w:rsidTr="003E5AB1">
              <w:trPr>
                <w:trHeight w:val="248"/>
              </w:trPr>
              <w:tc>
                <w:tcPr>
                  <w:tcW w:w="3050" w:type="dxa"/>
                </w:tcPr>
                <w:p w14:paraId="494FD0B6" w14:textId="6EE3EAEB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Export</w:t>
                  </w:r>
                </w:p>
              </w:tc>
              <w:tc>
                <w:tcPr>
                  <w:tcW w:w="3051" w:type="dxa"/>
                </w:tcPr>
                <w:p w14:paraId="491EBC8F" w14:textId="77777777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Disguised unemployment </w:t>
                  </w:r>
                  <w:proofErr w:type="gram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reduce</w:t>
                  </w:r>
                  <w:proofErr w:type="gramEnd"/>
                </w:p>
                <w:p w14:paraId="71E887C7" w14:textId="77777777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Rationalize govt welfare</w:t>
                  </w:r>
                </w:p>
                <w:p w14:paraId="10E593FA" w14:textId="77777777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Mitigate DM </w:t>
                  </w:r>
                </w:p>
                <w:p w14:paraId="1606BD72" w14:textId="35A05BEE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</w:p>
              </w:tc>
              <w:tc>
                <w:tcPr>
                  <w:tcW w:w="3051" w:type="dxa"/>
                </w:tcPr>
                <w:p w14:paraId="2696769A" w14:textId="77777777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Reduce </w:t>
                  </w:r>
                  <w:proofErr w:type="spell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TFR</w:t>
                  </w:r>
                  <w:proofErr w:type="spellEnd"/>
                </w:p>
                <w:p w14:paraId="573B2134" w14:textId="77777777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Ghost villages</w:t>
                  </w:r>
                </w:p>
                <w:p w14:paraId="55879D1F" w14:textId="77777777" w:rsidR="003E5AB1" w:rsidRPr="00EF5CB9" w:rsidRDefault="003E5AB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Bonded labor </w:t>
                  </w:r>
                </w:p>
                <w:p w14:paraId="1B9E8466" w14:textId="469AE029" w:rsidR="003E5AB1" w:rsidRPr="00EF5CB9" w:rsidRDefault="002D1D4D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1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Feminization of </w:t>
                  </w:r>
                  <w:proofErr w:type="spellStart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>agri</w:t>
                  </w:r>
                  <w:proofErr w:type="spellEnd"/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lang w:eastAsia="en-US"/>
                    </w:rPr>
                    <w:t xml:space="preserve"> – no credit</w:t>
                  </w:r>
                </w:p>
              </w:tc>
            </w:tr>
          </w:tbl>
          <w:p w14:paraId="40478885" w14:textId="116E750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Solution</w:t>
            </w:r>
          </w:p>
          <w:p w14:paraId="1199D4C9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Need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rurbanization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restructure villages</w:t>
            </w:r>
          </w:p>
          <w:p w14:paraId="0C2E1250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PMJAY</w:t>
            </w:r>
            <w:proofErr w:type="spellEnd"/>
          </w:p>
          <w:p w14:paraId="2098C1F9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2nd gen land reform</w:t>
            </w:r>
          </w:p>
          <w:p w14:paraId="0954680B" w14:textId="504A963F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Edu and health in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villages</w:t>
            </w:r>
            <w:r w:rsidR="00802DC5">
              <w:rPr>
                <w:noProof/>
              </w:rPr>
              <w:t xml:space="preserve"> </w:t>
            </w:r>
            <w:r w:rsidR="00802DC5" w:rsidRPr="00802DC5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Infra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tech in villages + use of AI for predictions and soiling </w:t>
            </w:r>
          </w:p>
          <w:p w14:paraId="2060A4CF" w14:textId="549EF5B9" w:rsidR="00FA291B" w:rsidRPr="00EF5CB9" w:rsidRDefault="00F14430" w:rsidP="002D1D4D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Rising problem of illegal migration of Indians 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china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canda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and Europe </w:t>
            </w:r>
            <w:r w:rsidR="00996C8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</w:tc>
        <w:tc>
          <w:tcPr>
            <w:tcW w:w="3499" w:type="dxa"/>
            <w:noWrap/>
          </w:tcPr>
          <w:p w14:paraId="369F4EC6" w14:textId="3ED4C475" w:rsidR="001375B4" w:rsidRPr="00EF5CB9" w:rsidRDefault="00E571A9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y</w:t>
            </w:r>
          </w:p>
        </w:tc>
      </w:tr>
      <w:tr w:rsidR="001375B4" w:rsidRPr="00EF5CB9" w14:paraId="456779E3" w14:textId="77777777" w:rsidTr="00986D19">
        <w:trPr>
          <w:trHeight w:val="692"/>
        </w:trPr>
        <w:tc>
          <w:tcPr>
            <w:tcW w:w="1255" w:type="dxa"/>
            <w:noWrap/>
          </w:tcPr>
          <w:p w14:paraId="2A874D60" w14:textId="3AB194AB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Farmer suicide</w:t>
            </w:r>
          </w:p>
        </w:tc>
        <w:tc>
          <w:tcPr>
            <w:tcW w:w="11160" w:type="dxa"/>
            <w:noWrap/>
          </w:tcPr>
          <w:p w14:paraId="30FC6592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Swaminanthan’s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report </w:t>
            </w:r>
          </w:p>
          <w:p w14:paraId="2689D0E3" w14:textId="7523DC95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Causes -&gt; economic distress, crop failure, small landholding, lack of credit, lack of tech and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irrigation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quantity of water, marketing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opps</w:t>
            </w:r>
            <w:proofErr w:type="spellEnd"/>
          </w:p>
          <w:p w14:paraId="2BC4ACDB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Insert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concurrent list</w:t>
            </w:r>
          </w:p>
          <w:p w14:paraId="14CB8E83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LR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redrsitibute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ceiling surplus land </w:t>
            </w:r>
          </w:p>
          <w:p w14:paraId="189E78E2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Prevent diversion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land to corporate use</w:t>
            </w:r>
          </w:p>
          <w:p w14:paraId="77088115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Grazing rights for tribals</w:t>
            </w:r>
          </w:p>
          <w:p w14:paraId="24769DCB" w14:textId="378ED6EE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Irrigation</w:t>
            </w:r>
          </w:p>
          <w:p w14:paraId="3A23AAAE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Water harvesting</w:t>
            </w:r>
          </w:p>
          <w:p w14:paraId="135723FF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Recharge aquifer compulsorily </w:t>
            </w:r>
          </w:p>
          <w:p w14:paraId="1BD864BD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Credit and Insurance-</w:t>
            </w:r>
          </w:p>
          <w:p w14:paraId="17CAB43E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Reduce rate of interest for crop loans to 4 per cent simple, with government support</w:t>
            </w:r>
          </w:p>
          <w:p w14:paraId="65C3CFAB" w14:textId="30D3164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Interest Subversion in case of disaster </w:t>
            </w:r>
          </w:p>
          <w:p w14:paraId="06F21E80" w14:textId="6CB7AA35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Crop insurance cover</w:t>
            </w:r>
          </w:p>
          <w:p w14:paraId="1188B6D3" w14:textId="5CDDDC8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Agriculture Risk Fund for disaster relief </w:t>
            </w:r>
          </w:p>
          <w:p w14:paraId="03FCA122" w14:textId="1C668AB4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Farmer suicide</w:t>
            </w:r>
          </w:p>
          <w:p w14:paraId="382E9D1F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NRHM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suicide hot spots on priority </w:t>
            </w:r>
          </w:p>
          <w:p w14:paraId="23B01965" w14:textId="2FE9D354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Quality seeds +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KVKs</w:t>
            </w:r>
            <w:proofErr w:type="spellEnd"/>
          </w:p>
        </w:tc>
        <w:tc>
          <w:tcPr>
            <w:tcW w:w="3499" w:type="dxa"/>
            <w:noWrap/>
          </w:tcPr>
          <w:p w14:paraId="35CAF00A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2EAA9C48" w14:textId="77777777" w:rsidTr="00687397">
        <w:trPr>
          <w:trHeight w:val="98"/>
        </w:trPr>
        <w:tc>
          <w:tcPr>
            <w:tcW w:w="15914" w:type="dxa"/>
            <w:gridSpan w:val="3"/>
            <w:noWrap/>
          </w:tcPr>
          <w:p w14:paraId="174AE11C" w14:textId="313E1E68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Urbanization</w:t>
            </w:r>
          </w:p>
        </w:tc>
      </w:tr>
      <w:tr w:rsidR="00A26C74" w:rsidRPr="00EF5CB9" w14:paraId="5EE3D317" w14:textId="77777777" w:rsidTr="00986D19">
        <w:trPr>
          <w:trHeight w:val="692"/>
        </w:trPr>
        <w:tc>
          <w:tcPr>
            <w:tcW w:w="1255" w:type="dxa"/>
            <w:noWrap/>
          </w:tcPr>
          <w:p w14:paraId="6FC33654" w14:textId="1639E8FC" w:rsidR="00A26C74" w:rsidRPr="00EF5CB9" w:rsidRDefault="00B73503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Industrialization</w:t>
            </w:r>
          </w:p>
        </w:tc>
        <w:tc>
          <w:tcPr>
            <w:tcW w:w="11160" w:type="dxa"/>
            <w:noWrap/>
          </w:tcPr>
          <w:p w14:paraId="5479D254" w14:textId="77777777" w:rsidR="008C5773" w:rsidRPr="00EF5CB9" w:rsidRDefault="00B648BD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Mechanical to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organic solidarity</w:t>
            </w:r>
          </w:p>
          <w:p w14:paraId="64705DB2" w14:textId="77777777" w:rsidR="0037788D" w:rsidRPr="00EF5CB9" w:rsidRDefault="00B648BD" w:rsidP="0037788D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MOP change from feudal to capital </w:t>
            </w:r>
          </w:p>
          <w:p w14:paraId="2F0838EA" w14:textId="1C66B0F9" w:rsidR="0037788D" w:rsidRPr="00EF5CB9" w:rsidRDefault="0037788D" w:rsidP="0037788D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Tech transfer, migration, mechanization,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corp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farming,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envt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degration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conspicuous spending, caste discrimination down,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embourgeoismenet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proletariatization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jajmani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broke down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migration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new markets – reduce middlemen </w:t>
            </w:r>
          </w:p>
        </w:tc>
        <w:tc>
          <w:tcPr>
            <w:tcW w:w="3499" w:type="dxa"/>
            <w:noWrap/>
          </w:tcPr>
          <w:p w14:paraId="697C4159" w14:textId="77777777" w:rsidR="00A26C74" w:rsidRPr="00EF5CB9" w:rsidRDefault="00A26C7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4A50B0E8" w14:textId="77777777" w:rsidTr="00986D19">
        <w:trPr>
          <w:trHeight w:val="692"/>
        </w:trPr>
        <w:tc>
          <w:tcPr>
            <w:tcW w:w="1255" w:type="dxa"/>
            <w:noWrap/>
          </w:tcPr>
          <w:p w14:paraId="2502F691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Urbanization</w:t>
            </w:r>
          </w:p>
          <w:p w14:paraId="15F86E8B" w14:textId="413EE5CE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  <w:tc>
          <w:tcPr>
            <w:tcW w:w="11160" w:type="dxa"/>
            <w:noWrap/>
          </w:tcPr>
          <w:p w14:paraId="26D51FC4" w14:textId="66D4095F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Rise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material and non-material culture, choices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patterns, orgs of urban life</w:t>
            </w:r>
          </w:p>
          <w:p w14:paraId="59231886" w14:textId="3109F563" w:rsidR="00E92307" w:rsidRPr="00EF5CB9" w:rsidRDefault="00E92307" w:rsidP="009C12BA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Lous Wirth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“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urbanism as a way of life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”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EF5CB9"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city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affects area wider than itself, as a way of life urbanism isn’t peculiar to city-dwellers alone but stretches far beyond city’s boundaries</w:t>
            </w:r>
          </w:p>
          <w:p w14:paraId="369E983B" w14:textId="478316EE" w:rsidR="00E92307" w:rsidRPr="00EF5CB9" w:rsidRDefault="00E92307" w:rsidP="009C12BA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Jane Jacobs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cities, not nation-states, are the main players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macroeco</w:t>
            </w:r>
            <w:proofErr w:type="spellEnd"/>
          </w:p>
          <w:p w14:paraId="1294E671" w14:textId="77777777" w:rsidR="00E92307" w:rsidRPr="00EF5CB9" w:rsidRDefault="00E92307" w:rsidP="00E9230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Robert Redfield &amp; Milton Singer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classified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Urbanisation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process into 2 categories:</w:t>
            </w:r>
          </w:p>
          <w:p w14:paraId="75593193" w14:textId="218847CC" w:rsidR="00E92307" w:rsidRPr="00EF5CB9" w:rsidRDefault="00E92307" w:rsidP="00E9230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Primary U- helps in spreading the values of Great Tradition</w:t>
            </w:r>
          </w:p>
          <w:p w14:paraId="497B249E" w14:textId="38423EAB" w:rsidR="001375B4" w:rsidRPr="00EF5CB9" w:rsidRDefault="00E92307" w:rsidP="000A465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Secondary U- leads to overshadowing of values of LT, hence also disintegrative</w:t>
            </w:r>
          </w:p>
          <w:p w14:paraId="5EE9F423" w14:textId="0EC40850" w:rsidR="00F66446" w:rsidRPr="00EF5CB9" w:rsidRDefault="000A4654" w:rsidP="00F66446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</w:t>
            </w:r>
            <w:r w:rsidR="00627A8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easons</w:t>
            </w:r>
          </w:p>
          <w:p w14:paraId="3889C386" w14:textId="52C02B55" w:rsidR="00627A8D" w:rsidRPr="00EF5CB9" w:rsidRDefault="00630B0F" w:rsidP="00627A8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Religious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Mathura</w:t>
            </w:r>
          </w:p>
          <w:p w14:paraId="318B4287" w14:textId="59A1C62C" w:rsidR="00630B0F" w:rsidRPr="00EF5CB9" w:rsidRDefault="00630B0F" w:rsidP="00627A8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Industry – Jamshedpur</w:t>
            </w:r>
          </w:p>
          <w:p w14:paraId="18AA612F" w14:textId="400084A0" w:rsidR="000478B0" w:rsidRPr="00EF5CB9" w:rsidRDefault="00630B0F" w:rsidP="000A465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Political – Bombay, </w:t>
            </w:r>
            <w:r w:rsidR="000A465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Calcutta</w:t>
            </w:r>
          </w:p>
          <w:p w14:paraId="6A981A70" w14:textId="1002B1F6" w:rsidR="000A4654" w:rsidRPr="00EF5CB9" w:rsidRDefault="000A4654" w:rsidP="00B709C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ECONOMIC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Mill and Becker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inevitable consequence of eco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</w:p>
          <w:p w14:paraId="73CBA044" w14:textId="76ADF5F0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Issues associated and impact</w:t>
            </w:r>
          </w:p>
          <w:p w14:paraId="7B4F89D9" w14:textId="7AB2D41E" w:rsidR="00E92307" w:rsidRPr="00EF5CB9" w:rsidRDefault="00E92307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Dichotomy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under and over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urbanisation</w:t>
            </w:r>
            <w:proofErr w:type="spellEnd"/>
          </w:p>
          <w:p w14:paraId="0BCEC5BD" w14:textId="59CA6233" w:rsidR="00E92307" w:rsidRPr="00EF5CB9" w:rsidRDefault="00E92307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Peripheral gro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wth in suburbs – 55% ac 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Aggolmeration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index</w:t>
            </w:r>
          </w:p>
          <w:p w14:paraId="08B61F5B" w14:textId="4E2B35A2" w:rsidR="00E92307" w:rsidRPr="00EF5CB9" w:rsidRDefault="00E92307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Sub-urbanization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more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non 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comm with town</w:t>
            </w:r>
          </w:p>
          <w:p w14:paraId="7CF6544E" w14:textId="4B5B3557" w:rsidR="000A4654" w:rsidRPr="00EF5CB9" w:rsidRDefault="000A4654" w:rsidP="000A465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Features</w:t>
            </w:r>
          </w:p>
          <w:p w14:paraId="4A881ACC" w14:textId="77777777" w:rsidR="000A4654" w:rsidRPr="00EF5CB9" w:rsidRDefault="000A4654" w:rsidP="000A465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Eco</w:t>
            </w:r>
          </w:p>
          <w:p w14:paraId="591442A4" w14:textId="2186C6DF" w:rsidR="000A4654" w:rsidRPr="00EF5CB9" w:rsidRDefault="000A4654" w:rsidP="000A465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Natural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not pathological </w:t>
            </w:r>
          </w:p>
          <w:p w14:paraId="04BD3BDD" w14:textId="0C764771" w:rsidR="000A4654" w:rsidRPr="00EF5CB9" w:rsidRDefault="000A4654" w:rsidP="000A465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Westernization - first to leave R areas were DC or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upper caste men </w:t>
            </w:r>
          </w:p>
          <w:p w14:paraId="6D4B3BF5" w14:textId="2F2709F5" w:rsidR="000A4654" w:rsidRPr="00EF5CB9" w:rsidRDefault="000A4654" w:rsidP="000A465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Socio</w:t>
            </w:r>
          </w:p>
          <w:p w14:paraId="63EE66D6" w14:textId="309F60A4" w:rsidR="000A4654" w:rsidRPr="00EF5CB9" w:rsidRDefault="000A4654" w:rsidP="000A465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NK Bose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Cluster around the ones who have ethnic ties</w:t>
            </w:r>
          </w:p>
          <w:p w14:paraId="5D6ED605" w14:textId="6F32509C" w:rsidR="000A4654" w:rsidRPr="00EF5CB9" w:rsidRDefault="000A4654" w:rsidP="000A465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Ethnicization of cities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Milton singer – some areas where stay</w:t>
            </w:r>
          </w:p>
          <w:p w14:paraId="756D5BA7" w14:textId="7FC419EB" w:rsidR="000A4654" w:rsidRPr="00EF5CB9" w:rsidRDefault="000A4654" w:rsidP="000A465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Traditional urbanization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MSA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Rao – Urban sociology in India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no nuclear, secularization or linearity</w:t>
            </w:r>
          </w:p>
          <w:p w14:paraId="6089A34B" w14:textId="77777777" w:rsidR="000A4654" w:rsidRPr="00EF5CB9" w:rsidRDefault="000A4654" w:rsidP="000A465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Core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periphera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areas, with core area residents being old residents</w:t>
            </w:r>
          </w:p>
          <w:p w14:paraId="2A5768CC" w14:textId="657DF1F3" w:rsidR="00E9151E" w:rsidRPr="00EF5CB9" w:rsidRDefault="000A4654" w:rsidP="00E9151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Kinship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E9151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</w:t>
            </w:r>
            <w:proofErr w:type="gramEnd"/>
            <w:r w:rsidR="00E9151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AB, neolocal, DINK, symmetry , family planning, family customs, conjugal become stronger, weekend </w:t>
            </w:r>
            <w:proofErr w:type="spellStart"/>
            <w:r w:rsidR="00E9151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fams</w:t>
            </w:r>
            <w:proofErr w:type="spellEnd"/>
            <w:r w:rsidR="00E9151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IVF, Court marriages, use of tech to find partners, more women say , nuclearization (no – IP Desai, </w:t>
            </w:r>
            <w:proofErr w:type="spellStart"/>
            <w:r w:rsidR="00E9151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kapadia</w:t>
            </w:r>
            <w:proofErr w:type="spellEnd"/>
            <w:r w:rsidR="00E9151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AM Shah)</w:t>
            </w:r>
          </w:p>
          <w:p w14:paraId="02BC0B51" w14:textId="7CD7F56D" w:rsidR="00E9151E" w:rsidRPr="00EF5CB9" w:rsidRDefault="00E9151E" w:rsidP="00930E9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Margaret Cormack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study of 500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students- girls were ready to go to college &amp; mix with boys but wanted parents to arrange marriage (want new opportunities but demand old securities also)</w:t>
            </w:r>
          </w:p>
          <w:p w14:paraId="6447233F" w14:textId="68C19174" w:rsidR="000A4654" w:rsidRPr="00EF5CB9" w:rsidRDefault="00E9151E" w:rsidP="000A465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Caste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: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Ashis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Nandy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Kancha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Illiah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Annihialition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Harold Gould,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Jodhkar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LD/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imp – caste based marriage bureaus, caste association,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dalit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capitalism , AB – Inter caste and disharmonic, violence (Ghanshyam), Pauline Kolenda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fusion in politics</w:t>
            </w:r>
          </w:p>
          <w:p w14:paraId="312DFF33" w14:textId="77777777" w:rsidR="00E92307" w:rsidRPr="00EF5CB9" w:rsidRDefault="00E92307" w:rsidP="00E92307">
            <w:pPr>
              <w:pStyle w:val="ListParagraph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02FAE2BE" w14:textId="5C72AB9A" w:rsidR="000A4654" w:rsidRPr="00EF5CB9" w:rsidRDefault="000A4654" w:rsidP="000A465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impact</w:t>
            </w:r>
          </w:p>
          <w:p w14:paraId="211878A2" w14:textId="3D1E6CE6" w:rsidR="000A4654" w:rsidRPr="00EF5CB9" w:rsidRDefault="000A4654" w:rsidP="000A465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Functions</w:t>
            </w:r>
          </w:p>
          <w:p w14:paraId="14FCB8FA" w14:textId="77777777" w:rsidR="000A4654" w:rsidRPr="00EF5CB9" w:rsidRDefault="000A4654" w:rsidP="000A465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Migration -&gt; </w:t>
            </w:r>
          </w:p>
          <w:p w14:paraId="1C951E3A" w14:textId="1A10E3B8" w:rsidR="000A4654" w:rsidRPr="00EF5CB9" w:rsidRDefault="000A4654" w:rsidP="000A465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Urban com of India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helps with Adivasi, harijan getting const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rights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Release surplus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from R</w:t>
            </w:r>
          </w:p>
          <w:p w14:paraId="7779671D" w14:textId="2C94953F" w:rsidR="000A4654" w:rsidRPr="00EF5CB9" w:rsidRDefault="000A4654" w:rsidP="000A465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Ashish Bose</w:t>
            </w:r>
          </w:p>
          <w:p w14:paraId="207EBE5D" w14:textId="3EC90FBB" w:rsidR="00434C22" w:rsidRPr="00EF5CB9" w:rsidRDefault="00434C22" w:rsidP="000A4654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All other dysfunctions of migration + features -&gt; caste </w:t>
            </w:r>
          </w:p>
          <w:p w14:paraId="515DA1DA" w14:textId="77777777" w:rsidR="00434C22" w:rsidRPr="00EF5CB9" w:rsidRDefault="00434C22" w:rsidP="001E3A4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Murray Bookchin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EF5CB9">
              <w:rPr>
                <w:rFonts w:ascii="ArialMT" w:eastAsia="ArialMT" w:hAnsiTheme="minorHAnsi" w:cs="ArialMT"/>
                <w:color w:val="221F1F"/>
                <w:sz w:val="21"/>
                <w:szCs w:val="21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modern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cities are sprawling, environmentally damaging monsters that devour energy &amp; generate waste @ an unsustainable rate </w:t>
            </w:r>
          </w:p>
          <w:p w14:paraId="58EC9C94" w14:textId="377B870D" w:rsidR="001375B4" w:rsidRPr="00EF5CB9" w:rsidRDefault="00434C22" w:rsidP="0047742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Socio-eco challenges- inadequate housing</w:t>
            </w: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sprawling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slums (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Atul Thakur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33%Indians live in space &lt; US prisoners), pavement dwellers</w:t>
            </w:r>
          </w:p>
          <w:p w14:paraId="2AF7F235" w14:textId="77777777" w:rsidR="000A4654" w:rsidRPr="00EF5CB9" w:rsidRDefault="000A4654" w:rsidP="000A465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highlight w:val="cyan"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1664448" behindDoc="0" locked="0" layoutInCell="1" allowOverlap="1" wp14:anchorId="051397A6" wp14:editId="5BAD7E37">
                      <wp:simplePos x="0" y="0"/>
                      <wp:positionH relativeFrom="column">
                        <wp:posOffset>2448590</wp:posOffset>
                      </wp:positionH>
                      <wp:positionV relativeFrom="paragraph">
                        <wp:posOffset>69145</wp:posOffset>
                      </wp:positionV>
                      <wp:extent cx="7920" cy="8640"/>
                      <wp:effectExtent l="38100" t="38100" r="49530" b="48895"/>
                      <wp:wrapNone/>
                      <wp:docPr id="6" name="Ink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" cy="86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4A44083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6" o:spid="_x0000_s1026" type="#_x0000_t75" style="position:absolute;margin-left:192.1pt;margin-top:4.75pt;width:2pt;height:2.1pt;z-index:2516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">
                      <v:imagedata r:id="rId21" o:title=""/>
                    </v:shape>
                  </w:pict>
                </mc:Fallback>
              </mc:AlternateConten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Louis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Writh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-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&gt; DOL, loss of primary relations, mass media, weak social control</w:t>
            </w:r>
          </w:p>
          <w:p w14:paraId="121E2ED9" w14:textId="2B046052" w:rsidR="000A4654" w:rsidRPr="00EF5CB9" w:rsidRDefault="00434C22" w:rsidP="00C21EF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marginal man in culture adoption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(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Robert E Park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- 1 who</w:t>
            </w: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’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 in the process of changing from 1 culture to another</w:t>
            </w:r>
          </w:p>
          <w:p w14:paraId="274E0334" w14:textId="1C492423" w:rsidR="001375B4" w:rsidRPr="00EF5CB9" w:rsidRDefault="00434C22" w:rsidP="00434C22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All migration problems</w:t>
            </w:r>
          </w:p>
          <w:p w14:paraId="2C554E2A" w14:textId="77777777" w:rsidR="00434C22" w:rsidRPr="00EF5CB9" w:rsidRDefault="00434C22" w:rsidP="00434C22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40F34A93" w14:textId="2919958B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Slum</w:t>
            </w:r>
          </w:p>
          <w:p w14:paraId="08B3A456" w14:textId="7690DF78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Louis Wirth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Slums is a way of life which is predominantly unhygienic </w:t>
            </w:r>
          </w:p>
          <w:p w14:paraId="43EE6537" w14:textId="6B640140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Oscar Louis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Culture of poverty leads to people not striving to change their lives and continue living in poor conditions. /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people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slums are poor not only because they lack resources but because they are in an ecosystem for perpetuating value system</w:t>
            </w:r>
          </w:p>
          <w:p w14:paraId="3A01B197" w14:textId="27C794B5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GOI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dilapidated faulty arrangement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buildings with lack of civic amenities determinantal to health and morale</w:t>
            </w:r>
          </w:p>
          <w:p w14:paraId="7EDDA85D" w14:textId="0D0E354E" w:rsidR="001375B4" w:rsidRPr="00EF5CB9" w:rsidRDefault="008C31C9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Problems</w:t>
            </w:r>
            <w:r w:rsidR="00137A6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characteristics</w:t>
            </w:r>
          </w:p>
          <w:p w14:paraId="0BCA26DE" w14:textId="4B4A0A82" w:rsidR="00F6727A" w:rsidRPr="00EF5CB9" w:rsidRDefault="00F6727A" w:rsidP="00DE3D8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Atul Thakur </w:t>
            </w:r>
          </w:p>
          <w:p w14:paraId="6D160F7B" w14:textId="4BA5A19D" w:rsidR="009F0928" w:rsidRPr="00EF5CB9" w:rsidRDefault="009F0928" w:rsidP="00DE3D8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Oscar Lewis</w:t>
            </w:r>
            <w:r w:rsidR="00F6727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delinquent also – show deviant behavior despite integration</w:t>
            </w:r>
          </w:p>
          <w:p w14:paraId="6EA2D484" w14:textId="6B04B28C" w:rsidR="00DF536A" w:rsidRPr="00EF5CB9" w:rsidRDefault="00F6727A" w:rsidP="00DE3D8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Simmel</w:t>
            </w:r>
          </w:p>
          <w:p w14:paraId="3FA4FEB3" w14:textId="2EBC0893" w:rsidR="00F6727A" w:rsidRPr="00EF5CB9" w:rsidRDefault="00F6727A" w:rsidP="00DE3D8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 Kothari – Not even basic amenities of PDS</w:t>
            </w:r>
          </w:p>
          <w:p w14:paraId="2CEA115E" w14:textId="28F34559" w:rsidR="00DF536A" w:rsidRPr="00EF5CB9" w:rsidRDefault="00DF536A" w:rsidP="00DE3D8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Labelling theory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and stereotyping </w:t>
            </w:r>
          </w:p>
          <w:p w14:paraId="4D376F2D" w14:textId="4BD24FC2" w:rsidR="001375B4" w:rsidRPr="00EF5CB9" w:rsidRDefault="003F6429" w:rsidP="00DE3D8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Lack of </w:t>
            </w:r>
            <w:r w:rsidR="00F6727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Infra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narrow lanes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lack of </w:t>
            </w:r>
            <w:proofErr w:type="gram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drainage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limited water supply</w:t>
            </w:r>
          </w:p>
          <w:p w14:paraId="40E82BB1" w14:textId="7265B526" w:rsidR="001375B4" w:rsidRPr="00EF5CB9" w:rsidRDefault="003F6429" w:rsidP="00193CD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WASH -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limited/ no toilets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lack of </w:t>
            </w:r>
            <w:proofErr w:type="gram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sanitation </w:t>
            </w:r>
            <w:r w:rsidR="00193CD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</w:t>
            </w:r>
            <w:proofErr w:type="gramEnd"/>
            <w:r w:rsidR="00193CD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chronic diseases</w:t>
            </w:r>
          </w:p>
          <w:p w14:paraId="5479D889" w14:textId="76389ECC" w:rsidR="001375B4" w:rsidRPr="00EF5CB9" w:rsidRDefault="003F6429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Edu -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illiteracy </w:t>
            </w:r>
          </w:p>
          <w:p w14:paraId="3CC1C9F4" w14:textId="5CDAB7A2" w:rsidR="001375B4" w:rsidRPr="00EF5CB9" w:rsidRDefault="00193CDC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Discrimination and ghettoization -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outskirts of city</w:t>
            </w:r>
          </w:p>
          <w:p w14:paraId="70340E87" w14:textId="13B209B2" w:rsidR="003C7F11" w:rsidRPr="00EF5CB9" w:rsidRDefault="003C7F11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institutional gaps and value gaps (like patriarchy, crime, mistrust)</w:t>
            </w:r>
          </w:p>
          <w:p w14:paraId="10F026E5" w14:textId="3A35DB44" w:rsidR="00F6727A" w:rsidRPr="00EF5CB9" w:rsidRDefault="00F6727A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Sukdeo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Thorat</w:t>
            </w:r>
          </w:p>
          <w:p w14:paraId="30697E3B" w14:textId="42CE98D1" w:rsidR="00F6727A" w:rsidRPr="00EF5CB9" w:rsidRDefault="00F6727A" w:rsidP="006F558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Gita Dewan Verma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slums- not only a material issue, but also a moral. They reflect the apathy of larger society &amp; govt. Suggests generation of community feeling among slum-dwellers to have long term sustainable solutions to probs through self-help</w:t>
            </w:r>
          </w:p>
          <w:p w14:paraId="6AFF6822" w14:textId="265020B2" w:rsidR="00F6727A" w:rsidRPr="00EF5CB9" w:rsidRDefault="00F6727A" w:rsidP="006F558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Harrington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“other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america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”</w:t>
            </w:r>
          </w:p>
          <w:p w14:paraId="6DF1326B" w14:textId="6B031CFC" w:rsidR="001375B4" w:rsidRPr="00EF5CB9" w:rsidRDefault="001375B4" w:rsidP="00F6727A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Trilok Singh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Slums put pressure on urban infra. Slums also have an inherent sense of relative and absolute deprivation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wrt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the prosperous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neighbours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. </w:t>
            </w:r>
          </w:p>
          <w:p w14:paraId="390B7D1F" w14:textId="28C56CCE" w:rsidR="00F6727A" w:rsidRPr="00EF5CB9" w:rsidRDefault="00F6727A" w:rsidP="00F6727A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Ethnic identity – NK Bose</w:t>
            </w:r>
          </w:p>
          <w:p w14:paraId="4C41E792" w14:textId="1E1D018E" w:rsidR="00683595" w:rsidRPr="00EF5CB9" w:rsidRDefault="0073370C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</w:t>
            </w:r>
            <w:r w:rsidR="0068359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dward stroke</w:t>
            </w:r>
            <w:r w:rsidR="0068359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RN thakur – 2 types </w:t>
            </w:r>
            <w:proofErr w:type="spellStart"/>
            <w:r w:rsidR="0068359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</w:t>
            </w:r>
            <w:proofErr w:type="spellEnd"/>
            <w:r w:rsidR="0068359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slums – slums of hope (which they consider are just transitionary) and slums of despair (permanent and accepted as destiny – gloomy people)</w:t>
            </w:r>
          </w:p>
          <w:p w14:paraId="728AEA59" w14:textId="76EFE080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Causes of formation</w:t>
            </w:r>
          </w:p>
          <w:p w14:paraId="28BFBB9C" w14:textId="56B944F6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High property rate</w:t>
            </w:r>
            <w:r w:rsidR="0073370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cannot afford land in industrial towns - </w:t>
            </w:r>
            <w:r w:rsidR="0073370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u w:val="single"/>
                <w:lang w:eastAsia="en-US"/>
              </w:rPr>
              <w:t>Engels</w:t>
            </w:r>
          </w:p>
          <w:p w14:paraId="5D6E6813" w14:textId="34F25CCB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difference</w:t>
            </w:r>
          </w:p>
          <w:p w14:paraId="06E5C07C" w14:textId="560EE5CA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Squinting</w:t>
            </w:r>
          </w:p>
          <w:p w14:paraId="77912694" w14:textId="46030CDE" w:rsidR="0073370C" w:rsidRPr="00EF5CB9" w:rsidRDefault="0073370C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Uncontrolled migration due to pull factors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Ashish Bose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4FDE5921" w14:textId="3450DFE4" w:rsidR="0073370C" w:rsidRPr="00EF5CB9" w:rsidRDefault="0073370C" w:rsidP="0073370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Marxists (AR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desai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)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result of dominant class for vote bank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politics  +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failure of state - </w:t>
            </w:r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highlight w:val="cyan"/>
                <w:lang w:eastAsia="en-US"/>
              </w:rPr>
              <w:t xml:space="preserve">Slums &amp;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highlight w:val="cyan"/>
                <w:lang w:eastAsia="en-US"/>
              </w:rPr>
              <w:t>Urbanisation</w:t>
            </w:r>
            <w:proofErr w:type="spellEnd"/>
          </w:p>
          <w:p w14:paraId="431F253F" w14:textId="5A645E68" w:rsidR="001375B4" w:rsidRPr="00EF5CB9" w:rsidRDefault="001375B4" w:rsidP="00F6727A">
            <w:pPr>
              <w:pStyle w:val="ListParagraph"/>
              <w:numPr>
                <w:ilvl w:val="0"/>
                <w:numId w:val="18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Function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slum</w:t>
            </w:r>
          </w:p>
          <w:p w14:paraId="0FCB7BAE" w14:textId="11690FDC" w:rsidR="00AA3F57" w:rsidRPr="00EF5CB9" w:rsidRDefault="004F3111" w:rsidP="00AA3F5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Functionalists</w:t>
            </w:r>
            <w:r w:rsidR="00AA3F5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</w:t>
            </w:r>
            <w:r w:rsidR="00AA3F57" w:rsidRPr="00EF5CB9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1658299" behindDoc="0" locked="0" layoutInCell="1" allowOverlap="1" wp14:anchorId="0C546C66" wp14:editId="1DCF42A6">
                      <wp:simplePos x="0" y="0"/>
                      <wp:positionH relativeFrom="column">
                        <wp:posOffset>1367165</wp:posOffset>
                      </wp:positionH>
                      <wp:positionV relativeFrom="paragraph">
                        <wp:posOffset>77077</wp:posOffset>
                      </wp:positionV>
                      <wp:extent cx="173520" cy="5400"/>
                      <wp:effectExtent l="38100" t="76200" r="93345" b="90170"/>
                      <wp:wrapNone/>
                      <wp:docPr id="63" name="Ink 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3520" cy="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29A3E2" id="Ink 63" o:spid="_x0000_s1026" type="#_x0000_t75" style="position:absolute;margin-left:104.8pt;margin-top:.4pt;width:19.3pt;height:11.8pt;z-index:251658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">
                      <v:imagedata r:id="rId49" o:title=""/>
                    </v:shape>
                  </w:pict>
                </mc:Fallback>
              </mc:AlternateContent>
            </w:r>
            <w:r w:rsidR="00AA3F5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Supply of cheap labor and maids</w:t>
            </w:r>
          </w:p>
          <w:p w14:paraId="18589B48" w14:textId="48CA70A5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Small industries </w:t>
            </w:r>
          </w:p>
          <w:p w14:paraId="1A49E463" w14:textId="399B066E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Housing for low income migrants </w:t>
            </w:r>
          </w:p>
          <w:p w14:paraId="1FCB6B88" w14:textId="758BF8AE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School to newcomers of urban life </w:t>
            </w:r>
          </w:p>
          <w:p w14:paraId="59E8F168" w14:textId="102309B1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Place for anonymity </w:t>
            </w:r>
          </w:p>
          <w:p w14:paraId="3A2467AF" w14:textId="5CAF72C1" w:rsidR="00F6727A" w:rsidRPr="00EF5CB9" w:rsidRDefault="00F6727A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Avoid xenophobia</w:t>
            </w:r>
          </w:p>
          <w:p w14:paraId="07E830EB" w14:textId="6B286D9D" w:rsidR="00F6727A" w:rsidRPr="00EF5CB9" w:rsidRDefault="00F6727A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Vote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bank politics - Desai</w:t>
            </w:r>
          </w:p>
          <w:p w14:paraId="58821B0A" w14:textId="7123EAD8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Way forward</w:t>
            </w:r>
          </w:p>
          <w:p w14:paraId="440F1A85" w14:textId="60DE050A" w:rsidR="001375B4" w:rsidRPr="00EF5CB9" w:rsidRDefault="00DF536A" w:rsidP="00A33473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Liberalists -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Dev of slum areas</w:t>
            </w:r>
            <w:r w:rsidR="00A3347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Increased coop between slum and govt</w:t>
            </w:r>
          </w:p>
          <w:p w14:paraId="436E970D" w14:textId="606D756C" w:rsidR="00A33473" w:rsidRPr="00EF5CB9" w:rsidRDefault="00AB2CC7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Functionalists</w:t>
            </w:r>
            <w:r w:rsidR="001E22D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62609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="001E22D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62609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solving dysfunctional aspects like infra gaps</w:t>
            </w:r>
            <w:r w:rsidR="006E116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make them slums of </w:t>
            </w:r>
            <w:r w:rsidR="006E116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hope</w:t>
            </w:r>
          </w:p>
          <w:p w14:paraId="214AAC23" w14:textId="52384E7C" w:rsidR="00AB2CC7" w:rsidRPr="00EF5CB9" w:rsidRDefault="00AB2CC7" w:rsidP="00AB2CC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Marxists</w:t>
            </w:r>
            <w:r w:rsidR="001E22D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communist structure with equitable distribution of resources</w:t>
            </w:r>
          </w:p>
          <w:p w14:paraId="2360AA1A" w14:textId="59CFC38F" w:rsidR="00AB2CC7" w:rsidRPr="00EF5CB9" w:rsidRDefault="001E22DB" w:rsidP="006E116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Post modernists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</w:t>
            </w:r>
            <w:r w:rsidR="00A53DD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CSR</w:t>
            </w:r>
            <w:proofErr w:type="gramEnd"/>
            <w:r w:rsidR="00A53DD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funding, Assistance to support people (tech and financial)</w:t>
            </w:r>
          </w:p>
          <w:p w14:paraId="68EC914B" w14:textId="6B9B3441" w:rsidR="001375B4" w:rsidRPr="00EF5CB9" w:rsidRDefault="00F6727A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Geeta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Increased community feeling amongst slum dwellers</w:t>
            </w:r>
          </w:p>
          <w:p w14:paraId="214ED4A8" w14:textId="3E66C0E1" w:rsidR="001375B4" w:rsidRPr="00EF5CB9" w:rsidRDefault="00386521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Feminists - </w:t>
            </w:r>
            <w:proofErr w:type="spell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Self help</w:t>
            </w:r>
            <w:proofErr w:type="spellEnd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grou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ps</w:t>
            </w:r>
            <w:r w:rsidR="003D409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breakdown poverty </w:t>
            </w:r>
          </w:p>
          <w:p w14:paraId="418E25D3" w14:textId="3BBBE11C" w:rsidR="003D409F" w:rsidRPr="00EF5CB9" w:rsidRDefault="003D409F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Dependency theory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need to transition to developed</w:t>
            </w:r>
          </w:p>
          <w:p w14:paraId="3DA7720A" w14:textId="586FB7A0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Welfare: tear down and make new slums</w:t>
            </w:r>
          </w:p>
          <w:p w14:paraId="655C615F" w14:textId="53DC75D8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Modernization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slums are temp; slum dwellers will become modern</w:t>
            </w:r>
          </w:p>
          <w:p w14:paraId="23BCF975" w14:textId="2380FFE7" w:rsidR="00F6727A" w:rsidRPr="00EF5CB9" w:rsidRDefault="00F6727A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Conservatives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stop migration</w:t>
            </w:r>
          </w:p>
          <w:p w14:paraId="76B58490" w14:textId="2E4F7821" w:rsidR="001375B4" w:rsidRPr="00EF5CB9" w:rsidRDefault="001375B4" w:rsidP="00F6727A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Govt- PM Awas yojana,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amrut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smart city, housing for all </w:t>
            </w:r>
          </w:p>
        </w:tc>
        <w:tc>
          <w:tcPr>
            <w:tcW w:w="3499" w:type="dxa"/>
            <w:noWrap/>
          </w:tcPr>
          <w:p w14:paraId="2CAB7FC0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26AF12AF" w14:textId="77777777" w:rsidTr="00986D19">
        <w:trPr>
          <w:trHeight w:val="692"/>
        </w:trPr>
        <w:tc>
          <w:tcPr>
            <w:tcW w:w="1255" w:type="dxa"/>
            <w:noWrap/>
          </w:tcPr>
          <w:p w14:paraId="74A761E4" w14:textId="1E569809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 xml:space="preserve">Working class </w:t>
            </w:r>
          </w:p>
        </w:tc>
        <w:tc>
          <w:tcPr>
            <w:tcW w:w="11160" w:type="dxa"/>
            <w:noWrap/>
          </w:tcPr>
          <w:p w14:paraId="62F74518" w14:textId="249EB445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Holmstorm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group of people with similar economic status, who are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distinct from managers, employers, property owners</w:t>
            </w:r>
          </w:p>
          <w:p w14:paraId="36CD5B8B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complex and constantly changing </w:t>
            </w:r>
          </w:p>
          <w:p w14:paraId="702DD7AD" w14:textId="6D77BBBE" w:rsidR="005055B1" w:rsidRPr="00EF5CB9" w:rsidRDefault="005055B1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has multi-structural working class </w:t>
            </w:r>
            <w:r w:rsidR="000E6A8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0E6A8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based on caste, religion, </w:t>
            </w:r>
          </w:p>
          <w:p w14:paraId="19B60522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2 views: expanding (all WC, BC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coprise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WC), shrinking (automation wiping away blue collar jobs)</w:t>
            </w:r>
          </w:p>
          <w:p w14:paraId="0964C0CA" w14:textId="698ED13E" w:rsidR="00021B66" w:rsidRPr="00EF5CB9" w:rsidRDefault="00021B66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Contemporary</w:t>
            </w:r>
          </w:p>
          <w:p w14:paraId="7CB6609B" w14:textId="5DDC860C" w:rsidR="00021B66" w:rsidRPr="00EF5CB9" w:rsidRDefault="00021B66" w:rsidP="00021B6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R&amp;R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v small % so no class politics</w:t>
            </w:r>
          </w:p>
          <w:p w14:paraId="1A7693AA" w14:textId="2F07CA93" w:rsidR="00021B66" w:rsidRPr="00EF5CB9" w:rsidRDefault="00021B66" w:rsidP="00021B6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Burdhan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Rudra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increase in asset of capitalist at expense of WC</w:t>
            </w:r>
          </w:p>
          <w:p w14:paraId="7FDE6F2F" w14:textId="485655B5" w:rsidR="00021B66" w:rsidRPr="00EF5CB9" w:rsidRDefault="00021B66" w:rsidP="00021B6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Arjun Sengupta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dd for job security more than wages - &gt; strike reducing</w:t>
            </w:r>
          </w:p>
          <w:p w14:paraId="03FE1761" w14:textId="1AA5BB26" w:rsidR="001375B4" w:rsidRPr="00EF5CB9" w:rsidRDefault="00546218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Emergence</w:t>
            </w:r>
          </w:p>
          <w:p w14:paraId="768A92F2" w14:textId="5B14ABCB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Initiation – 1850 – modern industry established</w:t>
            </w:r>
          </w:p>
          <w:p w14:paraId="5F4BA05F" w14:textId="473170F5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Expansion – heavy industry being set up</w:t>
            </w:r>
          </w:p>
          <w:p w14:paraId="4EB8DD00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Organization – 1920s – trade union</w:t>
            </w:r>
          </w:p>
          <w:p w14:paraId="2171ACE8" w14:textId="3322DA12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Mostly unorganized; sporadic movements, low pyramid </w:t>
            </w:r>
          </w:p>
          <w:p w14:paraId="40D76D1A" w14:textId="6E7F9703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Pre LPG – trade union, NGO</w:t>
            </w:r>
          </w:p>
          <w:p w14:paraId="2C131F8E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Post LPG – formalization, social security, micro finance </w:t>
            </w:r>
          </w:p>
          <w:p w14:paraId="44D40F26" w14:textId="0767A76E" w:rsidR="00021B66" w:rsidRPr="00EF5CB9" w:rsidRDefault="00021B66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Gig workers</w:t>
            </w:r>
          </w:p>
          <w:p w14:paraId="7724A817" w14:textId="38FD10C2" w:rsidR="007A5FBF" w:rsidRPr="00EF5CB9" w:rsidRDefault="007A5FBF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On basis of </w:t>
            </w:r>
            <w:r w:rsidR="00021B6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wages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working class can be </w:t>
            </w:r>
          </w:p>
          <w:p w14:paraId="63743366" w14:textId="6FFE8C11" w:rsidR="007A5FBF" w:rsidRPr="00EF5CB9" w:rsidRDefault="00C371E2" w:rsidP="007A5FB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Wage &gt; family wage</w:t>
            </w:r>
            <w:r w:rsidR="0013136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permanent job and residence</w:t>
            </w:r>
            <w:r w:rsidR="0060535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780A0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780A0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PSU worker</w:t>
            </w:r>
          </w:p>
          <w:p w14:paraId="287CDE75" w14:textId="4F499CC2" w:rsidR="00C371E2" w:rsidRPr="00EF5CB9" w:rsidRDefault="00C371E2" w:rsidP="007A5FB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Wage = family wage</w:t>
            </w:r>
            <w:r w:rsidR="0013136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FD7EC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-&gt; subsistence living </w:t>
            </w:r>
            <w:proofErr w:type="spellStart"/>
            <w:r w:rsidR="0060535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60535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sugar mill</w:t>
            </w:r>
          </w:p>
          <w:p w14:paraId="6BC19EAF" w14:textId="1D3ABD74" w:rsidR="00C371E2" w:rsidRPr="00EF5CB9" w:rsidRDefault="00C371E2" w:rsidP="007A5FB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Wage almost equal to FW</w:t>
            </w:r>
            <w:r w:rsidR="0013136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contractual labor</w:t>
            </w:r>
          </w:p>
          <w:p w14:paraId="55BAE58B" w14:textId="5FAB3D77" w:rsidR="00C371E2" w:rsidRPr="00EF5CB9" w:rsidRDefault="00C371E2" w:rsidP="007A5FBF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Wage less than family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wafe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13136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-&gt; poor</w:t>
            </w:r>
          </w:p>
          <w:p w14:paraId="0DA6793C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Social background and conditions</w:t>
            </w:r>
          </w:p>
          <w:p w14:paraId="3FA1C003" w14:textId="055E164D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Kinship plays an imp role in employment</w:t>
            </w:r>
            <w:r w:rsidR="00021B6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proofErr w:type="gramStart"/>
            <w:r w:rsidR="00021B6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021B6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021B66" w:rsidRPr="00EF5CB9">
              <w:rPr>
                <w:rFonts w:ascii="Arial-BoldMT" w:eastAsia="Arial-BoldMT" w:hAnsiTheme="minorHAnsi" w:cs="Arial-BoldMT"/>
                <w:b/>
                <w:bCs/>
                <w:color w:val="221F1F"/>
                <w:sz w:val="21"/>
                <w:szCs w:val="21"/>
                <w:lang w:eastAsia="en-US"/>
              </w:rPr>
              <w:t xml:space="preserve"> </w:t>
            </w:r>
            <w:r w:rsidR="00021B66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Subramanian</w:t>
            </w:r>
            <w:proofErr w:type="gramEnd"/>
            <w:r w:rsidR="00021B66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 &amp; Papola</w:t>
            </w:r>
            <w:r w:rsidR="00021B66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: Ahmedabad study – jobs by intro of others</w:t>
            </w:r>
          </w:p>
          <w:p w14:paraId="2545235D" w14:textId="76276D59" w:rsidR="00021B66" w:rsidRPr="00EF5CB9" w:rsidRDefault="00021B66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KL Sharma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– 61% Hindus in Bangalore work </w:t>
            </w:r>
          </w:p>
          <w:p w14:paraId="41FA1324" w14:textId="77777777" w:rsidR="00021B66" w:rsidRPr="00EF5CB9" w:rsidRDefault="00021B66" w:rsidP="00021B6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Satish Deshpande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– majority jobs in urban areas/ high wage sectors by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pper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caste men </w:t>
            </w:r>
          </w:p>
          <w:p w14:paraId="4AC4CA72" w14:textId="77777777" w:rsidR="001375B4" w:rsidRPr="00EF5CB9" w:rsidRDefault="00021B66" w:rsidP="00021B6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Caste based DOL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Ghanshyam Shah </w:t>
            </w:r>
          </w:p>
          <w:p w14:paraId="546350E0" w14:textId="222DB709" w:rsidR="00021B66" w:rsidRPr="00EF5CB9" w:rsidRDefault="00021B66" w:rsidP="00021B6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shrinking in size with industry automation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&amp; apparent displacement of blue-collar jobs</w:t>
            </w:r>
          </w:p>
        </w:tc>
        <w:tc>
          <w:tcPr>
            <w:tcW w:w="3499" w:type="dxa"/>
            <w:noWrap/>
          </w:tcPr>
          <w:p w14:paraId="012294B2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489F0A31" w14:textId="77777777" w:rsidTr="00986D19">
        <w:trPr>
          <w:trHeight w:val="692"/>
        </w:trPr>
        <w:tc>
          <w:tcPr>
            <w:tcW w:w="1255" w:type="dxa"/>
            <w:noWrap/>
          </w:tcPr>
          <w:p w14:paraId="3D692738" w14:textId="0FB14075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Child labor</w:t>
            </w:r>
          </w:p>
        </w:tc>
        <w:tc>
          <w:tcPr>
            <w:tcW w:w="11160" w:type="dxa"/>
            <w:noWrap/>
          </w:tcPr>
          <w:p w14:paraId="648AD6CD" w14:textId="6FBE4B71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Full time labor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sustain themselves or add to family income</w:t>
            </w:r>
          </w:p>
          <w:p w14:paraId="2C40F8FA" w14:textId="0CA45E38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Dent on India’s growth</w:t>
            </w:r>
          </w:p>
          <w:p w14:paraId="1A112939" w14:textId="3B6B7285" w:rsidR="00DD5FA4" w:rsidRPr="00EF5CB9" w:rsidRDefault="00DD5FA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Kailash Satyarthi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32mn CL – includes house help also – 80% Dalits, 70% women</w:t>
            </w:r>
          </w:p>
          <w:p w14:paraId="5ADEE077" w14:textId="06CCC34A" w:rsidR="00DD5FA4" w:rsidRPr="00EF5CB9" w:rsidRDefault="00CF1293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Jodhkar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poverty and bondage strong linkage</w:t>
            </w:r>
          </w:p>
          <w:p w14:paraId="787F04BB" w14:textId="63B00F43" w:rsidR="00C61104" w:rsidRPr="00EF5CB9" w:rsidRDefault="00C6110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Child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r w:rsidR="009B37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prohibition and regulation act) 1986</w:t>
            </w:r>
          </w:p>
          <w:p w14:paraId="56325877" w14:textId="0A0B8F24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Protected under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24,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39e, protection of rights of children, prohibition of child trafficking and others, juvenile justice act, child labor prohibition and regulation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act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UNICEF, TV shows</w:t>
            </w:r>
          </w:p>
          <w:p w14:paraId="580AC59A" w14:textId="06D63B5D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Factors -&gt;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poverty, large family, females (male quotient), illiteracy, lack of awareness, underemployment of parents</w:t>
            </w:r>
            <w:r w:rsidR="00CF129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="00CF129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trafficiking</w:t>
            </w:r>
            <w:proofErr w:type="spellEnd"/>
            <w:r w:rsidR="00CF129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bondage, vulnerability of children, </w:t>
            </w:r>
            <w:r w:rsidR="00CF129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SC/ ST by upper caste</w:t>
            </w:r>
          </w:p>
          <w:p w14:paraId="4C8ACEDA" w14:textId="68CF486D" w:rsidR="00CF1293" w:rsidRPr="00EF5CB9" w:rsidRDefault="00CF1293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Feminists – giving way to early CL as not enough attention</w:t>
            </w:r>
          </w:p>
          <w:p w14:paraId="5936A035" w14:textId="18C13E01" w:rsidR="00CF1293" w:rsidRPr="00EF5CB9" w:rsidRDefault="00CF1293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>Neera Bura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EF5CB9">
              <w:rPr>
                <w:rFonts w:ascii="ArialMT" w:eastAsia="ArialMT" w:hAnsiTheme="minorHAnsi" w:cs="ArialMT"/>
                <w:color w:val="221F1F"/>
                <w:sz w:val="21"/>
                <w:szCs w:val="21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middle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class actively promotes CL in search of cheap domestic help. Girls more preference as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adaptable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also -  poverty, employment – carpet weaving, candle making</w:t>
            </w:r>
          </w:p>
          <w:p w14:paraId="17C43E21" w14:textId="1B42C6B5" w:rsidR="00CF1293" w:rsidRPr="00EF5CB9" w:rsidRDefault="00CF1293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Utsa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Patnaik: due to economics of CL</w:t>
            </w:r>
          </w:p>
          <w:p w14:paraId="1BBE17CF" w14:textId="169C9551" w:rsidR="00CF1293" w:rsidRPr="00EF5CB9" w:rsidRDefault="00CF1293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Anand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Chakrobarty</w:t>
            </w:r>
            <w:proofErr w:type="spellEnd"/>
          </w:p>
          <w:p w14:paraId="28A90D91" w14:textId="283351A2" w:rsidR="00CF1293" w:rsidRPr="00EF5CB9" w:rsidRDefault="00CF1293" w:rsidP="00CF1293">
            <w:pPr>
              <w:pStyle w:val="ListParagraph"/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Malvika Karlekar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full time work and full time education stand opposite to each other</w:t>
            </w:r>
          </w:p>
          <w:p w14:paraId="70ABDFBB" w14:textId="275121C5" w:rsidR="001375B4" w:rsidRPr="00EF5CB9" w:rsidRDefault="00CF1293" w:rsidP="00CF1293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Naila Kabeer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CL </w:t>
            </w:r>
          </w:p>
          <w:p w14:paraId="4A53B428" w14:textId="77777777" w:rsidR="00AC6BAC" w:rsidRPr="00EF5CB9" w:rsidRDefault="00AC4186" w:rsidP="00CF1293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Beena das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“Paradox of child labor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” – 1 r children between 5 and 14 work, while they are future of the nation</w:t>
            </w:r>
            <w:r w:rsidR="00AC6BAC" w:rsidRPr="00EF5CB9">
              <w:t xml:space="preserve"> </w:t>
            </w:r>
          </w:p>
          <w:p w14:paraId="7C9C1F64" w14:textId="4F2E9D41" w:rsidR="00724C34" w:rsidRPr="00EF5CB9" w:rsidRDefault="00AC6BAC" w:rsidP="00CF1293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Mayron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Weinar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considers lack of education as the major reason</w:t>
            </w:r>
          </w:p>
          <w:p w14:paraId="755A0AC1" w14:textId="77777777" w:rsidR="00CF1293" w:rsidRPr="00EF5CB9" w:rsidRDefault="00CF1293" w:rsidP="00CF1293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19B3EAB3" w14:textId="77777777" w:rsidR="00CF1293" w:rsidRPr="00EF5CB9" w:rsidRDefault="00CF1293" w:rsidP="00CF1293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Measures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curb</w:t>
            </w:r>
          </w:p>
          <w:p w14:paraId="212F8497" w14:textId="77777777" w:rsidR="00CF1293" w:rsidRPr="00EF5CB9" w:rsidRDefault="00CF1293" w:rsidP="00CF1293">
            <w:pPr>
              <w:pStyle w:val="ListParagraph"/>
              <w:numPr>
                <w:ilvl w:val="0"/>
                <w:numId w:val="7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Law enforcement</w:t>
            </w:r>
          </w:p>
          <w:p w14:paraId="7C3B5332" w14:textId="25954AD1" w:rsidR="00CF1293" w:rsidRPr="00EF5CB9" w:rsidRDefault="00CF1293" w:rsidP="00CF1293">
            <w:pPr>
              <w:pStyle w:val="ListParagraph"/>
              <w:numPr>
                <w:ilvl w:val="0"/>
                <w:numId w:val="7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Rehabilitation </w:t>
            </w:r>
            <w:r w:rsidR="0073370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and other SS programs</w:t>
            </w:r>
          </w:p>
          <w:p w14:paraId="459EFBE8" w14:textId="2870D2C1" w:rsidR="00CF1293" w:rsidRPr="00EF5CB9" w:rsidRDefault="00CF1293" w:rsidP="00CF1293">
            <w:pPr>
              <w:pStyle w:val="ListParagraph"/>
              <w:numPr>
                <w:ilvl w:val="0"/>
                <w:numId w:val="7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Poverty alleviation – to reduce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depdendence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on child’s income</w:t>
            </w:r>
            <w:r w:rsidR="0073370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social inequality</w:t>
            </w:r>
          </w:p>
          <w:p w14:paraId="7B4F6452" w14:textId="5D7A62B0" w:rsidR="00CF1293" w:rsidRPr="00EF5CB9" w:rsidRDefault="00CF1293" w:rsidP="00CF1293">
            <w:pPr>
              <w:pStyle w:val="ListParagraph"/>
              <w:numPr>
                <w:ilvl w:val="0"/>
                <w:numId w:val="7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Child marriage and families </w:t>
            </w:r>
          </w:p>
          <w:p w14:paraId="5FE42DF8" w14:textId="11F81FD3" w:rsidR="0073370C" w:rsidRPr="00EF5CB9" w:rsidRDefault="0073370C" w:rsidP="00CF1293">
            <w:pPr>
              <w:pStyle w:val="ListParagraph"/>
              <w:numPr>
                <w:ilvl w:val="0"/>
                <w:numId w:val="7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Gender equality</w:t>
            </w:r>
          </w:p>
          <w:p w14:paraId="7B12FCC9" w14:textId="77777777" w:rsidR="0073370C" w:rsidRPr="00EF5CB9" w:rsidRDefault="0073370C" w:rsidP="00CF1293">
            <w:pPr>
              <w:pStyle w:val="ListParagraph"/>
              <w:numPr>
                <w:ilvl w:val="0"/>
                <w:numId w:val="7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2EF38F01" w14:textId="77777777" w:rsidR="00CF1293" w:rsidRPr="00EF5CB9" w:rsidRDefault="00CF1293" w:rsidP="00CF1293">
            <w:pPr>
              <w:pStyle w:val="ListParagraph"/>
              <w:numPr>
                <w:ilvl w:val="0"/>
                <w:numId w:val="7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Education and health </w:t>
            </w:r>
          </w:p>
          <w:p w14:paraId="061259D4" w14:textId="17220433" w:rsidR="00CF1293" w:rsidRPr="00EF5CB9" w:rsidRDefault="00CF1293" w:rsidP="00CF1293">
            <w:pPr>
              <w:pStyle w:val="ListParagraph"/>
              <w:numPr>
                <w:ilvl w:val="0"/>
                <w:numId w:val="75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NCPCR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khoya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paaya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Kailash Satyarthi,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Gurupadswamy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comm,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24,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intl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conv on rights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childs</w:t>
            </w:r>
            <w:proofErr w:type="spellEnd"/>
          </w:p>
        </w:tc>
        <w:tc>
          <w:tcPr>
            <w:tcW w:w="3499" w:type="dxa"/>
            <w:noWrap/>
          </w:tcPr>
          <w:p w14:paraId="090CBC43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3BD1DB2B" w14:textId="77777777" w:rsidTr="00986D19">
        <w:trPr>
          <w:trHeight w:val="692"/>
        </w:trPr>
        <w:tc>
          <w:tcPr>
            <w:tcW w:w="1255" w:type="dxa"/>
            <w:noWrap/>
          </w:tcPr>
          <w:p w14:paraId="42E29E2C" w14:textId="6AEB4350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Informal sector</w:t>
            </w:r>
          </w:p>
        </w:tc>
        <w:tc>
          <w:tcPr>
            <w:tcW w:w="11160" w:type="dxa"/>
            <w:noWrap/>
          </w:tcPr>
          <w:p w14:paraId="3D3769EC" w14:textId="4B053A11" w:rsidR="002E4F40" w:rsidRPr="00EF5CB9" w:rsidRDefault="002E4F40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Giddens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def </w:t>
            </w:r>
          </w:p>
          <w:p w14:paraId="3F79FCDC" w14:textId="279B2EB2" w:rsidR="002E4F40" w:rsidRPr="00EF5CB9" w:rsidRDefault="002E4F40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Shadow economy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with no regulations or formal payment for an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emplower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employee contract but work on mutually agreed terms </w:t>
            </w:r>
          </w:p>
          <w:p w14:paraId="520A7416" w14:textId="3FE56ECC" w:rsidR="002E4F40" w:rsidRPr="00EF5CB9" w:rsidRDefault="002E4F40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&gt;90%; &gt; 50% GDP</w:t>
            </w:r>
          </w:p>
          <w:p w14:paraId="457284A1" w14:textId="05299C7E" w:rsidR="002E4F40" w:rsidRPr="00EF5CB9" w:rsidRDefault="00DD5FA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Jan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Brenam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usually footloose labor; 3 classes</w:t>
            </w:r>
          </w:p>
          <w:p w14:paraId="1AE9A768" w14:textId="77777777" w:rsidR="00DD5FA4" w:rsidRPr="00EF5CB9" w:rsidRDefault="00DD5FA4" w:rsidP="00DD5FA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Petty bourgeoisie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taxi operators, food joint owners, real estate dealers.</w:t>
            </w:r>
          </w:p>
          <w:p w14:paraId="10C80E09" w14:textId="3E25047F" w:rsidR="00DD5FA4" w:rsidRPr="00EF5CB9" w:rsidRDefault="00DD5FA4" w:rsidP="00DD5FA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Semi proletariat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domestic help, courier boy, cobbler.</w:t>
            </w:r>
          </w:p>
          <w:p w14:paraId="4C1E0B8F" w14:textId="1EB33197" w:rsidR="00DD5FA4" w:rsidRPr="00EF5CB9" w:rsidRDefault="00DD5FA4" w:rsidP="00DD5FA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Pauper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drug addicts, homeless, alcoholics, petty criminals.</w:t>
            </w:r>
          </w:p>
          <w:p w14:paraId="76C7E51E" w14:textId="6F50BAED" w:rsidR="00DD5FA4" w:rsidRPr="00EF5CB9" w:rsidRDefault="00DD5FA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Impact/ features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</w:t>
            </w:r>
          </w:p>
          <w:p w14:paraId="33915AD9" w14:textId="77777777" w:rsidR="00DD5FA4" w:rsidRPr="00EF5CB9" w:rsidRDefault="001375B4" w:rsidP="00DD5FA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job </w:t>
            </w:r>
            <w:r w:rsidR="00DD5FA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no</w:t>
            </w:r>
            <w:proofErr w:type="gramEnd"/>
            <w:r w:rsidR="00DD5FA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security no social security</w:t>
            </w:r>
          </w:p>
          <w:p w14:paraId="705ABB0C" w14:textId="77777777" w:rsidR="00DD5FA4" w:rsidRPr="00EF5CB9" w:rsidRDefault="001375B4" w:rsidP="00DD5FA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low wages</w:t>
            </w:r>
          </w:p>
          <w:p w14:paraId="31D31D18" w14:textId="77777777" w:rsidR="00DD5FA4" w:rsidRPr="00EF5CB9" w:rsidRDefault="001375B4" w:rsidP="00DD5FA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unorganized</w:t>
            </w:r>
          </w:p>
          <w:p w14:paraId="23A9FF6C" w14:textId="6A92DE30" w:rsidR="00DD5FA4" w:rsidRPr="00EF5CB9" w:rsidRDefault="001375B4" w:rsidP="00DD5FA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low skill</w:t>
            </w:r>
            <w:r w:rsidR="00DD5FA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DD5FA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no entry barrier</w:t>
            </w:r>
          </w:p>
          <w:p w14:paraId="3D8F27D0" w14:textId="7CA0109B" w:rsidR="001375B4" w:rsidRPr="00EF5CB9" w:rsidRDefault="001375B4" w:rsidP="00DD5FA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poor access to health</w:t>
            </w:r>
          </w:p>
          <w:p w14:paraId="401D1F99" w14:textId="3D926A9A" w:rsidR="00DD5FA4" w:rsidRPr="00EF5CB9" w:rsidRDefault="00DD5FA4" w:rsidP="00DD5FA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usually migrants/ lower caste</w:t>
            </w:r>
          </w:p>
          <w:p w14:paraId="53D3B5B9" w14:textId="38CD6B62" w:rsidR="00DD5FA4" w:rsidRPr="00EF5CB9" w:rsidRDefault="00DD5FA4" w:rsidP="00DD5FA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exploitative working hours</w:t>
            </w:r>
          </w:p>
          <w:p w14:paraId="74AB3DA7" w14:textId="417C7707" w:rsidR="00DD5FA4" w:rsidRPr="00EF5CB9" w:rsidRDefault="00DD5FA4" w:rsidP="00DD5FA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 collective bargaining power</w:t>
            </w:r>
          </w:p>
          <w:p w14:paraId="14681ABA" w14:textId="29866EAD" w:rsidR="00DD5FA4" w:rsidRPr="00EF5CB9" w:rsidRDefault="00DD5FA4" w:rsidP="00DD5FA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usually reside 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slums</w:t>
            </w:r>
          </w:p>
          <w:p w14:paraId="22CB7B7C" w14:textId="413DFE00" w:rsidR="00DD5FA4" w:rsidRPr="00EF5CB9" w:rsidRDefault="00DD5FA4" w:rsidP="00DD5FA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lack confidence </w:t>
            </w:r>
          </w:p>
          <w:p w14:paraId="564917E6" w14:textId="51DA0AB8" w:rsidR="00DD5FA4" w:rsidRPr="00EF5CB9" w:rsidRDefault="00DD5FA4" w:rsidP="00DD5FA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Violence, bonded labor</w:t>
            </w:r>
          </w:p>
          <w:p w14:paraId="2FBC5B5B" w14:textId="0174B45A" w:rsidR="00DD5FA4" w:rsidRPr="00EF5CB9" w:rsidRDefault="00DD5FA4" w:rsidP="00DD5FA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Sexual exploitation, food security</w:t>
            </w:r>
          </w:p>
          <w:p w14:paraId="71C03C32" w14:textId="7F8213C5" w:rsidR="00DD5FA4" w:rsidRPr="00EF5CB9" w:rsidRDefault="00DD5FA4" w:rsidP="00DD5FA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Naila Kabeer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sweatshops in Bangla after this</w:t>
            </w:r>
          </w:p>
          <w:p w14:paraId="588A34D1" w14:textId="228F7043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Function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employment to poor and illiterate</w:t>
            </w:r>
          </w:p>
          <w:p w14:paraId="5E810287" w14:textId="7B14289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Causes: globalization, migration,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subsistence farming, children assisting parents, less cap intensive and hence spread quickly s,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competivieness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7CDC39E" w14:textId="2F2C3E48" w:rsidR="0087577C" w:rsidRPr="00EF5CB9" w:rsidRDefault="003A30C2" w:rsidP="00DD5FA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Ela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bhatt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but globalization so women got jobs</w:t>
            </w:r>
          </w:p>
          <w:p w14:paraId="71253E74" w14:textId="77777777" w:rsidR="001375B4" w:rsidRPr="00EF5CB9" w:rsidRDefault="00C07E7B" w:rsidP="00DD5FA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1658258" behindDoc="0" locked="0" layoutInCell="1" allowOverlap="1" wp14:anchorId="2DA41354" wp14:editId="67AAEBEF">
                      <wp:simplePos x="0" y="0"/>
                      <wp:positionH relativeFrom="column">
                        <wp:posOffset>503775</wp:posOffset>
                      </wp:positionH>
                      <wp:positionV relativeFrom="paragraph">
                        <wp:posOffset>67346</wp:posOffset>
                      </wp:positionV>
                      <wp:extent cx="252720" cy="13320"/>
                      <wp:effectExtent l="57150" t="57150" r="52705" b="82550"/>
                      <wp:wrapNone/>
                      <wp:docPr id="37" name="Ink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272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B25BBF" id="Ink 37" o:spid="_x0000_s1026" type="#_x0000_t75" style="position:absolute;margin-left:36.8pt;margin-top:-.35pt;width:25.6pt;height:12.4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">
                      <v:imagedata r:id="rId107" o:title=""/>
                    </v:shape>
                  </w:pict>
                </mc:Fallback>
              </mc:AlternateContent>
            </w:r>
            <w:r w:rsidR="00DD5FA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schemes</w:t>
            </w:r>
          </w:p>
          <w:p w14:paraId="5F2EAE52" w14:textId="77777777" w:rsidR="0076047B" w:rsidRPr="00EF5CB9" w:rsidRDefault="0076047B" w:rsidP="0076047B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4D8F66D1" w14:textId="68DE4A75" w:rsidR="0076047B" w:rsidRPr="00EF5CB9" w:rsidRDefault="0076047B" w:rsidP="0076047B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Way forward</w:t>
            </w:r>
          </w:p>
          <w:p w14:paraId="687115A0" w14:textId="77777777" w:rsidR="0076047B" w:rsidRPr="00EF5CB9" w:rsidRDefault="0076047B" w:rsidP="0076047B">
            <w:pPr>
              <w:pStyle w:val="ListParagraph"/>
              <w:numPr>
                <w:ilvl w:val="0"/>
                <w:numId w:val="7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Agrarian reforms – exploitative leases</w:t>
            </w:r>
          </w:p>
          <w:p w14:paraId="07D8DCE0" w14:textId="77777777" w:rsidR="0076047B" w:rsidRPr="00EF5CB9" w:rsidRDefault="0076047B" w:rsidP="0076047B">
            <w:pPr>
              <w:pStyle w:val="ListParagraph"/>
              <w:numPr>
                <w:ilvl w:val="0"/>
                <w:numId w:val="7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Inclusive growth – cap building of A Sen</w:t>
            </w:r>
          </w:p>
          <w:p w14:paraId="75F4C143" w14:textId="77777777" w:rsidR="0076047B" w:rsidRPr="00EF5CB9" w:rsidRDefault="0076047B" w:rsidP="0076047B">
            <w:pPr>
              <w:pStyle w:val="ListParagraph"/>
              <w:numPr>
                <w:ilvl w:val="0"/>
                <w:numId w:val="7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Law enforcement – Y Singh </w:t>
            </w:r>
          </w:p>
          <w:p w14:paraId="611D0DE3" w14:textId="77777777" w:rsidR="0076047B" w:rsidRPr="00EF5CB9" w:rsidRDefault="0076047B" w:rsidP="0076047B">
            <w:pPr>
              <w:pStyle w:val="ListParagraph"/>
              <w:numPr>
                <w:ilvl w:val="0"/>
                <w:numId w:val="7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Rehabilitation and sustainable dev</w:t>
            </w:r>
          </w:p>
          <w:p w14:paraId="0ADAD607" w14:textId="10F26302" w:rsidR="0076047B" w:rsidRPr="00EF5CB9" w:rsidRDefault="0076047B" w:rsidP="0076047B">
            <w:pPr>
              <w:pStyle w:val="ListParagraph"/>
              <w:numPr>
                <w:ilvl w:val="0"/>
                <w:numId w:val="76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Ensure social security till last mile – Rajni Kothari </w:t>
            </w:r>
          </w:p>
        </w:tc>
        <w:tc>
          <w:tcPr>
            <w:tcW w:w="3499" w:type="dxa"/>
            <w:noWrap/>
          </w:tcPr>
          <w:p w14:paraId="08518E6F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3475AAAA" w14:textId="77777777" w:rsidTr="000E4AD7">
        <w:trPr>
          <w:trHeight w:val="41"/>
        </w:trPr>
        <w:tc>
          <w:tcPr>
            <w:tcW w:w="15914" w:type="dxa"/>
            <w:gridSpan w:val="3"/>
            <w:noWrap/>
          </w:tcPr>
          <w:p w14:paraId="37B84D2E" w14:textId="434FA86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Politics</w:t>
            </w:r>
          </w:p>
        </w:tc>
      </w:tr>
      <w:tr w:rsidR="001375B4" w:rsidRPr="00EF5CB9" w14:paraId="6BA7087E" w14:textId="77777777" w:rsidTr="00986D19">
        <w:trPr>
          <w:trHeight w:val="692"/>
        </w:trPr>
        <w:tc>
          <w:tcPr>
            <w:tcW w:w="1255" w:type="dxa"/>
            <w:noWrap/>
          </w:tcPr>
          <w:p w14:paraId="4D583058" w14:textId="40A74D0B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Pressure groups</w:t>
            </w:r>
          </w:p>
        </w:tc>
        <w:tc>
          <w:tcPr>
            <w:tcW w:w="11160" w:type="dxa"/>
            <w:noWrap/>
          </w:tcPr>
          <w:p w14:paraId="247C4E68" w14:textId="77777777" w:rsidR="00932541" w:rsidRPr="00EF5CB9" w:rsidRDefault="00CF4056" w:rsidP="000460DA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Prof. Finer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‘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anonymous empires</w:t>
            </w: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’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</w:t>
            </w:r>
          </w:p>
          <w:p w14:paraId="12A9A123" w14:textId="77777777" w:rsidR="00CF4056" w:rsidRPr="00EF5CB9" w:rsidRDefault="00CF4056" w:rsidP="00CF4056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Rajeev Bhargava 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PGs are a manifestation of substantial democracy</w:t>
            </w:r>
          </w:p>
          <w:p w14:paraId="7D2599FC" w14:textId="77777777" w:rsidR="00CF4056" w:rsidRPr="00EF5CB9" w:rsidRDefault="00CF4056" w:rsidP="00CF4056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Emerging with increasing industrialization, service sector – diverse PG for pluralist power for articulation, harmonization of interest</w:t>
            </w:r>
          </w:p>
          <w:p w14:paraId="5B0F423B" w14:textId="77777777" w:rsidR="00CF4056" w:rsidRPr="00EF5CB9" w:rsidRDefault="00CF4056" w:rsidP="00CF4056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Push and pull influences </w:t>
            </w:r>
          </w:p>
          <w:p w14:paraId="28DC6EFD" w14:textId="77777777" w:rsidR="00CF4056" w:rsidRPr="00EF5CB9" w:rsidRDefault="00CF4056" w:rsidP="00CF4056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BS Baviskar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Mukherjee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becoming imp after state withdrawal from welfare activity on advent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post-developmental neo-liberal pol order</w:t>
            </w:r>
          </w:p>
          <w:p w14:paraId="65769EBA" w14:textId="5ECDA114" w:rsidR="00CF4056" w:rsidRPr="00EF5CB9" w:rsidRDefault="00CF4056" w:rsidP="00690052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Partho </w:t>
            </w:r>
            <w:r w:rsidR="00027EFE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Chatterjee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participation of Indians in </w:t>
            </w:r>
            <w:r w:rsidRPr="00027EFE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civil society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is abysmally low as the basic needs have not been fulfilled</w:t>
            </w:r>
          </w:p>
          <w:p w14:paraId="30E065DD" w14:textId="6B66D32E" w:rsidR="00CF4056" w:rsidRPr="00EF5CB9" w:rsidRDefault="00CF4056" w:rsidP="00CF4056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Types – business, women,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envt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children, labor, professionals, caste, tribal, linguistic,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communal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agrarian , student</w:t>
            </w:r>
          </w:p>
          <w:p w14:paraId="3A0D0BE1" w14:textId="77777777" w:rsidR="00CF4056" w:rsidRPr="00EF5CB9" w:rsidRDefault="00CF4056" w:rsidP="00CF405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Ghanshyam Shah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notes the emergence of caste based associations which have a distinct class based outlook of serving economic interests and secular goals</w:t>
            </w:r>
          </w:p>
          <w:p w14:paraId="4B437AA2" w14:textId="5F3CB538" w:rsidR="00CF4056" w:rsidRPr="00EF5CB9" w:rsidRDefault="00CF4056" w:rsidP="00CF405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Alienating the citizens from the group – P1</w:t>
            </w:r>
          </w:p>
        </w:tc>
        <w:tc>
          <w:tcPr>
            <w:tcW w:w="3499" w:type="dxa"/>
            <w:noWrap/>
          </w:tcPr>
          <w:p w14:paraId="76C48173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17F3FF52" w14:textId="77777777" w:rsidTr="00986D19">
        <w:trPr>
          <w:trHeight w:val="692"/>
        </w:trPr>
        <w:tc>
          <w:tcPr>
            <w:tcW w:w="1255" w:type="dxa"/>
            <w:noWrap/>
          </w:tcPr>
          <w:p w14:paraId="23066C9C" w14:textId="0499339F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Political parties</w:t>
            </w:r>
          </w:p>
        </w:tc>
        <w:tc>
          <w:tcPr>
            <w:tcW w:w="11160" w:type="dxa"/>
            <w:noWrap/>
          </w:tcPr>
          <w:p w14:paraId="316C0873" w14:textId="133AC11F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Group of people with similar ideology who come together for </w:t>
            </w:r>
            <w:r w:rsidRPr="00583D9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political power</w:t>
            </w:r>
            <w:r w:rsidR="00685450" w:rsidRPr="00583D9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Almond and Coleman</w:t>
            </w:r>
            <w:r w:rsidR="0068545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2C9F1CF6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Demerits -&gt; instability, defection, vote bank politics, communal politics</w:t>
            </w:r>
          </w:p>
          <w:p w14:paraId="45B38520" w14:textId="55DA529B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Functions and role</w:t>
            </w:r>
            <w:r w:rsidR="0068545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r w:rsidR="0068545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Merrium and Munro</w:t>
            </w:r>
            <w:r w:rsidR="0068545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32C986B3" w14:textId="500F79C8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Political manifesto</w:t>
            </w:r>
          </w:p>
          <w:p w14:paraId="6962C6CB" w14:textId="4997860C" w:rsidR="00685450" w:rsidRPr="00EF5CB9" w:rsidRDefault="00685450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Occupy pivotal positions in powerful political institutions like Parliament and state legislative assembly</w:t>
            </w:r>
          </w:p>
          <w:p w14:paraId="3CA3322E" w14:textId="4EBE7BB9" w:rsidR="00685450" w:rsidRPr="00EF5CB9" w:rsidRDefault="00685450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Promote democracy – through debate and dissent</w:t>
            </w:r>
          </w:p>
          <w:p w14:paraId="3A0100C1" w14:textId="4AA3AF17" w:rsidR="00685450" w:rsidRPr="00EF5CB9" w:rsidRDefault="00685450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Establish a welfare state through policies </w:t>
            </w:r>
          </w:p>
          <w:p w14:paraId="1F224313" w14:textId="0F5A9E20" w:rsidR="001375B4" w:rsidRPr="00EF5CB9" w:rsidRDefault="00685450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Reduce options of diverse sections and find implementable solutions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Abraham Lincoln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drive common aspiration)</w:t>
            </w:r>
          </w:p>
          <w:p w14:paraId="1798A3CA" w14:textId="572E9922" w:rsidR="00685450" w:rsidRPr="00EF5CB9" w:rsidRDefault="00685450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Mobilize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public opinion through symbols </w:t>
            </w:r>
          </w:p>
          <w:p w14:paraId="61CA4213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Opposition </w:t>
            </w:r>
          </w:p>
          <w:p w14:paraId="6198D687" w14:textId="0227D99C" w:rsidR="00685450" w:rsidRPr="00EF5CB9" w:rsidRDefault="00685450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Goal attainment of AGIL</w:t>
            </w:r>
          </w:p>
          <w:p w14:paraId="1B2FFE90" w14:textId="7095FD23" w:rsidR="00685450" w:rsidRPr="00EF5CB9" w:rsidRDefault="00685450" w:rsidP="00D57E13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PPs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esp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larger national parties, provide stability in India where parochial forces of regionalism, casteism, factionalism have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destabilising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tendencies</w:t>
            </w:r>
          </w:p>
          <w:p w14:paraId="092FA3F4" w14:textId="297D4CE0" w:rsidR="00685450" w:rsidRPr="00EF5CB9" w:rsidRDefault="00685450" w:rsidP="00D57E13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R&amp;R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, Vivek singh</w:t>
            </w:r>
          </w:p>
          <w:p w14:paraId="22293604" w14:textId="321217B8" w:rsidR="00685450" w:rsidRPr="00EF5CB9" w:rsidRDefault="00685450" w:rsidP="00D57E13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Challenges – criminalization – pathological level, intra party democracy, communalism, elite circulation, dynastic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families, women and religious representation, capitalist interests</w:t>
            </w:r>
          </w:p>
          <w:p w14:paraId="0942082A" w14:textId="77777777" w:rsidR="00A13ACE" w:rsidRPr="00EF5CB9" w:rsidRDefault="00A13ACE" w:rsidP="00A13ACE">
            <w:pPr>
              <w:pStyle w:val="ListParagraph"/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0C4225A9" w14:textId="414B8535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egional parties becoming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imp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more representative of local interests and needs &gt; foster cooperative federalism </w:t>
            </w:r>
          </w:p>
          <w:p w14:paraId="2A625098" w14:textId="77777777" w:rsidR="005F7E78" w:rsidRPr="00EF5CB9" w:rsidRDefault="005F7E78" w:rsidP="005F7E7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Demand decentralized decision making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gorkha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liberation union </w:t>
            </w:r>
          </w:p>
          <w:p w14:paraId="18BAA1C6" w14:textId="77777777" w:rsidR="005F7E78" w:rsidRPr="00EF5CB9" w:rsidRDefault="005F7E78" w:rsidP="005F7E7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Push and pull on central govt – plural power (Dahl)</w:t>
            </w:r>
          </w:p>
          <w:p w14:paraId="4ADCF881" w14:textId="77777777" w:rsidR="005F7E78" w:rsidRPr="00EF5CB9" w:rsidRDefault="005F7E78" w:rsidP="005F7E7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Inclusive growth and cooperative federalism</w:t>
            </w:r>
          </w:p>
          <w:p w14:paraId="1A3642F5" w14:textId="77777777" w:rsidR="005F7E78" w:rsidRPr="00EF5CB9" w:rsidRDefault="005F7E78" w:rsidP="005F7E7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Protection of state against arbitrary action of the central govt; break power elite nexus</w:t>
            </w:r>
          </w:p>
          <w:p w14:paraId="4D1F70E4" w14:textId="28F464E4" w:rsidR="00FF079D" w:rsidRPr="00EF5CB9" w:rsidRDefault="00FF079D" w:rsidP="005F7E7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Ashish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nandy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promotes successionist thoughts; challenge state authority </w:t>
            </w:r>
          </w:p>
          <w:p w14:paraId="258CA0B0" w14:textId="02E58CC5" w:rsidR="00FF079D" w:rsidRPr="00EF5CB9" w:rsidRDefault="00FF079D" w:rsidP="005F7E7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Regionalism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Khalistan movement</w:t>
            </w:r>
          </w:p>
          <w:p w14:paraId="2384DA87" w14:textId="0F55307C" w:rsidR="00187A44" w:rsidRPr="00EF5CB9" w:rsidRDefault="00187A44" w:rsidP="005F7E7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Myopic view of development</w:t>
            </w:r>
          </w:p>
          <w:p w14:paraId="58867E17" w14:textId="66C7BA68" w:rsidR="00187A44" w:rsidRPr="00EF5CB9" w:rsidRDefault="00187A44" w:rsidP="005F7E7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Conflict between central and state govts</w:t>
            </w:r>
            <w:r w:rsidR="0078368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78368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78368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78368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reddy</w:t>
            </w:r>
            <w:proofErr w:type="spellEnd"/>
            <w:r w:rsidR="0078368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386D3252" w14:textId="77777777" w:rsidR="005F7E78" w:rsidRPr="00EF5CB9" w:rsidRDefault="005F7E78" w:rsidP="00817978">
            <w:pPr>
              <w:pStyle w:val="ListParagraph"/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44E6C3FA" w14:textId="43D2B68C" w:rsidR="006B0871" w:rsidRPr="00EF5CB9" w:rsidRDefault="006B0871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India witnessing a shift from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ideology based to identity based politics</w:t>
            </w:r>
          </w:p>
          <w:p w14:paraId="171D2A2D" w14:textId="72AAEFAB" w:rsidR="006B0871" w:rsidRPr="00EF5CB9" w:rsidRDefault="006B0871" w:rsidP="006B087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Political ideologies have 2 elements – goals</w:t>
            </w:r>
            <w:r w:rsidR="009D101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(how society should be organized)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="000B20F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means</w:t>
            </w:r>
            <w:r w:rsidR="009D101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(how to attain the goal)</w:t>
            </w:r>
          </w:p>
          <w:p w14:paraId="16710744" w14:textId="75E7FE63" w:rsidR="00FC1F2A" w:rsidRPr="00EF5CB9" w:rsidRDefault="00FC1F2A" w:rsidP="006B087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Can have diff views – autocracy, democracy, capitalism, socialism, right </w:t>
            </w:r>
            <w:r w:rsidR="00BC503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left </w:t>
            </w:r>
          </w:p>
          <w:p w14:paraId="5AF806AB" w14:textId="3B4F8F18" w:rsidR="008F42D8" w:rsidRPr="00EF5CB9" w:rsidRDefault="008F42D8" w:rsidP="006B087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Political identity is used for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vote bank politics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="002F577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when they feel its threatened</w:t>
            </w:r>
          </w:p>
          <w:p w14:paraId="61BE3D5A" w14:textId="190D33A0" w:rsidR="002F5771" w:rsidRPr="00EF5CB9" w:rsidRDefault="002F5771" w:rsidP="006B087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They use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identity for appeasement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the weak minded </w:t>
            </w:r>
          </w:p>
          <w:p w14:paraId="2C8F8BFB" w14:textId="753A7CC7" w:rsidR="00605AA1" w:rsidRPr="00EF5CB9" w:rsidRDefault="00605AA1" w:rsidP="006B087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Aim to achieve political, eco, social </w:t>
            </w:r>
            <w:r w:rsidR="00BC495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mpowerment of the </w:t>
            </w:r>
            <w:r w:rsidR="00BC495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social group with which it identifies </w:t>
            </w:r>
          </w:p>
          <w:p w14:paraId="4355EB8C" w14:textId="1561E824" w:rsidR="008D6BE2" w:rsidRPr="00EF5CB9" w:rsidRDefault="008D6BE2" w:rsidP="006B087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Rise of low castes</w:t>
            </w:r>
            <w:r w:rsidR="00EA3A2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="00EA3A2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Ghurye</w:t>
            </w:r>
            <w:proofErr w:type="spellEnd"/>
            <w:r w:rsidR="00EA3A2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and </w:t>
            </w:r>
            <w:proofErr w:type="spellStart"/>
            <w:r w:rsidR="00EA3A2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MNS</w:t>
            </w:r>
            <w:proofErr w:type="spellEnd"/>
          </w:p>
          <w:p w14:paraId="6466DFA3" w14:textId="3DADB854" w:rsidR="008D6BE2" w:rsidRPr="00EF5CB9" w:rsidRDefault="008D6BE2" w:rsidP="006B087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Sons of the s</w:t>
            </w:r>
            <w:r w:rsidR="009A2AF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o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il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theory</w:t>
            </w:r>
          </w:p>
          <w:p w14:paraId="084E9182" w14:textId="5A04AC72" w:rsidR="008D6BE2" w:rsidRPr="00EF5CB9" w:rsidRDefault="008D6BE2" w:rsidP="006B087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Growing centralization and Hindutva ideology </w:t>
            </w:r>
          </w:p>
          <w:p w14:paraId="4B8FC5F6" w14:textId="33C23099" w:rsidR="003E4320" w:rsidRPr="00EF5CB9" w:rsidRDefault="003E4320" w:rsidP="006B087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 – started with ML, now regional parties and nat</w:t>
            </w:r>
            <w:r w:rsidR="00DF3FE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onal parties </w:t>
            </w:r>
          </w:p>
          <w:p w14:paraId="03973EF6" w14:textId="692D58B0" w:rsidR="00485BC4" w:rsidRPr="00EF5CB9" w:rsidRDefault="00485BC4" w:rsidP="006B087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Seen as a threat to status quo and integrity of the country </w:t>
            </w:r>
          </w:p>
          <w:p w14:paraId="17D5D8AD" w14:textId="0CE569AF" w:rsidR="00DF3FE7" w:rsidRPr="00EF5CB9" w:rsidRDefault="00DF3FE7" w:rsidP="006B087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However, identity politics is inevitable in a democracy as it provides space for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representation and vibrancy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5898873" w14:textId="0A552305" w:rsidR="00DF3FE7" w:rsidRPr="00EF5CB9" w:rsidRDefault="00DF3FE7" w:rsidP="006B087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Need </w:t>
            </w:r>
            <w:r w:rsidR="00E25EB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ways to ensure inclusive democracy, while maintain integrity of the country </w:t>
            </w:r>
          </w:p>
          <w:p w14:paraId="1D882A71" w14:textId="7481E45C" w:rsidR="00327B8C" w:rsidRPr="00EF5CB9" w:rsidRDefault="00327B8C" w:rsidP="006B087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Imp role in bringing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marginalized to mainstream politics</w:t>
            </w:r>
          </w:p>
          <w:p w14:paraId="3437F7AF" w14:textId="77777777" w:rsidR="004A064F" w:rsidRPr="00EF5CB9" w:rsidRDefault="004A064F" w:rsidP="004A064F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17AD0BF3" w14:textId="31DACD16" w:rsidR="004A064F" w:rsidRPr="00EF5CB9" w:rsidRDefault="00CA7A54" w:rsidP="004A064F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based politics</w:t>
            </w:r>
          </w:p>
          <w:p w14:paraId="2A0FBEBC" w14:textId="63393AFA" w:rsidR="00CA7A54" w:rsidRPr="00EF5CB9" w:rsidRDefault="00CA7A54" w:rsidP="00381075">
            <w:pPr>
              <w:pStyle w:val="ListParagraph"/>
              <w:numPr>
                <w:ilvl w:val="0"/>
                <w:numId w:val="4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politics nexus has been a</w:t>
            </w:r>
            <w:r w:rsidR="00755D8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common trend in </w:t>
            </w:r>
            <w:proofErr w:type="spellStart"/>
            <w:r w:rsidR="00755D8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indian</w:t>
            </w:r>
            <w:proofErr w:type="spellEnd"/>
            <w:r w:rsidR="00755D8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history; right from </w:t>
            </w:r>
            <w:proofErr w:type="spellStart"/>
            <w:r w:rsidR="00755D8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khastriyas</w:t>
            </w:r>
            <w:proofErr w:type="spellEnd"/>
            <w:r w:rsidR="00755D8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</w:t>
            </w:r>
            <w:proofErr w:type="spellStart"/>
            <w:r w:rsidR="00755D8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rajputs</w:t>
            </w:r>
            <w:proofErr w:type="spellEnd"/>
            <w:r w:rsidR="00755D8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occupying higher positions</w:t>
            </w:r>
          </w:p>
          <w:p w14:paraId="63D3EAA2" w14:textId="050E3148" w:rsidR="00755D82" w:rsidRPr="00EF5CB9" w:rsidRDefault="00755D82" w:rsidP="00381075">
            <w:pPr>
              <w:pStyle w:val="ListParagraph"/>
              <w:numPr>
                <w:ilvl w:val="0"/>
                <w:numId w:val="4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his study – dominant caste often occupies the </w:t>
            </w:r>
            <w:r w:rsidR="007F386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political positions</w:t>
            </w:r>
          </w:p>
          <w:p w14:paraId="6E56B400" w14:textId="3031034F" w:rsidR="007F3869" w:rsidRPr="00EF5CB9" w:rsidRDefault="007F3869" w:rsidP="00381075">
            <w:pPr>
              <w:pStyle w:val="ListParagraph"/>
              <w:numPr>
                <w:ilvl w:val="0"/>
                <w:numId w:val="4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AB has analyzed how caste and politics have been changing over time</w:t>
            </w:r>
          </w:p>
          <w:p w14:paraId="5C6DD306" w14:textId="2259DFAB" w:rsidR="007F3869" w:rsidRPr="00EF5CB9" w:rsidRDefault="007F3869" w:rsidP="00381075">
            <w:pPr>
              <w:pStyle w:val="ListParagraph"/>
              <w:numPr>
                <w:ilvl w:val="0"/>
                <w:numId w:val="4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Reasons for existence</w:t>
            </w:r>
          </w:p>
          <w:p w14:paraId="60046A2B" w14:textId="7FD7B02F" w:rsidR="007F3869" w:rsidRPr="00EF5CB9" w:rsidRDefault="007F3869" w:rsidP="00381075">
            <w:pPr>
              <w:pStyle w:val="ListParagraph"/>
              <w:numPr>
                <w:ilvl w:val="1"/>
                <w:numId w:val="4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Relative deprivation and reference group theory explains why some caste based groups emerge to achieve equal status – BSP </w:t>
            </w:r>
          </w:p>
          <w:p w14:paraId="5732555D" w14:textId="6C8CA394" w:rsidR="00F9122D" w:rsidRPr="00EF5CB9" w:rsidRDefault="005F76F9" w:rsidP="00381075">
            <w:pPr>
              <w:pStyle w:val="ListParagraph"/>
              <w:numPr>
                <w:ilvl w:val="1"/>
                <w:numId w:val="4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Emergence</w:t>
            </w:r>
            <w:r w:rsidR="00F9122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charismatic authority like Ambedkar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and foundation of depressed class foundation </w:t>
            </w:r>
          </w:p>
          <w:p w14:paraId="3AEEAD8D" w14:textId="34464F5E" w:rsidR="00C706E0" w:rsidRPr="00EF5CB9" w:rsidRDefault="00C706E0" w:rsidP="00381075">
            <w:pPr>
              <w:pStyle w:val="ListParagraph"/>
              <w:numPr>
                <w:ilvl w:val="1"/>
                <w:numId w:val="4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Vote bank politics and people appeasement of weak minded </w:t>
            </w:r>
          </w:p>
          <w:p w14:paraId="37F5BE7A" w14:textId="27A4B4F2" w:rsidR="00E55F38" w:rsidRPr="00EF5CB9" w:rsidRDefault="00E55F38" w:rsidP="00381075">
            <w:pPr>
              <w:pStyle w:val="ListParagraph"/>
              <w:numPr>
                <w:ilvl w:val="1"/>
                <w:numId w:val="4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SANSKRITIZATION in some areas</w:t>
            </w:r>
          </w:p>
          <w:p w14:paraId="594CE673" w14:textId="06F6A4A4" w:rsidR="00C706E0" w:rsidRPr="00EF5CB9" w:rsidRDefault="00817C91" w:rsidP="00381075">
            <w:pPr>
              <w:pStyle w:val="ListParagraph"/>
              <w:numPr>
                <w:ilvl w:val="1"/>
                <w:numId w:val="4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functions – power in political roles for decision making</w:t>
            </w:r>
            <w:r w:rsidR="009D4E3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; representation based democracy (from purely ascriptive)</w:t>
            </w:r>
            <w:r w:rsidR="0033795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push and </w:t>
            </w:r>
            <w:proofErr w:type="spellStart"/>
            <w:r w:rsidR="0033795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ppulls</w:t>
            </w:r>
            <w:proofErr w:type="spellEnd"/>
          </w:p>
          <w:p w14:paraId="7E16F488" w14:textId="72454813" w:rsidR="009D4E35" w:rsidRPr="00EF5CB9" w:rsidRDefault="009D4E35" w:rsidP="00381075">
            <w:pPr>
              <w:pStyle w:val="ListParagraph"/>
              <w:numPr>
                <w:ilvl w:val="1"/>
                <w:numId w:val="4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Dysfunctions – perpetuates caste consciousness and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hierarchy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discrimination (TN example), </w:t>
            </w:r>
            <w:r w:rsidR="001F436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feminists – no focus on women</w:t>
            </w:r>
            <w:r w:rsidR="00F463F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communal violence based on caste politics )</w:t>
            </w:r>
          </w:p>
          <w:p w14:paraId="312A2BEC" w14:textId="0293F06C" w:rsidR="001F436C" w:rsidRPr="00EF5CB9" w:rsidRDefault="00464C1E" w:rsidP="00381075">
            <w:pPr>
              <w:pStyle w:val="ListParagraph"/>
              <w:numPr>
                <w:ilvl w:val="1"/>
                <w:numId w:val="4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https://thewire.in/caste/there-is-an-urgent-need-to-address-how-caste-is-perceived-in-tamil-nadu</w:t>
            </w:r>
          </w:p>
          <w:p w14:paraId="18987050" w14:textId="64E17E95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Rajni Kothari on congress</w:t>
            </w:r>
          </w:p>
          <w:p w14:paraId="0319F87A" w14:textId="0EA18113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Politics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impact</w:t>
            </w:r>
          </w:p>
          <w:p w14:paraId="488169C6" w14:textId="65B5E866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One party dominance since others play a dissimilar role</w:t>
            </w:r>
          </w:p>
        </w:tc>
        <w:tc>
          <w:tcPr>
            <w:tcW w:w="3499" w:type="dxa"/>
            <w:noWrap/>
          </w:tcPr>
          <w:p w14:paraId="27C3A740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489E31D2" w14:textId="77777777" w:rsidTr="00986D19">
        <w:trPr>
          <w:trHeight w:val="692"/>
        </w:trPr>
        <w:tc>
          <w:tcPr>
            <w:tcW w:w="1255" w:type="dxa"/>
            <w:noWrap/>
          </w:tcPr>
          <w:p w14:paraId="2B0970C8" w14:textId="605E9F4C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Regionalism</w:t>
            </w:r>
          </w:p>
        </w:tc>
        <w:tc>
          <w:tcPr>
            <w:tcW w:w="11160" w:type="dxa"/>
            <w:noWrap/>
          </w:tcPr>
          <w:p w14:paraId="06CE3045" w14:textId="77777777" w:rsidR="00E80643" w:rsidRPr="00EF5CB9" w:rsidRDefault="00E80643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Akhtar Majeed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prominence of sub-national identity over national identity</w:t>
            </w:r>
          </w:p>
          <w:p w14:paraId="459A3B5A" w14:textId="5C0139CB" w:rsidR="00805E8E" w:rsidRPr="00EF5CB9" w:rsidRDefault="00805E8E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Harihar Bhattacharya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 </w:t>
            </w:r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  <w:t xml:space="preserve">‘Federalism &amp; Regionalism in India’ –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rooted in India’s diversity and identity markers, geo isolation </w:t>
            </w:r>
          </w:p>
          <w:p w14:paraId="49EE581F" w14:textId="149BB03A" w:rsidR="00805E8E" w:rsidRPr="00EF5CB9" w:rsidRDefault="00805E8E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Gandhi – threat to nationalism </w:t>
            </w:r>
          </w:p>
          <w:p w14:paraId="65CB3DE5" w14:textId="55FA850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Deeper inclination towards one own region that nation as a whole</w:t>
            </w:r>
          </w:p>
          <w:p w14:paraId="0468D8E7" w14:textId="63640424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Political ideology to advance cause of region </w:t>
            </w:r>
          </w:p>
          <w:p w14:paraId="19A342EA" w14:textId="77777777" w:rsidR="00805E8E" w:rsidRPr="00EF5CB9" w:rsidRDefault="002874DC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F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actors -&gt; </w:t>
            </w:r>
          </w:p>
          <w:p w14:paraId="09C507EF" w14:textId="77777777" w:rsidR="00805E8E" w:rsidRPr="00EF5CB9" w:rsidRDefault="001375B4" w:rsidP="00805E8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ethnocentrism</w:t>
            </w:r>
            <w:r w:rsidR="00700489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(Assamese – demanding separate state)</w:t>
            </w:r>
            <w:r w:rsidR="00805E8E"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– NK Bose</w:t>
            </w:r>
          </w:p>
          <w:p w14:paraId="2CCE6190" w14:textId="77777777" w:rsidR="00805E8E" w:rsidRPr="00EF5CB9" w:rsidRDefault="00805E8E" w:rsidP="00805E8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economic deprivation or development</w:t>
            </w:r>
            <w:r w:rsidR="00AD460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proofErr w:type="spellStart"/>
            <w:r w:rsidR="00AD460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telangana</w:t>
            </w:r>
            <w:proofErr w:type="spellEnd"/>
            <w:r w:rsidR="00AD460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indicated by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PC Joshi</w:t>
            </w:r>
          </w:p>
          <w:p w14:paraId="11E1D5A2" w14:textId="77777777" w:rsidR="00805E8E" w:rsidRPr="00EF5CB9" w:rsidRDefault="00805E8E" w:rsidP="00805E8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geo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location</w:t>
            </w:r>
            <w:r w:rsidR="00C55E8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(assam and </w:t>
            </w:r>
            <w:proofErr w:type="spellStart"/>
            <w:r w:rsidR="00C55E8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</w:t>
            </w:r>
            <w:proofErr w:type="spellEnd"/>
            <w:r w:rsidR="00C55E8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state</w:t>
            </w:r>
            <w:proofErr w:type="gramStart"/>
            <w:r w:rsidR="00C55E8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</w:t>
            </w:r>
            <w:proofErr w:type="gramEnd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history</w:t>
            </w:r>
            <w:r w:rsidR="00C55E8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proofErr w:type="spellStart"/>
            <w:r w:rsidR="00C55E8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J&amp;K</w:t>
            </w:r>
            <w:proofErr w:type="spellEnd"/>
            <w:r w:rsidR="00C55E8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alienation</w:t>
            </w:r>
            <w:r w:rsidR="00C55E8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proofErr w:type="spellStart"/>
            <w:r w:rsidR="00AD460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naxals</w:t>
            </w:r>
            <w:proofErr w:type="spellEnd"/>
            <w:r w:rsidR="00AD460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</w:p>
          <w:p w14:paraId="239FFDEA" w14:textId="2B89EDC9" w:rsidR="00805E8E" w:rsidRPr="00EF5CB9" w:rsidRDefault="001375B4" w:rsidP="00805E8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sons of soil concept</w:t>
            </w:r>
            <w:r w:rsidR="00AD460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proofErr w:type="spellStart"/>
            <w:r w:rsidR="00AD460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khalistan</w:t>
            </w:r>
            <w:proofErr w:type="spellEnd"/>
            <w:r w:rsidR="00AD460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="0070048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historical</w:t>
            </w:r>
            <w:r w:rsidR="0016311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proofErr w:type="spellStart"/>
            <w:r w:rsidR="0016311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J&amp;K</w:t>
            </w:r>
            <w:proofErr w:type="spellEnd"/>
            <w:r w:rsidR="0016311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proofErr w:type="spellStart"/>
            <w:r w:rsidR="0016311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muslim</w:t>
            </w:r>
            <w:proofErr w:type="spellEnd"/>
            <w:r w:rsidR="0016311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  <w:r w:rsidR="00805E8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805E8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Paul Brass</w:t>
            </w:r>
            <w:r w:rsidR="00805E8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07F5E4C" w14:textId="0D74437F" w:rsidR="00805E8E" w:rsidRPr="00EF5CB9" w:rsidRDefault="001375B4" w:rsidP="00805E8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growing regional disparities</w:t>
            </w:r>
            <w:r w:rsidR="00805E8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or scarcity of </w:t>
            </w:r>
            <w:proofErr w:type="gramStart"/>
            <w:r w:rsidR="00805E8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resources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proofErr w:type="spellStart"/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Gorkha Nationalist Liberation Forum Darjeeling)</w:t>
            </w:r>
            <w:r w:rsidR="003F45D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</w:p>
          <w:p w14:paraId="257BF430" w14:textId="2F6FFB87" w:rsidR="00805E8E" w:rsidRPr="00EF5CB9" w:rsidRDefault="003F45D6" w:rsidP="00E65E7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Gujjars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Raj</w:t>
            </w:r>
            <w:r w:rsidRPr="00EF5CB9">
              <w:rPr>
                <w:noProof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  <w:proofErr w:type="gramEnd"/>
            <w:r w:rsidR="00805E8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805E8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Paul brass</w:t>
            </w:r>
            <w:r w:rsidR="00805E8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regionalism is result of social setup where masses drive larger gratification from caste, community &amp; region and not from a pan-Indian identity – </w:t>
            </w:r>
            <w:r w:rsidR="00805E8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political </w:t>
            </w:r>
            <w:proofErr w:type="spellStart"/>
            <w:r w:rsidR="00805E8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opportunitism</w:t>
            </w:r>
            <w:proofErr w:type="spellEnd"/>
            <w:r w:rsidR="00805E8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AD6C0AB" w14:textId="1F53904C" w:rsidR="001375B4" w:rsidRPr="00EF5CB9" w:rsidRDefault="00384072" w:rsidP="00805E8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industrial </w:t>
            </w:r>
            <w:r w:rsidR="00D6417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cities like </w:t>
            </w:r>
            <w:proofErr w:type="spellStart"/>
            <w:r w:rsidR="00D6417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chattisgarh</w:t>
            </w:r>
            <w:proofErr w:type="spellEnd"/>
            <w:r w:rsidR="00D6417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5AF95669" w14:textId="2A74E7B1" w:rsidR="001578DA" w:rsidRPr="00EF5CB9" w:rsidRDefault="001578DA" w:rsidP="00805E8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Also manifested as a response to singular ideology at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centre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Hindi as national language</w:t>
            </w:r>
          </w:p>
          <w:p w14:paraId="5140BB32" w14:textId="4067F825" w:rsidR="00805E8E" w:rsidRPr="00EF5CB9" w:rsidRDefault="00805E8E" w:rsidP="00805E8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TK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oomen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failure of congress to identify respect regional aspirations led to rise of regional parties like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Assam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gond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parishad</w:t>
            </w:r>
          </w:p>
          <w:p w14:paraId="4EBF5DF7" w14:textId="4F545BB3" w:rsidR="002874DC" w:rsidRPr="00EF5CB9" w:rsidRDefault="002874DC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Politics – vote bank appeasement</w:t>
            </w:r>
            <w:r w:rsidR="00801AF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</w:t>
            </w:r>
            <w:proofErr w:type="spellStart"/>
            <w:r w:rsidR="00801AF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polticization</w:t>
            </w:r>
            <w:proofErr w:type="spellEnd"/>
            <w:r w:rsidR="00801AF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regional issues gives them hope of identity</w:t>
            </w:r>
            <w:r w:rsidR="009E7DF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9E7DF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9E7DF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9E7DF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Khathiwada</w:t>
            </w:r>
            <w:proofErr w:type="spellEnd"/>
            <w:r w:rsidR="009E7DF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proofErr w:type="spellStart"/>
            <w:r w:rsidR="009E7DF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ku</w:t>
            </w:r>
            <w:r w:rsidR="0000524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chch</w:t>
            </w:r>
            <w:proofErr w:type="spellEnd"/>
          </w:p>
          <w:p w14:paraId="3729D69C" w14:textId="1A3EE729" w:rsidR="002874DC" w:rsidRPr="00EF5CB9" w:rsidRDefault="002874DC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Marxists – state tool to divide and rule</w:t>
            </w:r>
          </w:p>
          <w:p w14:paraId="5ED5317E" w14:textId="51B4D75B" w:rsidR="001375B4" w:rsidRPr="00EF5CB9" w:rsidRDefault="003F45D6" w:rsidP="0034642E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w:drawing>
                <wp:anchor distT="0" distB="0" distL="114300" distR="114300" simplePos="0" relativeHeight="251658300" behindDoc="0" locked="0" layoutInCell="1" allowOverlap="1" wp14:anchorId="20DFA7AB" wp14:editId="7C879C5F">
                  <wp:simplePos x="0" y="0"/>
                  <wp:positionH relativeFrom="column">
                    <wp:posOffset>5457952</wp:posOffset>
                  </wp:positionH>
                  <wp:positionV relativeFrom="paragraph">
                    <wp:posOffset>34544</wp:posOffset>
                  </wp:positionV>
                  <wp:extent cx="1423035" cy="608965"/>
                  <wp:effectExtent l="0" t="0" r="5715" b="635"/>
                  <wp:wrapSquare wrapText="bothSides"/>
                  <wp:docPr id="7170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0110" name=""/>
                          <pic:cNvPicPr/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35" cy="6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Harrison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regionalism pre cursor to nationalism </w:t>
            </w:r>
          </w:p>
          <w:p w14:paraId="7BBC95C7" w14:textId="22A88E07" w:rsidR="001375B4" w:rsidRPr="00EF5CB9" w:rsidRDefault="001578DA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Iqbal </w:t>
            </w:r>
            <w:proofErr w:type="spell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Narian</w:t>
            </w:r>
            <w:proofErr w:type="spellEnd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diff types of regionalism such supra state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(against alliance of other states/ union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Dravida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movt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by 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)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,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inter state</w:t>
            </w:r>
            <w:proofErr w:type="spellEnd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intra state</w:t>
            </w:r>
          </w:p>
          <w:p w14:paraId="4696215D" w14:textId="6C1CE1CF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Functional (strengthen coop fed) and dysfunctional (</w:t>
            </w:r>
            <w:proofErr w:type="spellStart"/>
            <w:r w:rsidR="001578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fissionary</w:t>
            </w:r>
            <w:proofErr w:type="spellEnd"/>
            <w:r w:rsidR="001578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tendency - </w:t>
            </w:r>
            <w:proofErr w:type="spellStart"/>
            <w:r w:rsidR="001578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Ghurye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  <w:r w:rsidR="001578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/ </w:t>
            </w:r>
            <w:r w:rsidR="001578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 Gupta</w:t>
            </w:r>
            <w:r w:rsidR="001578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problematic when interests perceived </w:t>
            </w:r>
            <w:r w:rsidR="001578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diametrically binary opposite</w:t>
            </w:r>
          </w:p>
          <w:p w14:paraId="61B46078" w14:textId="750388E6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Imp case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stidy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JH, created for tribes but not fully developed</w:t>
            </w:r>
          </w:p>
          <w:p w14:paraId="24387E3A" w14:textId="5A26DCFD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Problem when regional interests are politicized for ulterior motives -&gt; regionalism is expected but not a panacea to local issues</w:t>
            </w:r>
          </w:p>
        </w:tc>
        <w:tc>
          <w:tcPr>
            <w:tcW w:w="3499" w:type="dxa"/>
            <w:noWrap/>
          </w:tcPr>
          <w:p w14:paraId="264F3B2F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4183EC9B" w14:textId="77777777" w:rsidTr="00986D19">
        <w:trPr>
          <w:trHeight w:val="692"/>
        </w:trPr>
        <w:tc>
          <w:tcPr>
            <w:tcW w:w="1255" w:type="dxa"/>
            <w:noWrap/>
          </w:tcPr>
          <w:p w14:paraId="37C0EDA9" w14:textId="73CA56A4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Nation</w:t>
            </w:r>
          </w:p>
        </w:tc>
        <w:tc>
          <w:tcPr>
            <w:tcW w:w="11160" w:type="dxa"/>
            <w:noWrap/>
          </w:tcPr>
          <w:p w14:paraId="2AFB63D9" w14:textId="5133BA8E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Oommen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7 ideas of India nation</w:t>
            </w:r>
          </w:p>
          <w:p w14:paraId="0D17A7FA" w14:textId="2543DF5D" w:rsidR="001375B4" w:rsidRPr="00EF5CB9" w:rsidRDefault="004C1C45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ancient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civilisational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entity with </w:t>
            </w:r>
            <w:proofErr w:type="spell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Well defined</w:t>
            </w:r>
            <w:proofErr w:type="spellEnd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geo with </w:t>
            </w:r>
            <w:proofErr w:type="spellStart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</w:t>
            </w:r>
            <w:proofErr w:type="spellEnd"/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culture</w:t>
            </w:r>
          </w:p>
          <w:p w14:paraId="2E443FBB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Fusion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islam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</w:t>
            </w:r>
            <w:proofErr w:type="spellEnd"/>
          </w:p>
          <w:p w14:paraId="40B9CC9E" w14:textId="27D17FFC" w:rsidR="001375B4" w:rsidRPr="00EF5CB9" w:rsidRDefault="004C1C45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Conceptualize as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political entity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Reaction to colonial rule</w:t>
            </w:r>
          </w:p>
          <w:p w14:paraId="3D43A149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Religion as sole basis</w:t>
            </w:r>
          </w:p>
          <w:p w14:paraId="2BA7CBE4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Specific cultural ethos</w:t>
            </w:r>
          </w:p>
          <w:p w14:paraId="668C58FC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Many languages</w:t>
            </w:r>
          </w:p>
          <w:p w14:paraId="2C0A0A4C" w14:textId="77777777" w:rsidR="001375B4" w:rsidRPr="00EF5CB9" w:rsidRDefault="001375B4" w:rsidP="001375B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Synthesis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great and little tradition</w:t>
            </w:r>
          </w:p>
          <w:p w14:paraId="259F54D2" w14:textId="77777777" w:rsidR="004C1C45" w:rsidRPr="00EF5CB9" w:rsidRDefault="004C1C45" w:rsidP="004C1C45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Earnest Gellner – 5 strategies for nation building</w:t>
            </w:r>
          </w:p>
          <w:p w14:paraId="03675DB8" w14:textId="77777777" w:rsidR="004C1C45" w:rsidRPr="00EF5CB9" w:rsidRDefault="004C1C45" w:rsidP="004C1C4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Edu, common language, common enemy, political unification </w:t>
            </w:r>
          </w:p>
          <w:p w14:paraId="6B2D9FC2" w14:textId="77777777" w:rsidR="004C1C45" w:rsidRPr="00EF5CB9" w:rsidRDefault="004C1C45" w:rsidP="004C1C4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India – Const, federalism,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DPSP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civil religion </w:t>
            </w:r>
          </w:p>
          <w:p w14:paraId="1FCA6882" w14:textId="77777777" w:rsidR="004C1C45" w:rsidRPr="00EF5CB9" w:rsidRDefault="004C1C45" w:rsidP="004C1C45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Challenges – ethno-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centricicsm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succession (NK Bose), communalism and fundamentalism (Khalistan)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Amartya Sen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EABC6B4" w14:textId="77777777" w:rsidR="004C1C45" w:rsidRPr="00EF5CB9" w:rsidRDefault="004C1C45" w:rsidP="004C1C45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AB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focus on more pressing issues</w:t>
            </w:r>
          </w:p>
          <w:p w14:paraId="7F6A45DB" w14:textId="3E8D63A0" w:rsidR="004C1C45" w:rsidRPr="00EF5CB9" w:rsidRDefault="004C1C45" w:rsidP="004C1C45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Palligard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Weber </w:t>
            </w:r>
          </w:p>
        </w:tc>
        <w:tc>
          <w:tcPr>
            <w:tcW w:w="3499" w:type="dxa"/>
            <w:noWrap/>
          </w:tcPr>
          <w:p w14:paraId="2B06DE1E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4C1C45" w:rsidRPr="00EF5CB9" w14:paraId="6BEFA001" w14:textId="77777777" w:rsidTr="00986D19">
        <w:trPr>
          <w:trHeight w:val="692"/>
        </w:trPr>
        <w:tc>
          <w:tcPr>
            <w:tcW w:w="1255" w:type="dxa"/>
            <w:noWrap/>
          </w:tcPr>
          <w:p w14:paraId="0EBAFC05" w14:textId="7A593680" w:rsidR="004C1C45" w:rsidRPr="00EF5CB9" w:rsidRDefault="004C1C45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Democracy</w:t>
            </w:r>
          </w:p>
        </w:tc>
        <w:tc>
          <w:tcPr>
            <w:tcW w:w="11160" w:type="dxa"/>
            <w:noWrap/>
          </w:tcPr>
          <w:p w14:paraId="1B30450A" w14:textId="77777777" w:rsidR="004C1C45" w:rsidRPr="00EF5CB9" w:rsidRDefault="004C1C45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w:t xml:space="preserve">Gandhi, Lincoln </w:t>
            </w:r>
          </w:p>
          <w:p w14:paraId="174716FF" w14:textId="77777777" w:rsidR="004C1C45" w:rsidRPr="00EF5CB9" w:rsidRDefault="004C1C45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w:t>Offers equality</w:t>
            </w:r>
          </w:p>
          <w:p w14:paraId="089F6F7A" w14:textId="77777777" w:rsidR="004C1C45" w:rsidRPr="00EF5CB9" w:rsidRDefault="004C1C45" w:rsidP="004C1C4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w:t xml:space="preserve">Political </w:t>
            </w:r>
          </w:p>
          <w:p w14:paraId="18988C84" w14:textId="2F80F844" w:rsidR="004C1C45" w:rsidRPr="00EF5CB9" w:rsidRDefault="004C1C45" w:rsidP="004C1C4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w:t>Economic</w:t>
            </w:r>
          </w:p>
          <w:p w14:paraId="06B42BD5" w14:textId="77777777" w:rsidR="004C1C45" w:rsidRPr="00EF5CB9" w:rsidRDefault="004C1C45" w:rsidP="004C1C4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w:t xml:space="preserve">Social </w:t>
            </w:r>
          </w:p>
          <w:p w14:paraId="512B9193" w14:textId="77777777" w:rsidR="004C1C45" w:rsidRPr="00EF5CB9" w:rsidRDefault="004C1C45" w:rsidP="004C1C45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w:t xml:space="preserve">Oomen – democracy not working as exclusionary structures like untouchability; AR Desai </w:t>
            </w:r>
          </w:p>
          <w:p w14:paraId="1D4BBD3F" w14:textId="265BEC47" w:rsidR="004C1C45" w:rsidRPr="00EF5CB9" w:rsidRDefault="004C1C45" w:rsidP="004C1C45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w:t xml:space="preserve">Functions of a democracy – affirmative action, self correcting and updating, freedom to speech – harbinger of revolution and media </w:t>
            </w:r>
          </w:p>
          <w:p w14:paraId="70AE6493" w14:textId="77777777" w:rsidR="004C1C45" w:rsidRPr="00EF5CB9" w:rsidRDefault="004C1C45" w:rsidP="004C1C45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w:t>AB – way and actual</w:t>
            </w:r>
          </w:p>
          <w:p w14:paraId="366317CB" w14:textId="697C9A8F" w:rsidR="004C1C45" w:rsidRPr="00EF5CB9" w:rsidRDefault="004C1C45" w:rsidP="004C1C45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w:t xml:space="preserve">Erikson </w:t>
            </w:r>
          </w:p>
        </w:tc>
        <w:tc>
          <w:tcPr>
            <w:tcW w:w="3499" w:type="dxa"/>
            <w:noWrap/>
          </w:tcPr>
          <w:p w14:paraId="1294A7A2" w14:textId="77777777" w:rsidR="004C1C45" w:rsidRPr="00EF5CB9" w:rsidRDefault="004C1C45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073C99AC" w14:textId="77777777" w:rsidTr="00986D19">
        <w:trPr>
          <w:trHeight w:val="692"/>
        </w:trPr>
        <w:tc>
          <w:tcPr>
            <w:tcW w:w="1255" w:type="dxa"/>
            <w:noWrap/>
          </w:tcPr>
          <w:p w14:paraId="62AC9A92" w14:textId="4A73C642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elite</w:t>
            </w:r>
          </w:p>
        </w:tc>
        <w:tc>
          <w:tcPr>
            <w:tcW w:w="11160" w:type="dxa"/>
            <w:noWrap/>
          </w:tcPr>
          <w:p w14:paraId="5C2C2782" w14:textId="001D75C9" w:rsidR="00321937" w:rsidRPr="00EF5CB9" w:rsidRDefault="00321937" w:rsidP="0032193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Paretoa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/ Mosca/ CW Mills</w:t>
            </w:r>
          </w:p>
          <w:p w14:paraId="74F17A66" w14:textId="2F1BE4FA" w:rsidR="00321937" w:rsidRPr="00EF5CB9" w:rsidRDefault="00321937" w:rsidP="0032193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Ram Ahuja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defines elite through 4 features: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DP PR</w:t>
            </w:r>
          </w:p>
          <w:p w14:paraId="6932DAFD" w14:textId="77777777" w:rsidR="00321937" w:rsidRPr="00EF5CB9" w:rsidRDefault="00321937" w:rsidP="0032193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 dominant group which possesses distinctiveness &amp; exclusiveness</w:t>
            </w:r>
          </w:p>
          <w:p w14:paraId="51689361" w14:textId="77777777" w:rsidR="00321937" w:rsidRPr="00EF5CB9" w:rsidRDefault="00321937" w:rsidP="0032193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The term does not apply to any 1 person but to a plurality, collectivity of persons, however small it may be</w:t>
            </w:r>
          </w:p>
          <w:p w14:paraId="0C5F7F7F" w14:textId="77777777" w:rsidR="00321937" w:rsidRPr="00EF5CB9" w:rsidRDefault="00321937" w:rsidP="0032193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This identifiable collectivity has certain attributes &amp; skills which give it not only a certain superiority but also power of decision-making &amp; influencing others</w:t>
            </w:r>
          </w:p>
          <w:p w14:paraId="25A33C3C" w14:textId="27EFB2F7" w:rsidR="00321937" w:rsidRPr="00EF5CB9" w:rsidRDefault="00321937" w:rsidP="0032193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Elite is a relative term–group is identified as elite in a particular field in which it commands excellence but in other groups, these elite may be considered as ordinary members</w:t>
            </w:r>
          </w:p>
          <w:p w14:paraId="75031054" w14:textId="3701690C" w:rsidR="00321937" w:rsidRPr="00EF5CB9" w:rsidRDefault="00321937" w:rsidP="0032193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Talks about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movement of elite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not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circu;ation</w:t>
            </w:r>
            <w:proofErr w:type="spellEnd"/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from lower positions to higher political positions</w:t>
            </w:r>
          </w:p>
          <w:p w14:paraId="2A83798B" w14:textId="06B2FA00" w:rsidR="00321937" w:rsidRPr="00EF5CB9" w:rsidRDefault="00321937" w:rsidP="0032193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4 phases of elites in India</w:t>
            </w:r>
          </w:p>
          <w:p w14:paraId="3DD93A4F" w14:textId="6C38EC72" w:rsidR="00321937" w:rsidRPr="00EF5CB9" w:rsidRDefault="00830E18" w:rsidP="0032193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Post-I phase (1947-52) – Stable with focus on partition and refugee rehabilitation </w:t>
            </w:r>
          </w:p>
          <w:p w14:paraId="7E291736" w14:textId="5AF092A1" w:rsidR="00830E18" w:rsidRPr="00EF5CB9" w:rsidRDefault="00830E18" w:rsidP="0032193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Consolidation phase (1952-</w:t>
            </w:r>
            <w:proofErr w:type="gram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62)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---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eco and social dev of poor through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FYPs</w:t>
            </w:r>
            <w:proofErr w:type="spellEnd"/>
          </w:p>
          <w:p w14:paraId="671427E2" w14:textId="5B0F30F0" w:rsidR="00830E18" w:rsidRPr="00EF5CB9" w:rsidRDefault="00830E18" w:rsidP="0032193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Chaotic phase (1962-71)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multi-party coalitions + non congress govts</w:t>
            </w:r>
          </w:p>
          <w:p w14:paraId="42B8FDDC" w14:textId="11E9D5C2" w:rsidR="00830E18" w:rsidRPr="00EF5CB9" w:rsidRDefault="00830E18" w:rsidP="0032193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Authoritarian phase (1971-</w:t>
            </w:r>
            <w:proofErr w:type="gram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89)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---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single charismatic leader with legitimate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authorty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centralized</w:t>
            </w:r>
          </w:p>
          <w:p w14:paraId="0CED168C" w14:textId="5FCD05F0" w:rsidR="00830E18" w:rsidRPr="00EF5CB9" w:rsidRDefault="00830E18" w:rsidP="00321937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Multi party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till 1999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-party phase</w:t>
            </w:r>
          </w:p>
          <w:p w14:paraId="0D3CD867" w14:textId="25769CDC" w:rsidR="00830E18" w:rsidRPr="00EF5CB9" w:rsidRDefault="00830E18" w:rsidP="00830E18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P1 notes</w:t>
            </w:r>
          </w:p>
          <w:p w14:paraId="00894307" w14:textId="21903CFE" w:rsidR="00321937" w:rsidRPr="00EF5CB9" w:rsidRDefault="00321937" w:rsidP="0032193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Social and pol elites differentiated in rural areas - AB</w:t>
            </w:r>
          </w:p>
          <w:p w14:paraId="7F4A44A4" w14:textId="10058A6E" w:rsidR="00830E18" w:rsidRPr="00EF5CB9" w:rsidRDefault="00830E18" w:rsidP="00830E18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Y Singh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: Changes in pattern of elite composition acc to Y Singh:</w:t>
            </w:r>
          </w:p>
          <w:p w14:paraId="5F384FCC" w14:textId="77777777" w:rsidR="00830E18" w:rsidRPr="00EF5CB9" w:rsidRDefault="00830E18" w:rsidP="00830E1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●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↑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Influence of rural based pol leaders</w:t>
            </w:r>
          </w:p>
          <w:p w14:paraId="0E5A27A5" w14:textId="77777777" w:rsidR="00830E18" w:rsidRPr="00EF5CB9" w:rsidRDefault="00830E18" w:rsidP="00830E1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lastRenderedPageBreak/>
              <w:t>●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Slight </w:t>
            </w: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influence of leaders drawn from various professions</w:t>
            </w:r>
          </w:p>
          <w:p w14:paraId="33AF92F3" w14:textId="77777777" w:rsidR="00830E18" w:rsidRPr="00EF5CB9" w:rsidRDefault="00830E18" w:rsidP="00830E1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●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↑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No of middle class persons</w:t>
            </w:r>
          </w:p>
          <w:p w14:paraId="065C2A60" w14:textId="71A53BFB" w:rsidR="00830E18" w:rsidRPr="00EF5CB9" w:rsidRDefault="00830E18" w:rsidP="00830E1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●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↑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articulation of regional &amp; interest-oriented goals in pol cultural ideologies</w:t>
            </w:r>
          </w:p>
          <w:p w14:paraId="6B012674" w14:textId="77777777" w:rsidR="00830E18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Dipankar Gupta – citizen elite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-&gt; intellectual and non-partisan people who lead change</w:t>
            </w:r>
          </w:p>
          <w:p w14:paraId="12B2C0AA" w14:textId="203BE33C" w:rsidR="001375B4" w:rsidRPr="00EF5CB9" w:rsidRDefault="00830E18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Dalit elites</w:t>
            </w:r>
            <w:r w:rsidR="001375B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</w:tc>
        <w:tc>
          <w:tcPr>
            <w:tcW w:w="3499" w:type="dxa"/>
            <w:noWrap/>
          </w:tcPr>
          <w:p w14:paraId="6E95E344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0B2CF435" w14:textId="77777777" w:rsidTr="00986D19">
        <w:trPr>
          <w:trHeight w:val="692"/>
        </w:trPr>
        <w:tc>
          <w:tcPr>
            <w:tcW w:w="1255" w:type="dxa"/>
            <w:noWrap/>
          </w:tcPr>
          <w:p w14:paraId="39543333" w14:textId="5042F2E2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  <w:tc>
          <w:tcPr>
            <w:tcW w:w="11160" w:type="dxa"/>
            <w:noWrap/>
          </w:tcPr>
          <w:p w14:paraId="6E3CF5EE" w14:textId="25574C4B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  <w:tc>
          <w:tcPr>
            <w:tcW w:w="3499" w:type="dxa"/>
            <w:noWrap/>
          </w:tcPr>
          <w:p w14:paraId="33B39376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1375B4" w:rsidRPr="00EF5CB9" w14:paraId="10F858B4" w14:textId="77777777" w:rsidTr="00986D19">
        <w:trPr>
          <w:trHeight w:val="692"/>
        </w:trPr>
        <w:tc>
          <w:tcPr>
            <w:tcW w:w="1255" w:type="dxa"/>
            <w:noWrap/>
          </w:tcPr>
          <w:p w14:paraId="6CBA8FF2" w14:textId="24AA75B9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NGOs</w:t>
            </w:r>
          </w:p>
        </w:tc>
        <w:tc>
          <w:tcPr>
            <w:tcW w:w="11160" w:type="dxa"/>
            <w:noWrap/>
          </w:tcPr>
          <w:p w14:paraId="6F5CCA3D" w14:textId="2F4B46E1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Smile foundation – education, health, women empowerment</w:t>
            </w:r>
          </w:p>
          <w:p w14:paraId="625B7B50" w14:textId="2B794225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Pratham – education</w:t>
            </w:r>
          </w:p>
          <w:p w14:paraId="5421F983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CRY – Children </w:t>
            </w:r>
          </w:p>
          <w:p w14:paraId="7981624D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Nanhi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kali – women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</w:p>
          <w:p w14:paraId="0E452B16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helpAge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India</w:t>
            </w:r>
          </w:p>
          <w:p w14:paraId="564E1B3A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Goonj – infra, water, disaster mgt</w:t>
            </w:r>
          </w:p>
          <w:p w14:paraId="3E9B472F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Care India – reduce poverty and injustice </w:t>
            </w:r>
          </w:p>
          <w:p w14:paraId="6C5DA859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saveLife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Foundation – road safety -&gt; Mumbai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pune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expressway safe corridor</w:t>
            </w:r>
          </w:p>
          <w:p w14:paraId="6B97FF5E" w14:textId="77777777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salaam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balak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children rehab not homes</w:t>
            </w:r>
          </w:p>
          <w:p w14:paraId="4C31152C" w14:textId="638A68C2" w:rsidR="001375B4" w:rsidRPr="00EF5CB9" w:rsidRDefault="001375B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Oxfam India – works on reducing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dalit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other caste inequalities</w:t>
            </w:r>
          </w:p>
        </w:tc>
        <w:tc>
          <w:tcPr>
            <w:tcW w:w="3499" w:type="dxa"/>
            <w:noWrap/>
          </w:tcPr>
          <w:p w14:paraId="1206264F" w14:textId="77777777" w:rsidR="001375B4" w:rsidRPr="00EF5CB9" w:rsidRDefault="001375B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563838" w:rsidRPr="00EF5CB9" w14:paraId="60A9452B" w14:textId="77777777" w:rsidTr="00986D19">
        <w:trPr>
          <w:trHeight w:val="692"/>
        </w:trPr>
        <w:tc>
          <w:tcPr>
            <w:tcW w:w="1255" w:type="dxa"/>
            <w:noWrap/>
          </w:tcPr>
          <w:p w14:paraId="06998376" w14:textId="1DDA77D1" w:rsidR="00563838" w:rsidRPr="00EF5CB9" w:rsidRDefault="00563838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Panchayati raj</w:t>
            </w:r>
            <w:proofErr w:type="gramStart"/>
            <w:r w:rsidR="001578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/  Decentralization</w:t>
            </w:r>
            <w:proofErr w:type="gramEnd"/>
            <w:r w:rsidR="001578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power</w:t>
            </w:r>
          </w:p>
        </w:tc>
        <w:tc>
          <w:tcPr>
            <w:tcW w:w="11160" w:type="dxa"/>
            <w:noWrap/>
          </w:tcPr>
          <w:p w14:paraId="47F78D98" w14:textId="51840A4A" w:rsidR="006D2F63" w:rsidRPr="00EF5CB9" w:rsidRDefault="006D2F63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True manifestation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village republics</w:t>
            </w:r>
          </w:p>
          <w:p w14:paraId="17C80AA3" w14:textId="31A5FD6A" w:rsidR="00563838" w:rsidRPr="00EF5CB9" w:rsidRDefault="00563838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Traditional system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sabhas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smitis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but ascriptive</w:t>
            </w:r>
          </w:p>
          <w:p w14:paraId="771FCD0B" w14:textId="61FDEC8F" w:rsidR="001578DA" w:rsidRPr="00EF5CB9" w:rsidRDefault="001578DA" w:rsidP="008D4415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Lord Bryce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best school of democracy &amp; best guarantee for its success is the practice of local self-govt</w:t>
            </w:r>
          </w:p>
          <w:p w14:paraId="0D973673" w14:textId="53B29E7C" w:rsidR="001578DA" w:rsidRPr="00EF5CB9" w:rsidRDefault="001578DA" w:rsidP="009B1CC2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Vora &amp; Palshikar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grassroot politics has led to change in the v nature of Indian politics from </w:t>
            </w:r>
            <w:r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lang w:eastAsia="en-US"/>
              </w:rPr>
              <w:t xml:space="preserve">politics of ideology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to </w:t>
            </w:r>
            <w:r w:rsidRPr="00EF5CB9">
              <w:rPr>
                <w:rFonts w:asciiTheme="minorHAnsi" w:hAnsiTheme="minorHAnsi" w:cstheme="minorHAnsi"/>
                <w:i/>
                <w:iCs/>
                <w:color w:val="000000"/>
                <w:sz w:val="14"/>
                <w:szCs w:val="14"/>
                <w:lang w:eastAsia="en-US"/>
              </w:rPr>
              <w:t>politics of representation</w:t>
            </w:r>
          </w:p>
          <w:p w14:paraId="473C504C" w14:textId="309EAF60" w:rsidR="00563838" w:rsidRPr="00EF5CB9" w:rsidRDefault="00E479AA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Functions – </w:t>
            </w:r>
          </w:p>
          <w:p w14:paraId="47CCD77D" w14:textId="78FFD65D" w:rsidR="00995CE7" w:rsidRPr="00EF5CB9" w:rsidRDefault="00995CE7" w:rsidP="00E479AA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AB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class caste power</w:t>
            </w:r>
          </w:p>
          <w:p w14:paraId="7ED9DA16" w14:textId="35CD4857" w:rsidR="00995CE7" w:rsidRPr="00EF5CB9" w:rsidRDefault="00995CE7" w:rsidP="00E479AA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Charleson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Jafferlot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politicization of untouchables – social mobility</w:t>
            </w:r>
            <w:r w:rsidR="00600A8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secular hierarchy</w:t>
            </w:r>
          </w:p>
          <w:p w14:paraId="293C66F8" w14:textId="716EEED2" w:rsidR="00E479AA" w:rsidRPr="00EF5CB9" w:rsidRDefault="00E479AA" w:rsidP="00E479AA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Politics caste nexus</w:t>
            </w:r>
          </w:p>
          <w:p w14:paraId="546575BA" w14:textId="77777777" w:rsidR="00E479AA" w:rsidRPr="00EF5CB9" w:rsidRDefault="00E479AA" w:rsidP="00E479AA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Women empowerment </w:t>
            </w:r>
          </w:p>
          <w:p w14:paraId="3D5FD91A" w14:textId="77777777" w:rsidR="00EF36E4" w:rsidRPr="00EF5CB9" w:rsidRDefault="00EF36E4" w:rsidP="00E479AA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Social solidarity</w:t>
            </w:r>
          </w:p>
          <w:p w14:paraId="2A6FF64D" w14:textId="77777777" w:rsidR="00EF36E4" w:rsidRPr="00EF5CB9" w:rsidRDefault="00EF36E4" w:rsidP="00E479AA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Reduce rural urban divide</w:t>
            </w:r>
          </w:p>
          <w:p w14:paraId="05E7686B" w14:textId="77777777" w:rsidR="00EF36E4" w:rsidRPr="00EF5CB9" w:rsidRDefault="00EF36E4" w:rsidP="00E479AA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Reduce crime rate</w:t>
            </w:r>
          </w:p>
          <w:p w14:paraId="65A231E3" w14:textId="0D36375E" w:rsidR="00EF36E4" w:rsidRPr="00EF5CB9" w:rsidRDefault="00EF36E4" w:rsidP="00EF36E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Challenges</w:t>
            </w:r>
          </w:p>
          <w:p w14:paraId="30502F1D" w14:textId="3F6BD127" w:rsidR="00EF36E4" w:rsidRPr="00EF5CB9" w:rsidRDefault="00E17D65" w:rsidP="00EF36E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Critical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school - </w:t>
            </w:r>
            <w:r w:rsidR="00EF36E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Power elites and new classes in ASS</w:t>
            </w:r>
          </w:p>
          <w:p w14:paraId="3318BF3E" w14:textId="6FFDE3A7" w:rsidR="00EF36E4" w:rsidRPr="00EF5CB9" w:rsidRDefault="00606054" w:rsidP="00EF36E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Veena das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</w:t>
            </w:r>
            <w:r w:rsidR="000F286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False </w:t>
            </w:r>
            <w:proofErr w:type="spellStart"/>
            <w:r w:rsidR="000F286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emanticipation</w:t>
            </w:r>
            <w:proofErr w:type="spellEnd"/>
            <w:r w:rsidR="000F286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women – </w:t>
            </w:r>
            <w:proofErr w:type="spellStart"/>
            <w:r w:rsidR="000F286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pati</w:t>
            </w:r>
            <w:proofErr w:type="spellEnd"/>
            <w:r w:rsidR="000F286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sarpanch </w:t>
            </w:r>
          </w:p>
          <w:p w14:paraId="3EC25B63" w14:textId="77777777" w:rsidR="000F2862" w:rsidRPr="00EF5CB9" w:rsidRDefault="000F2862" w:rsidP="00EF36E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Lack of funds and infra</w:t>
            </w:r>
          </w:p>
          <w:p w14:paraId="35DC22F1" w14:textId="77777777" w:rsidR="000F2862" w:rsidRPr="00EF5CB9" w:rsidRDefault="000F2862" w:rsidP="00EF36E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Lack of skilling</w:t>
            </w:r>
          </w:p>
          <w:p w14:paraId="0C6749DD" w14:textId="1C6B9D18" w:rsidR="000F2862" w:rsidRPr="00EF5CB9" w:rsidRDefault="001E378F" w:rsidP="00EF36E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Oomen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</w:t>
            </w:r>
            <w:r w:rsidR="001578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south</w:t>
            </w:r>
            <w:proofErr w:type="gramEnd"/>
            <w:r w:rsidR="001578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1578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="001578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had early adoption – social democracy  - </w:t>
            </w:r>
            <w:r w:rsidR="006A135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PRI failed in north </w:t>
            </w:r>
            <w:proofErr w:type="spellStart"/>
            <w:r w:rsidR="006A135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="001578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due to dominant caste system</w:t>
            </w:r>
            <w:r w:rsidR="006A135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C54F8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 violent riots in WB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 panchayat elections</w:t>
            </w:r>
          </w:p>
          <w:p w14:paraId="09286BCD" w14:textId="77777777" w:rsidR="00606054" w:rsidRPr="00EF5CB9" w:rsidRDefault="001578DA" w:rsidP="00EF36E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Fernandes</w:t>
            </w:r>
            <w:r w:rsidR="0060605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 Dalit leader not allowed to sit on chair in TN</w:t>
            </w:r>
          </w:p>
          <w:p w14:paraId="78DDF8C8" w14:textId="77777777" w:rsidR="001578DA" w:rsidRPr="00EF5CB9" w:rsidRDefault="008B5397" w:rsidP="00EF36E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Omvedt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Dalits perpetually treated as lower caste -&gt; led to conflicts as unacceptable by dominant caste </w:t>
            </w:r>
          </w:p>
          <w:p w14:paraId="4A54F3B9" w14:textId="2346483C" w:rsidR="008B5397" w:rsidRPr="00EF5CB9" w:rsidRDefault="008B5397" w:rsidP="00EF36E4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Paul Brass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state not ready to devolve funds or powers</w:t>
            </w:r>
          </w:p>
        </w:tc>
        <w:tc>
          <w:tcPr>
            <w:tcW w:w="3499" w:type="dxa"/>
            <w:noWrap/>
          </w:tcPr>
          <w:p w14:paraId="3816E057" w14:textId="65DA4003" w:rsidR="00563838" w:rsidRPr="00EF5CB9" w:rsidRDefault="00563838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DE6DB1" w:rsidRPr="00EF5CB9" w14:paraId="1BB2A891" w14:textId="77777777" w:rsidTr="00DE6DB1">
        <w:trPr>
          <w:trHeight w:val="161"/>
        </w:trPr>
        <w:tc>
          <w:tcPr>
            <w:tcW w:w="15914" w:type="dxa"/>
            <w:gridSpan w:val="3"/>
            <w:noWrap/>
          </w:tcPr>
          <w:p w14:paraId="7E479882" w14:textId="220F367B" w:rsidR="00DE6DB1" w:rsidRPr="00EF5CB9" w:rsidRDefault="00DE6DB1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Population dynamics</w:t>
            </w:r>
          </w:p>
        </w:tc>
      </w:tr>
      <w:tr w:rsidR="002C5CE7" w:rsidRPr="00EF5CB9" w14:paraId="0C4065E4" w14:textId="77777777" w:rsidTr="00986D19">
        <w:trPr>
          <w:trHeight w:val="692"/>
        </w:trPr>
        <w:tc>
          <w:tcPr>
            <w:tcW w:w="1255" w:type="dxa"/>
            <w:noWrap/>
          </w:tcPr>
          <w:p w14:paraId="5DA8B167" w14:textId="360842D5" w:rsidR="002C5CE7" w:rsidRPr="00EF5CB9" w:rsidRDefault="00800EC7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Pop size, growth</w:t>
            </w:r>
            <w:r w:rsidR="003D037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comp and distribution</w:t>
            </w:r>
          </w:p>
        </w:tc>
        <w:tc>
          <w:tcPr>
            <w:tcW w:w="11160" w:type="dxa"/>
            <w:noWrap/>
          </w:tcPr>
          <w:p w14:paraId="0010E694" w14:textId="0E6F2A58" w:rsidR="002228F3" w:rsidRPr="00EF5CB9" w:rsidRDefault="002228F3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Demography – systematic study of pop </w:t>
            </w:r>
          </w:p>
          <w:p w14:paraId="764CBCB0" w14:textId="2F7A40B3" w:rsidR="002C5CE7" w:rsidRPr="00EF5CB9" w:rsidRDefault="00AC0F10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1.4bn – largest pop </w:t>
            </w:r>
          </w:p>
          <w:p w14:paraId="7F342A3E" w14:textId="55E6D54C" w:rsidR="00FE3E6A" w:rsidRPr="00EF5CB9" w:rsidRDefault="00C73F38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Collect pop data – census or survey; first census in 1872</w:t>
            </w:r>
          </w:p>
          <w:p w14:paraId="5CF6D764" w14:textId="77777777" w:rsidR="0066635B" w:rsidRPr="00EF5CB9" w:rsidRDefault="0066635B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Demoraphic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dividend – 60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% pop in 15-59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yearsof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age; peak by 2040</w:t>
            </w:r>
          </w:p>
          <w:p w14:paraId="6F101511" w14:textId="77777777" w:rsidR="0066635B" w:rsidRPr="00EF5CB9" w:rsidRDefault="0066635B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Need to harness demographic divided - &gt; </w:t>
            </w:r>
          </w:p>
          <w:p w14:paraId="780D490F" w14:textId="77777777" w:rsidR="0066635B" w:rsidRPr="00EF5CB9" w:rsidRDefault="0066635B" w:rsidP="0066635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education, training and cap building</w:t>
            </w:r>
          </w:p>
          <w:p w14:paraId="20907B4C" w14:textId="77777777" w:rsidR="0066635B" w:rsidRPr="00EF5CB9" w:rsidRDefault="0066635B" w:rsidP="0066635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focus on reproductive health</w:t>
            </w:r>
          </w:p>
          <w:p w14:paraId="45227D86" w14:textId="77777777" w:rsidR="0066635B" w:rsidRPr="00EF5CB9" w:rsidRDefault="0066635B" w:rsidP="0066635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focus of overall health</w:t>
            </w:r>
          </w:p>
          <w:p w14:paraId="07E7D4CF" w14:textId="77777777" w:rsidR="0066635B" w:rsidRPr="00EF5CB9" w:rsidRDefault="0066635B" w:rsidP="0066635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gender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includive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growth</w:t>
            </w:r>
          </w:p>
          <w:p w14:paraId="68720AD4" w14:textId="77777777" w:rsidR="0066635B" w:rsidRPr="00EF5CB9" w:rsidRDefault="0066635B" w:rsidP="0066635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employment opportunities and social security</w:t>
            </w:r>
          </w:p>
          <w:p w14:paraId="5CA8204E" w14:textId="77777777" w:rsidR="0066635B" w:rsidRPr="00EF5CB9" w:rsidRDefault="0066635B" w:rsidP="0066635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protection against adverse impacts of CC and resilient infra</w:t>
            </w:r>
          </w:p>
          <w:p w14:paraId="08C87C87" w14:textId="283E82C8" w:rsidR="00882FC0" w:rsidRPr="00EF5CB9" w:rsidRDefault="00882FC0" w:rsidP="00882FC0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Malthusian hypothesis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112F6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 pop rises geometrically, while production rises arithmetically; so excess pop will starve to death</w:t>
            </w:r>
          </w:p>
          <w:p w14:paraId="232183D5" w14:textId="34E86CA8" w:rsidR="00F03675" w:rsidRPr="00EF5CB9" w:rsidRDefault="00F03675" w:rsidP="00F0367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Suggested control via moral suasion (don’t get married) or positive check (</w:t>
            </w:r>
            <w:r w:rsidR="00676AD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shorten life by increases work or exposure to diseases)</w:t>
            </w:r>
          </w:p>
          <w:p w14:paraId="1D9B1683" w14:textId="28C9D837" w:rsidR="00495FFF" w:rsidRPr="00EF5CB9" w:rsidRDefault="00495FFF" w:rsidP="00F0367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Criticism </w:t>
            </w:r>
            <w:r w:rsidR="00E83B3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E83B3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didn’t suggest birth control or increasing productivity </w:t>
            </w:r>
          </w:p>
          <w:p w14:paraId="53ECCCB2" w14:textId="4406E8A4" w:rsidR="00E57D9E" w:rsidRPr="00EF5CB9" w:rsidRDefault="00E57D9E" w:rsidP="00F0367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He also confuses between fertility and fecundity </w:t>
            </w:r>
            <w:r w:rsidR="003C0DC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(potential of </w:t>
            </w:r>
            <w:proofErr w:type="spellStart"/>
            <w:r w:rsidR="003C0DC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offspirngs</w:t>
            </w:r>
            <w:proofErr w:type="spellEnd"/>
            <w:r w:rsidR="003C0DC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331CC053" w14:textId="228421CD" w:rsidR="00547C67" w:rsidRPr="00EF5CB9" w:rsidRDefault="00547C67" w:rsidP="00547C6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Marx – over pop due to capitalist – they want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labor  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creating an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industrial reserve army</w:t>
            </w:r>
          </w:p>
          <w:p w14:paraId="51D3BAF0" w14:textId="6B5DD522" w:rsidR="00AC7279" w:rsidRPr="00EF5CB9" w:rsidRDefault="00AC7279" w:rsidP="009551A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As pop increase, wages fall</w:t>
            </w:r>
          </w:p>
          <w:p w14:paraId="56A7D542" w14:textId="591D3DAB" w:rsidR="009551A7" w:rsidRPr="00EF5CB9" w:rsidRDefault="009551A7" w:rsidP="009551A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Criticism – even non-industrialist nations suffered from over pop </w:t>
            </w:r>
          </w:p>
          <w:p w14:paraId="15B3E17F" w14:textId="695B92C4" w:rsidR="00027554" w:rsidRPr="00EF5CB9" w:rsidRDefault="00027554" w:rsidP="009551A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Also wages havent fallen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despite pop increasing from 32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1.4bn </w:t>
            </w:r>
          </w:p>
          <w:p w14:paraId="468F673B" w14:textId="19454714" w:rsidR="000112F7" w:rsidRPr="00EF5CB9" w:rsidRDefault="000112F7" w:rsidP="000112F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>Thomas double day – diet theory</w:t>
            </w:r>
          </w:p>
          <w:p w14:paraId="3C7A1847" w14:textId="0E7B24A4" w:rsidR="000112F7" w:rsidRPr="00EF5CB9" w:rsidRDefault="00F03B3E" w:rsidP="000112F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Diet determines pop growth -&gt; larger food supply means lesser pop increase</w:t>
            </w:r>
          </w:p>
          <w:p w14:paraId="180DA859" w14:textId="7FC4C9CA" w:rsidR="00780E0D" w:rsidRPr="00EF5CB9" w:rsidRDefault="00780E0D" w:rsidP="000112F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Thin, undernourished people give birth to more people</w:t>
            </w:r>
          </w:p>
          <w:p w14:paraId="2B9C3344" w14:textId="57285114" w:rsidR="003F6522" w:rsidRPr="00EF5CB9" w:rsidRDefault="003F6522" w:rsidP="000112F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Divided society into 3 groups – affluent, poor and median (whose numbers fall, increase and remain station)</w:t>
            </w:r>
          </w:p>
          <w:p w14:paraId="09E04891" w14:textId="77777777" w:rsidR="00517B38" w:rsidRPr="00EF5CB9" w:rsidRDefault="003F6522" w:rsidP="00D658DA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However, no scientific basis of this theory + even affluent class numbers growing</w:t>
            </w:r>
          </w:p>
          <w:p w14:paraId="393E8E7C" w14:textId="77777777" w:rsidR="00517B38" w:rsidRPr="00EF5CB9" w:rsidRDefault="00517B38" w:rsidP="00A719E8">
            <w:pPr>
              <w:pStyle w:val="ListParagraph"/>
              <w:numPr>
                <w:ilvl w:val="0"/>
                <w:numId w:val="18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Edwin cannon – optimum pop theory</w:t>
            </w:r>
          </w:p>
          <w:p w14:paraId="5ED633A8" w14:textId="77777777" w:rsidR="009320D0" w:rsidRPr="00EF5CB9" w:rsidRDefault="009320D0" w:rsidP="00517B3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Every geo area has a max carrying capacity and will not support more people than that</w:t>
            </w:r>
          </w:p>
          <w:p w14:paraId="1A419C4E" w14:textId="4FD61F48" w:rsidR="001E5E63" w:rsidRPr="00EF5CB9" w:rsidRDefault="009320D0" w:rsidP="00517B3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Optimum pop will be achieved</w:t>
            </w:r>
          </w:p>
          <w:p w14:paraId="59E2B779" w14:textId="37577F47" w:rsidR="009320D0" w:rsidRPr="00EF5CB9" w:rsidRDefault="009320D0" w:rsidP="00517B3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Criticism – no </w:t>
            </w:r>
            <w:r w:rsidR="00E3036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quantitative optimum</w:t>
            </w:r>
          </w:p>
          <w:p w14:paraId="559D3670" w14:textId="35BAE6F4" w:rsidR="005A3F38" w:rsidRPr="00EF5CB9" w:rsidRDefault="005A3F38" w:rsidP="005A3F38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Arsene Demont </w:t>
            </w:r>
            <w:r w:rsidR="001121C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</w:t>
            </w:r>
            <w:r w:rsidR="001121C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social capillary theory</w:t>
            </w:r>
          </w:p>
          <w:p w14:paraId="1C16CBEE" w14:textId="413BAA3B" w:rsidR="00773B15" w:rsidRPr="00EF5CB9" w:rsidRDefault="009E07B7" w:rsidP="00773B1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Those who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have a tendency to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rise and be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successful will </w:t>
            </w:r>
            <w:r w:rsidR="0079071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not be bothered by a family</w:t>
            </w:r>
            <w:r w:rsidR="0079071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or children </w:t>
            </w:r>
            <w:proofErr w:type="spellStart"/>
            <w:r w:rsidR="0079071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79071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79071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parsis</w:t>
            </w:r>
            <w:proofErr w:type="spellEnd"/>
            <w:r w:rsidR="0079071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552783C2" w14:textId="6C6EDF61" w:rsidR="009637C1" w:rsidRPr="00EF5CB9" w:rsidRDefault="009637C1" w:rsidP="009637C1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Thompson and </w:t>
            </w:r>
            <w:proofErr w:type="spellStart"/>
            <w:r w:rsidR="00E76DE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otestein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="00E76DE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</w:t>
            </w:r>
            <w:r w:rsidR="00E76DE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Demographic transition theory</w:t>
            </w:r>
          </w:p>
          <w:p w14:paraId="68360774" w14:textId="0AC354CD" w:rsidR="00E76DEB" w:rsidRPr="00EF5CB9" w:rsidRDefault="00C6456E" w:rsidP="00E76DE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Based on 24 nation data </w:t>
            </w:r>
          </w:p>
          <w:p w14:paraId="35F228FE" w14:textId="14FA0E95" w:rsidR="00AE3A93" w:rsidRPr="00EF5CB9" w:rsidRDefault="00AE3A93" w:rsidP="00E76DE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High stationary phase</w:t>
            </w:r>
            <w:r w:rsidR="006E76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(both high)</w:t>
            </w:r>
          </w:p>
          <w:p w14:paraId="78CACC7F" w14:textId="65A056B8" w:rsidR="00AE3A93" w:rsidRPr="00EF5CB9" w:rsidRDefault="00AE3A93" w:rsidP="00E76DE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Early expansionary phase</w:t>
            </w:r>
            <w:r w:rsidR="006E76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(BR High, DR law)</w:t>
            </w:r>
          </w:p>
          <w:p w14:paraId="6AECCC8D" w14:textId="0881CC16" w:rsidR="00AE3A93" w:rsidRPr="00EF5CB9" w:rsidRDefault="00AE3A93" w:rsidP="00E76DE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Late expansionary phase</w:t>
            </w:r>
            <w:r w:rsidR="006E76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(BR higher but not v </w:t>
            </w:r>
            <w:proofErr w:type="gramStart"/>
            <w:r w:rsidR="006E76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high ;</w:t>
            </w:r>
            <w:proofErr w:type="gramEnd"/>
            <w:r w:rsidR="006E76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pop increase starts falling)</w:t>
            </w:r>
          </w:p>
          <w:p w14:paraId="52D59892" w14:textId="0010120D" w:rsidR="00AE3A93" w:rsidRPr="00EF5CB9" w:rsidRDefault="00AE3A93" w:rsidP="00E76DE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Low stationary phase</w:t>
            </w:r>
            <w:r w:rsidR="006E76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(BR = DR)</w:t>
            </w:r>
          </w:p>
          <w:p w14:paraId="3F401981" w14:textId="2F9516BA" w:rsidR="00AE3A93" w:rsidRPr="00EF5CB9" w:rsidRDefault="00AE3A93" w:rsidP="00E76DE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Declining phase</w:t>
            </w:r>
            <w:r w:rsidR="006E767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(BR&lt;DR)</w:t>
            </w:r>
          </w:p>
          <w:p w14:paraId="2AACDFEE" w14:textId="6A9502AF" w:rsidR="002C5666" w:rsidRPr="00EF5CB9" w:rsidRDefault="002C5666" w:rsidP="00E76DE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Aplies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with regional variations</w:t>
            </w:r>
          </w:p>
          <w:p w14:paraId="18BD98D5" w14:textId="6AF37E4F" w:rsidR="001E5E63" w:rsidRPr="00EF5CB9" w:rsidRDefault="001E5E63" w:rsidP="001E5E63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Fertility rate of 2.05 vs replacement fertility rate – 2.1 =&gt; so constant or start reducing</w:t>
            </w:r>
          </w:p>
          <w:p w14:paraId="0C5D8F64" w14:textId="77E0050B" w:rsidR="00E915CD" w:rsidRPr="00EF5CB9" w:rsidRDefault="00E915CD" w:rsidP="00882FC0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Regional variation -&gt;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kerala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low fertility rate vs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bihar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92654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(5% vs 25% growth rates)</w:t>
            </w:r>
          </w:p>
          <w:p w14:paraId="70F538FD" w14:textId="77777777" w:rsidR="00E915CD" w:rsidRPr="00EF5CB9" w:rsidRDefault="00E915CD" w:rsidP="00882FC0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20% pop growth annually</w:t>
            </w:r>
          </w:p>
          <w:p w14:paraId="40A07E6B" w14:textId="77777777" w:rsidR="00AE4FD3" w:rsidRPr="00EF5CB9" w:rsidRDefault="00AE4FD3" w:rsidP="00882FC0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1972 levels in LS / RS for pop control </w:t>
            </w:r>
          </w:p>
          <w:p w14:paraId="749A7A4B" w14:textId="4FF38FA4" w:rsidR="00CB6855" w:rsidRPr="00EF5CB9" w:rsidRDefault="00CB6855" w:rsidP="00882FC0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UP has 16%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pop </w:t>
            </w:r>
          </w:p>
          <w:p w14:paraId="0CAC9D83" w14:textId="77777777" w:rsidR="00B06E5A" w:rsidRPr="00EF5CB9" w:rsidRDefault="00B06E5A" w:rsidP="00B06E5A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24A371FA" w14:textId="77777777" w:rsidR="00B06E5A" w:rsidRPr="00EF5CB9" w:rsidRDefault="00B06E5A" w:rsidP="00B06E5A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Determinants of pop growth</w:t>
            </w:r>
          </w:p>
          <w:p w14:paraId="36E79A7B" w14:textId="1F9C930D" w:rsidR="00B06E5A" w:rsidRPr="00EF5CB9" w:rsidRDefault="00B06E5A" w:rsidP="00381075">
            <w:pPr>
              <w:pStyle w:val="ListParagraph"/>
              <w:numPr>
                <w:ilvl w:val="0"/>
                <w:numId w:val="4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Demographic factors</w:t>
            </w:r>
            <w:r w:rsidR="005964C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5964C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transition theory</w:t>
            </w:r>
            <w:r w:rsidR="005964C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by Warren Thompson </w:t>
            </w:r>
          </w:p>
          <w:p w14:paraId="47382254" w14:textId="0DBDDF06" w:rsidR="00B06E5A" w:rsidRPr="00EF5CB9" w:rsidRDefault="00B06E5A" w:rsidP="00381075">
            <w:pPr>
              <w:pStyle w:val="ListParagraph"/>
              <w:numPr>
                <w:ilvl w:val="0"/>
                <w:numId w:val="4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Economic factors</w:t>
            </w:r>
            <w:r w:rsidR="0002572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less inco</w:t>
            </w:r>
            <w:r w:rsidR="00ED403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</w:t>
            </w:r>
            <w:r w:rsidR="0002572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 more people</w:t>
            </w:r>
          </w:p>
          <w:p w14:paraId="27F77169" w14:textId="77777777" w:rsidR="00B06E5A" w:rsidRPr="00EF5CB9" w:rsidRDefault="00B06E5A" w:rsidP="00381075">
            <w:pPr>
              <w:pStyle w:val="ListParagraph"/>
              <w:numPr>
                <w:ilvl w:val="0"/>
                <w:numId w:val="4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Status of health</w:t>
            </w:r>
          </w:p>
          <w:p w14:paraId="289FB712" w14:textId="77777777" w:rsidR="00B06E5A" w:rsidRPr="00EF5CB9" w:rsidRDefault="00B06E5A" w:rsidP="00381075">
            <w:pPr>
              <w:pStyle w:val="ListParagraph"/>
              <w:numPr>
                <w:ilvl w:val="0"/>
                <w:numId w:val="4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National policies </w:t>
            </w:r>
          </w:p>
          <w:p w14:paraId="5B2AD72A" w14:textId="77777777" w:rsidR="001A4881" w:rsidRPr="00EF5CB9" w:rsidRDefault="001A4881" w:rsidP="00381075">
            <w:pPr>
              <w:pStyle w:val="ListParagraph"/>
              <w:numPr>
                <w:ilvl w:val="0"/>
                <w:numId w:val="4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Awareness about family planning</w:t>
            </w:r>
          </w:p>
          <w:p w14:paraId="07350935" w14:textId="77777777" w:rsidR="001A4881" w:rsidRPr="00EF5CB9" w:rsidRDefault="001A4881" w:rsidP="00381075">
            <w:pPr>
              <w:pStyle w:val="ListParagraph"/>
              <w:numPr>
                <w:ilvl w:val="0"/>
                <w:numId w:val="4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Availability of contraceptives </w:t>
            </w:r>
          </w:p>
          <w:p w14:paraId="57C2E91E" w14:textId="77777777" w:rsidR="00011FB0" w:rsidRPr="00EF5CB9" w:rsidRDefault="00011FB0" w:rsidP="00381075">
            <w:pPr>
              <w:pStyle w:val="ListParagraph"/>
              <w:numPr>
                <w:ilvl w:val="0"/>
                <w:numId w:val="4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Sona meta preference</w:t>
            </w:r>
          </w:p>
          <w:p w14:paraId="6B2B1628" w14:textId="77777777" w:rsidR="00011FB0" w:rsidRPr="00EF5CB9" w:rsidRDefault="00011FB0" w:rsidP="00381075">
            <w:pPr>
              <w:pStyle w:val="ListParagraph"/>
              <w:numPr>
                <w:ilvl w:val="0"/>
                <w:numId w:val="4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Other family values</w:t>
            </w:r>
          </w:p>
          <w:p w14:paraId="2E24DCAF" w14:textId="77777777" w:rsidR="00011FB0" w:rsidRPr="00EF5CB9" w:rsidRDefault="00011FB0" w:rsidP="00381075">
            <w:pPr>
              <w:pStyle w:val="ListParagraph"/>
              <w:numPr>
                <w:ilvl w:val="0"/>
                <w:numId w:val="4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Natural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calamoities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4D6A6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57D234B7" w14:textId="77777777" w:rsidR="004D6A65" w:rsidRPr="00EF5CB9" w:rsidRDefault="004D6A65" w:rsidP="00381075">
            <w:pPr>
              <w:pStyle w:val="ListParagraph"/>
              <w:numPr>
                <w:ilvl w:val="0"/>
                <w:numId w:val="41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Cultural values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ulema </w:t>
            </w:r>
            <w:r w:rsidR="003D4F1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issue fatwas against use of contraceptives in UP</w:t>
            </w:r>
          </w:p>
          <w:p w14:paraId="6AADBACE" w14:textId="77777777" w:rsidR="00E331D7" w:rsidRPr="00EF5CB9" w:rsidRDefault="00E331D7" w:rsidP="00E331D7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35CC72D8" w14:textId="77777777" w:rsidR="00E331D7" w:rsidRPr="00EF5CB9" w:rsidRDefault="00E331D7" w:rsidP="00E331D7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Unchecked pop growth impact</w:t>
            </w:r>
          </w:p>
          <w:p w14:paraId="4CC1CE82" w14:textId="48532169" w:rsidR="00E331D7" w:rsidRPr="00EF5CB9" w:rsidRDefault="00E331D7" w:rsidP="00381075">
            <w:pPr>
              <w:pStyle w:val="ListParagraph"/>
              <w:numPr>
                <w:ilvl w:val="0"/>
                <w:numId w:val="4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Individual</w:t>
            </w:r>
            <w:r w:rsidR="00ED480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resource </w:t>
            </w:r>
            <w:proofErr w:type="gramStart"/>
            <w:r w:rsidR="00ED480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scarcity,,</w:t>
            </w:r>
            <w:proofErr w:type="gramEnd"/>
            <w:r w:rsidR="00ED480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stress, depression, </w:t>
            </w:r>
          </w:p>
          <w:p w14:paraId="02634F46" w14:textId="1F5F3F12" w:rsidR="00E331D7" w:rsidRPr="00EF5CB9" w:rsidRDefault="00E331D7" w:rsidP="00381075">
            <w:pPr>
              <w:pStyle w:val="ListParagraph"/>
              <w:numPr>
                <w:ilvl w:val="0"/>
                <w:numId w:val="4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Family</w:t>
            </w:r>
            <w:r w:rsidR="00647EE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29723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="00647EE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29723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increased family burden, OOP</w:t>
            </w:r>
          </w:p>
          <w:p w14:paraId="0675E0A2" w14:textId="3C0804C7" w:rsidR="00E331D7" w:rsidRPr="00EF5CB9" w:rsidRDefault="00E331D7" w:rsidP="00381075">
            <w:pPr>
              <w:pStyle w:val="ListParagraph"/>
              <w:numPr>
                <w:ilvl w:val="0"/>
                <w:numId w:val="4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Society</w:t>
            </w:r>
            <w:r w:rsidR="00D21C5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poverty, crime, unemployment, lack of education, </w:t>
            </w:r>
            <w:r w:rsidR="00D64BD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deforestation, slum areas</w:t>
            </w:r>
          </w:p>
          <w:p w14:paraId="7553B208" w14:textId="77777777" w:rsidR="00E331D7" w:rsidRPr="00EF5CB9" w:rsidRDefault="00E331D7" w:rsidP="00381075">
            <w:pPr>
              <w:pStyle w:val="ListParagraph"/>
              <w:numPr>
                <w:ilvl w:val="0"/>
                <w:numId w:val="4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Nation </w:t>
            </w:r>
            <w:r w:rsidR="00D21C5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D21C5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increased fiscal deficit, burden of care, need for additional infra facilities</w:t>
            </w:r>
            <w:r w:rsidR="00A9727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Welfare targets </w:t>
            </w:r>
            <w:proofErr w:type="gramStart"/>
            <w:r w:rsidR="00A9727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not achieves</w:t>
            </w:r>
            <w:proofErr w:type="gramEnd"/>
            <w:r w:rsidR="00A9727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EAD51D3" w14:textId="77777777" w:rsidR="00316867" w:rsidRPr="00EF5CB9" w:rsidRDefault="00316867" w:rsidP="00381075">
            <w:pPr>
              <w:pStyle w:val="ListParagraph"/>
              <w:numPr>
                <w:ilvl w:val="0"/>
                <w:numId w:val="4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47% graduates are employable acc to </w:t>
            </w:r>
            <w:r w:rsidR="00493FA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Skills report by CII</w:t>
            </w:r>
          </w:p>
          <w:p w14:paraId="565FDBF9" w14:textId="77777777" w:rsidR="00ED36B2" w:rsidRPr="00EF5CB9" w:rsidRDefault="00ED36B2" w:rsidP="00381075">
            <w:pPr>
              <w:pStyle w:val="ListParagraph"/>
              <w:numPr>
                <w:ilvl w:val="0"/>
                <w:numId w:val="4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Skill shortage of 64%</w:t>
            </w:r>
          </w:p>
          <w:p w14:paraId="246342D9" w14:textId="77777777" w:rsidR="0024471B" w:rsidRPr="00EF5CB9" w:rsidRDefault="0024471B" w:rsidP="0024471B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239FA7FC" w14:textId="09C81809" w:rsidR="0024471B" w:rsidRPr="00EF5CB9" w:rsidRDefault="00F35CE1" w:rsidP="0024471B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India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demograohic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dividend an asset</w:t>
            </w:r>
          </w:p>
          <w:p w14:paraId="55969CC8" w14:textId="1E88F3EC" w:rsidR="00F35CE1" w:rsidRPr="00EF5CB9" w:rsidRDefault="00F35CE1" w:rsidP="00381075">
            <w:pPr>
              <w:pStyle w:val="ListParagraph"/>
              <w:numPr>
                <w:ilvl w:val="0"/>
                <w:numId w:val="4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High potential when others ageing (Israel needs people to work)</w:t>
            </w:r>
          </w:p>
          <w:p w14:paraId="1F0B27A0" w14:textId="777362E4" w:rsidR="00F35CE1" w:rsidRPr="00EF5CB9" w:rsidRDefault="00B06D1C" w:rsidP="00381075">
            <w:pPr>
              <w:pStyle w:val="ListParagraph"/>
              <w:numPr>
                <w:ilvl w:val="0"/>
                <w:numId w:val="4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Asset</w:t>
            </w:r>
          </w:p>
          <w:p w14:paraId="1170A212" w14:textId="68A2B33B" w:rsidR="00B06D1C" w:rsidRPr="00EF5CB9" w:rsidRDefault="00B06D1C" w:rsidP="00381075">
            <w:pPr>
              <w:pStyle w:val="ListParagraph"/>
              <w:numPr>
                <w:ilvl w:val="1"/>
                <w:numId w:val="4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Marxists – reserve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</w:t>
            </w:r>
            <w:proofErr w:type="spellEnd"/>
          </w:p>
          <w:p w14:paraId="016875F6" w14:textId="03B5B5B3" w:rsidR="00B06D1C" w:rsidRPr="00EF5CB9" w:rsidRDefault="00B06D1C" w:rsidP="00381075">
            <w:pPr>
              <w:pStyle w:val="ListParagraph"/>
              <w:numPr>
                <w:ilvl w:val="1"/>
                <w:numId w:val="4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Functionalist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diff role in social structure</w:t>
            </w:r>
          </w:p>
          <w:p w14:paraId="48BF1EFD" w14:textId="35C9063B" w:rsidR="00B06D1C" w:rsidRPr="00EF5CB9" w:rsidRDefault="00AD48A8" w:rsidP="00381075">
            <w:pPr>
              <w:pStyle w:val="ListParagraph"/>
              <w:numPr>
                <w:ilvl w:val="1"/>
                <w:numId w:val="4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Innovation and new tech </w:t>
            </w:r>
          </w:p>
          <w:p w14:paraId="47ECD8D4" w14:textId="23DE8EEC" w:rsidR="00AD48A8" w:rsidRPr="00EF5CB9" w:rsidRDefault="00AD48A8" w:rsidP="00381075">
            <w:pPr>
              <w:pStyle w:val="ListParagraph"/>
              <w:numPr>
                <w:ilvl w:val="1"/>
                <w:numId w:val="4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Migration and foreign remittances</w:t>
            </w:r>
          </w:p>
          <w:p w14:paraId="0DF15740" w14:textId="475D7EEA" w:rsidR="00AD48A8" w:rsidRPr="00EF5CB9" w:rsidRDefault="00CD72B0" w:rsidP="00381075">
            <w:pPr>
              <w:pStyle w:val="ListParagraph"/>
              <w:numPr>
                <w:ilvl w:val="1"/>
                <w:numId w:val="4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power</w:t>
            </w:r>
            <w:r w:rsidR="00AD48A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elite in diff countries – rishi </w:t>
            </w:r>
            <w:proofErr w:type="spellStart"/>
            <w:r w:rsidR="00AD48A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sunak</w:t>
            </w:r>
            <w:proofErr w:type="spellEnd"/>
            <w:r w:rsidR="00AD48A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="00AD48A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sundar</w:t>
            </w:r>
            <w:proofErr w:type="spellEnd"/>
            <w:r w:rsidR="00AD48A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AD48A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pichai</w:t>
            </w:r>
            <w:proofErr w:type="spellEnd"/>
            <w:r w:rsidR="00AD48A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527A2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new opportunities for </w:t>
            </w:r>
            <w:proofErr w:type="spellStart"/>
            <w:r w:rsidR="00527A2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FDI</w:t>
            </w:r>
            <w:proofErr w:type="spellEnd"/>
            <w:r w:rsidR="00527A2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inv</w:t>
            </w:r>
            <w:r w:rsidR="005A62C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5A62C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social and economic capital</w:t>
            </w:r>
          </w:p>
          <w:p w14:paraId="7C8909EA" w14:textId="12F81367" w:rsidR="00CA4F6B" w:rsidRPr="00EF5CB9" w:rsidRDefault="00CA4F6B" w:rsidP="00381075">
            <w:pPr>
              <w:pStyle w:val="ListParagraph"/>
              <w:numPr>
                <w:ilvl w:val="1"/>
                <w:numId w:val="4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feminists – chance to grow </w:t>
            </w:r>
          </w:p>
          <w:p w14:paraId="772C2780" w14:textId="323DA023" w:rsidR="00CA4F6B" w:rsidRPr="00EF5CB9" w:rsidRDefault="00CA4F6B" w:rsidP="00381075">
            <w:pPr>
              <w:pStyle w:val="ListParagraph"/>
              <w:numPr>
                <w:ilvl w:val="1"/>
                <w:numId w:val="4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reduce dependency </w:t>
            </w:r>
          </w:p>
          <w:p w14:paraId="5A275D84" w14:textId="26F259D5" w:rsidR="00CA4F6B" w:rsidRPr="00EF5CB9" w:rsidRDefault="00CA4F6B" w:rsidP="00381075">
            <w:pPr>
              <w:pStyle w:val="ListParagraph"/>
              <w:numPr>
                <w:ilvl w:val="0"/>
                <w:numId w:val="4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disaster</w:t>
            </w:r>
          </w:p>
          <w:p w14:paraId="034C4DC8" w14:textId="02CF488E" w:rsidR="00CA4F6B" w:rsidRPr="00EF5CB9" w:rsidRDefault="00CA4F6B" w:rsidP="00381075">
            <w:pPr>
              <w:pStyle w:val="ListParagraph"/>
              <w:numPr>
                <w:ilvl w:val="1"/>
                <w:numId w:val="4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unequal representation of women</w:t>
            </w:r>
          </w:p>
          <w:p w14:paraId="233AC8B8" w14:textId="718A6E36" w:rsidR="007C5625" w:rsidRPr="00EF5CB9" w:rsidRDefault="005A62CF" w:rsidP="00381075">
            <w:pPr>
              <w:pStyle w:val="ListParagraph"/>
              <w:numPr>
                <w:ilvl w:val="1"/>
                <w:numId w:val="4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need to invest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skilling </w:t>
            </w:r>
          </w:p>
          <w:p w14:paraId="7C6E36E5" w14:textId="05D36356" w:rsidR="005A62CF" w:rsidRPr="00EF5CB9" w:rsidRDefault="005A62CF" w:rsidP="00381075">
            <w:pPr>
              <w:pStyle w:val="ListParagraph"/>
              <w:numPr>
                <w:ilvl w:val="1"/>
                <w:numId w:val="4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increased fiscal budget and planning </w:t>
            </w:r>
          </w:p>
          <w:p w14:paraId="404337F4" w14:textId="2F6B75C3" w:rsidR="005A62CF" w:rsidRPr="00EF5CB9" w:rsidRDefault="00C9625D" w:rsidP="00381075">
            <w:pPr>
              <w:pStyle w:val="ListParagraph"/>
              <w:numPr>
                <w:ilvl w:val="1"/>
                <w:numId w:val="4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alienation </w:t>
            </w:r>
          </w:p>
          <w:p w14:paraId="10437545" w14:textId="033A6D4C" w:rsidR="00C9625D" w:rsidRPr="00EF5CB9" w:rsidRDefault="00C9625D" w:rsidP="00381075">
            <w:pPr>
              <w:pStyle w:val="ListParagraph"/>
              <w:numPr>
                <w:ilvl w:val="1"/>
                <w:numId w:val="4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lastRenderedPageBreak/>
              <w:t>info surveillance</w:t>
            </w:r>
          </w:p>
          <w:p w14:paraId="62486071" w14:textId="77777777" w:rsidR="003F02F7" w:rsidRPr="00EF5CB9" w:rsidRDefault="003F02F7" w:rsidP="003F02F7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0846B911" w14:textId="77777777" w:rsidR="003F02F7" w:rsidRPr="00EF5CB9" w:rsidRDefault="003F02F7" w:rsidP="009C2C10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Birth rate</w:t>
            </w:r>
            <w:r w:rsidR="009C2C1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17 birth rate (births per 1000 pop in a year)</w:t>
            </w:r>
          </w:p>
          <w:p w14:paraId="403F49C1" w14:textId="77777777" w:rsidR="009C2C10" w:rsidRPr="00EF5CB9" w:rsidRDefault="009C2C10" w:rsidP="009C2C10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Fertility </w:t>
            </w:r>
          </w:p>
          <w:p w14:paraId="19A74C98" w14:textId="77777777" w:rsidR="009C2C10" w:rsidRPr="00EF5CB9" w:rsidRDefault="009C2C10" w:rsidP="00381075">
            <w:pPr>
              <w:pStyle w:val="ListParagraph"/>
              <w:numPr>
                <w:ilvl w:val="0"/>
                <w:numId w:val="4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Affected by cultural values, son meta preference,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HC facilities </w:t>
            </w:r>
          </w:p>
          <w:p w14:paraId="69177FB1" w14:textId="77777777" w:rsidR="00737552" w:rsidRPr="00EF5CB9" w:rsidRDefault="00737552" w:rsidP="00381075">
            <w:pPr>
              <w:pStyle w:val="ListParagraph"/>
              <w:numPr>
                <w:ilvl w:val="0"/>
                <w:numId w:val="4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Double shift, denied emp</w:t>
            </w:r>
            <w:r w:rsidR="008222A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poor </w:t>
            </w:r>
            <w:proofErr w:type="spellStart"/>
            <w:r w:rsidR="008222A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="008222A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poor health</w:t>
            </w:r>
          </w:p>
          <w:p w14:paraId="7FF56B1C" w14:textId="77777777" w:rsidR="00926919" w:rsidRPr="00EF5CB9" w:rsidRDefault="00926919" w:rsidP="00926919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203EC733" w14:textId="77777777" w:rsidR="00926919" w:rsidRPr="00EF5CB9" w:rsidRDefault="00926919" w:rsidP="00926919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MMR – 97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vs 70 by 2030; down from 113 in 2015</w:t>
            </w:r>
          </w:p>
          <w:p w14:paraId="4D686BFD" w14:textId="77777777" w:rsidR="006E165A" w:rsidRPr="00EF5CB9" w:rsidRDefault="006E165A" w:rsidP="00926919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National pop policy 2000</w:t>
            </w:r>
          </w:p>
          <w:p w14:paraId="131137AA" w14:textId="39E14F93" w:rsidR="00CB78B2" w:rsidRPr="00EF5CB9" w:rsidRDefault="00CB78B2" w:rsidP="00CB78B2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Why High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IMR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/ MMR/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FMR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?</w:t>
            </w:r>
          </w:p>
          <w:p w14:paraId="5B7F216E" w14:textId="5D57C43A" w:rsidR="00CB78B2" w:rsidRPr="00EF5CB9" w:rsidRDefault="00CB78B2" w:rsidP="00381075">
            <w:pPr>
              <w:pStyle w:val="ListParagraph"/>
              <w:numPr>
                <w:ilvl w:val="0"/>
                <w:numId w:val="4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Economic – poverty, reservation for elite</w:t>
            </w:r>
            <w:r w:rsidR="00C92F8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malnutrition </w:t>
            </w:r>
          </w:p>
          <w:p w14:paraId="2009B692" w14:textId="426E3053" w:rsidR="00CB78B2" w:rsidRPr="00EF5CB9" w:rsidRDefault="00CB78B2" w:rsidP="00381075">
            <w:pPr>
              <w:pStyle w:val="ListParagraph"/>
              <w:numPr>
                <w:ilvl w:val="0"/>
                <w:numId w:val="4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Social – patriarchy</w:t>
            </w:r>
            <w:r w:rsidR="00C92F8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(female </w:t>
            </w:r>
            <w:proofErr w:type="spellStart"/>
            <w:r w:rsidR="00C92F8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foeticide</w:t>
            </w:r>
            <w:proofErr w:type="spellEnd"/>
            <w:r w:rsidR="00C92F8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son meta preference, burden of care)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education, </w:t>
            </w:r>
            <w:r w:rsidR="00116FE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lack of vaccination</w:t>
            </w:r>
          </w:p>
          <w:p w14:paraId="57D3BE11" w14:textId="75B85BDC" w:rsidR="008A2BD0" w:rsidRPr="00EF5CB9" w:rsidRDefault="008A2BD0" w:rsidP="00381075">
            <w:pPr>
              <w:pStyle w:val="ListParagraph"/>
              <w:numPr>
                <w:ilvl w:val="0"/>
                <w:numId w:val="4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Contemporary – teenage pregnancies, </w:t>
            </w:r>
          </w:p>
          <w:p w14:paraId="03970500" w14:textId="26B00224" w:rsidR="00CB78B2" w:rsidRPr="00EF5CB9" w:rsidRDefault="00CB78B2" w:rsidP="00381075">
            <w:pPr>
              <w:pStyle w:val="ListParagraph"/>
              <w:numPr>
                <w:ilvl w:val="0"/>
                <w:numId w:val="4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Critical – state machinery failed</w:t>
            </w:r>
          </w:p>
          <w:p w14:paraId="7982C43F" w14:textId="35786CEF" w:rsidR="00CB78B2" w:rsidRPr="00EF5CB9" w:rsidRDefault="00CB78B2" w:rsidP="00381075">
            <w:pPr>
              <w:pStyle w:val="ListParagraph"/>
              <w:numPr>
                <w:ilvl w:val="0"/>
                <w:numId w:val="4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Tecnological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</w:t>
            </w:r>
            <w:r w:rsidR="00116FE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– </w:t>
            </w:r>
            <w:r w:rsidR="007B04E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ventilators</w:t>
            </w:r>
            <w:r w:rsidR="0009568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, infra</w:t>
            </w:r>
          </w:p>
          <w:p w14:paraId="70591925" w14:textId="77777777" w:rsidR="00863667" w:rsidRPr="00EF5CB9" w:rsidRDefault="00863667" w:rsidP="00926919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6001A70D" w14:textId="77777777" w:rsidR="00863667" w:rsidRPr="00EF5CB9" w:rsidRDefault="00863667" w:rsidP="00926919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 pop planning</w:t>
            </w:r>
          </w:p>
          <w:p w14:paraId="67B723C6" w14:textId="77777777" w:rsidR="00997D93" w:rsidRPr="00EF5CB9" w:rsidRDefault="00997D93" w:rsidP="009D247F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Pop policy since independence</w:t>
            </w:r>
            <w:r w:rsidR="009D247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386E420" w14:textId="77777777" w:rsidR="009D247F" w:rsidRPr="00EF5CB9" w:rsidRDefault="009D247F" w:rsidP="00381075">
            <w:pPr>
              <w:pStyle w:val="ListParagraph"/>
              <w:numPr>
                <w:ilvl w:val="0"/>
                <w:numId w:val="4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1950 – 55 – 1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vertAlign w:val="superscript"/>
                <w:lang w:eastAsia="en-US"/>
              </w:rPr>
              <w:t>st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FYP</w:t>
            </w:r>
            <w:proofErr w:type="spellEnd"/>
          </w:p>
          <w:p w14:paraId="4C6B3ADA" w14:textId="77777777" w:rsidR="00EF7FD5" w:rsidRPr="00EF5CB9" w:rsidRDefault="00EF7FD5" w:rsidP="00381075">
            <w:pPr>
              <w:pStyle w:val="ListParagraph"/>
              <w:numPr>
                <w:ilvl w:val="1"/>
                <w:numId w:val="4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State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sponsored family planning</w:t>
            </w:r>
          </w:p>
          <w:p w14:paraId="3F79BB90" w14:textId="77777777" w:rsidR="00404327" w:rsidRPr="00EF5CB9" w:rsidRDefault="00404327" w:rsidP="00381075">
            <w:pPr>
              <w:pStyle w:val="ListParagraph"/>
              <w:numPr>
                <w:ilvl w:val="1"/>
                <w:numId w:val="4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Measures like contraceptives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, sterilization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80B0E9C" w14:textId="77777777" w:rsidR="008544A7" w:rsidRPr="00EF5CB9" w:rsidRDefault="008544A7" w:rsidP="00381075">
            <w:pPr>
              <w:pStyle w:val="ListParagraph"/>
              <w:numPr>
                <w:ilvl w:val="0"/>
                <w:numId w:val="4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2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vertAlign w:val="superscript"/>
                <w:lang w:eastAsia="en-US"/>
              </w:rPr>
              <w:t>nd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FYP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62136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</w:t>
            </w:r>
            <w:r w:rsidR="0062136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clinic </w:t>
            </w:r>
            <w:proofErr w:type="spellStart"/>
            <w:r w:rsidR="0062136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orietnted</w:t>
            </w:r>
            <w:proofErr w:type="spellEnd"/>
            <w:r w:rsidR="0062136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gramStart"/>
            <w:r w:rsidR="0062136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approach </w:t>
            </w:r>
            <w:r w:rsidR="0022681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="0022681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-</w:t>
            </w:r>
            <w:proofErr w:type="gramEnd"/>
            <w:r w:rsidR="0022681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every district hospital has family planning program</w:t>
            </w:r>
          </w:p>
          <w:p w14:paraId="241049D1" w14:textId="77777777" w:rsidR="00E66059" w:rsidRPr="00EF5CB9" w:rsidRDefault="00E66059" w:rsidP="00381075">
            <w:pPr>
              <w:pStyle w:val="ListParagraph"/>
              <w:numPr>
                <w:ilvl w:val="0"/>
                <w:numId w:val="4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3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vertAlign w:val="superscript"/>
                <w:lang w:eastAsia="en-US"/>
              </w:rPr>
              <w:t>rd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FYP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– extension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edu</w:t>
            </w:r>
            <w:proofErr w:type="spellEnd"/>
            <w:r w:rsidR="00C83C7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– campaigns</w:t>
            </w:r>
            <w:r w:rsidR="00C83C7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newspaper but no result</w:t>
            </w:r>
          </w:p>
          <w:p w14:paraId="0FAA117B" w14:textId="77777777" w:rsidR="00351848" w:rsidRPr="00EF5CB9" w:rsidRDefault="00351848" w:rsidP="00381075">
            <w:pPr>
              <w:pStyle w:val="ListParagraph"/>
              <w:numPr>
                <w:ilvl w:val="0"/>
                <w:numId w:val="4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4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vertAlign w:val="superscript"/>
                <w:lang w:eastAsia="en-US"/>
              </w:rPr>
              <w:t>th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target approach for sterilization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537A4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537A4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targets to </w:t>
            </w:r>
            <w:proofErr w:type="spellStart"/>
            <w:r w:rsidR="00537A4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bureucrats</w:t>
            </w:r>
            <w:proofErr w:type="spellEnd"/>
            <w:r w:rsidR="00537A4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17401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+ monetary incentives on achieving targets</w:t>
            </w:r>
            <w:r w:rsidR="00E7394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but </w:t>
            </w:r>
            <w:proofErr w:type="spellStart"/>
            <w:r w:rsidR="00E7394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bangaldesh</w:t>
            </w:r>
            <w:proofErr w:type="spellEnd"/>
            <w:r w:rsidR="00E7394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refugee – pop increase</w:t>
            </w:r>
          </w:p>
          <w:p w14:paraId="5AC52516" w14:textId="4C18CA7F" w:rsidR="00E7394C" w:rsidRPr="00EF5CB9" w:rsidRDefault="007018A1" w:rsidP="00381075">
            <w:pPr>
              <w:pStyle w:val="ListParagraph"/>
              <w:numPr>
                <w:ilvl w:val="0"/>
                <w:numId w:val="4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1976 – national pop policy </w:t>
            </w:r>
            <w:r w:rsidR="00CF091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combined all previous </w:t>
            </w:r>
            <w:proofErr w:type="gramStart"/>
            <w:r w:rsidR="00CF091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policies </w:t>
            </w:r>
            <w:r w:rsidR="00960FA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;</w:t>
            </w:r>
            <w:proofErr w:type="gramEnd"/>
            <w:r w:rsidR="00960FA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People terrorized from forced </w:t>
            </w:r>
            <w:r w:rsidR="000312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sterilization  </w:t>
            </w:r>
          </w:p>
          <w:p w14:paraId="5EDDF347" w14:textId="77777777" w:rsidR="00960FA0" w:rsidRPr="00EF5CB9" w:rsidRDefault="00960FA0" w:rsidP="00381075">
            <w:pPr>
              <w:pStyle w:val="ListParagraph"/>
              <w:numPr>
                <w:ilvl w:val="0"/>
                <w:numId w:val="4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6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vertAlign w:val="superscript"/>
                <w:lang w:eastAsia="en-US"/>
              </w:rPr>
              <w:t>th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FYP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0312E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 BJP – national health policy with focus on infra</w:t>
            </w:r>
          </w:p>
          <w:p w14:paraId="250D834E" w14:textId="77777777" w:rsidR="000312EC" w:rsidRPr="00EF5CB9" w:rsidRDefault="000312EC" w:rsidP="00381075">
            <w:pPr>
              <w:pStyle w:val="ListParagraph"/>
              <w:numPr>
                <w:ilvl w:val="0"/>
                <w:numId w:val="4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7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vertAlign w:val="superscript"/>
                <w:lang w:eastAsia="en-US"/>
              </w:rPr>
              <w:t>th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F766A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F766A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pop policy </w:t>
            </w:r>
            <w:proofErr w:type="gramStart"/>
            <w:r w:rsidR="00F766A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fail</w:t>
            </w:r>
            <w:proofErr w:type="gramEnd"/>
          </w:p>
          <w:p w14:paraId="197E3F35" w14:textId="77777777" w:rsidR="00FC540C" w:rsidRPr="00EF5CB9" w:rsidRDefault="00FC540C" w:rsidP="00381075">
            <w:pPr>
              <w:pStyle w:val="ListParagraph"/>
              <w:numPr>
                <w:ilvl w:val="0"/>
                <w:numId w:val="4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8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vertAlign w:val="superscript"/>
                <w:lang w:eastAsia="en-US"/>
              </w:rPr>
              <w:t>th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based 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reco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Karunakar committee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inclusive family planning like NGOs</w:t>
            </w:r>
          </w:p>
          <w:p w14:paraId="6CC4B7E3" w14:textId="77777777" w:rsidR="00090893" w:rsidRPr="00EF5CB9" w:rsidRDefault="00090893" w:rsidP="00381075">
            <w:pPr>
              <w:pStyle w:val="ListParagraph"/>
              <w:numPr>
                <w:ilvl w:val="0"/>
                <w:numId w:val="4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2000 </w:t>
            </w:r>
            <w:r w:rsidR="005E416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NPP</w:t>
            </w:r>
            <w:r w:rsidR="005E416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service </w:t>
            </w:r>
            <w:proofErr w:type="spellStart"/>
            <w:r w:rsidR="005E416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delivert</w:t>
            </w:r>
            <w:proofErr w:type="spellEnd"/>
            <w:r w:rsidR="005E416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contraceptives, </w:t>
            </w:r>
            <w:r w:rsidR="008D665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pop stabilization by 2045</w:t>
            </w:r>
          </w:p>
          <w:p w14:paraId="48625D21" w14:textId="77777777" w:rsidR="006F2793" w:rsidRPr="00EF5CB9" w:rsidRDefault="006F2793" w:rsidP="00381075">
            <w:pPr>
              <w:pStyle w:val="ListParagraph"/>
              <w:numPr>
                <w:ilvl w:val="0"/>
                <w:numId w:val="4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Sex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preconception counselling, STD</w:t>
            </w:r>
          </w:p>
          <w:p w14:paraId="71785219" w14:textId="77777777" w:rsidR="003A2494" w:rsidRPr="00EF5CB9" w:rsidRDefault="003A2494" w:rsidP="00381075">
            <w:pPr>
              <w:pStyle w:val="ListParagraph"/>
              <w:numPr>
                <w:ilvl w:val="0"/>
                <w:numId w:val="4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Pre-natal diagnostics </w:t>
            </w:r>
            <w:r w:rsidR="00AE16A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test (prohibition)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act </w:t>
            </w:r>
          </w:p>
          <w:p w14:paraId="2E0BF2DB" w14:textId="77777777" w:rsidR="009D412B" w:rsidRPr="00EF5CB9" w:rsidRDefault="009D412B" w:rsidP="00381075">
            <w:pPr>
              <w:pStyle w:val="ListParagraph"/>
              <w:numPr>
                <w:ilvl w:val="0"/>
                <w:numId w:val="4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Family planning part of reproductive health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make diagram </w:t>
            </w:r>
          </w:p>
          <w:p w14:paraId="2BAAA325" w14:textId="6479767B" w:rsidR="00A01C14" w:rsidRPr="00EF5CB9" w:rsidRDefault="00A01C14" w:rsidP="00381075">
            <w:pPr>
              <w:pStyle w:val="ListParagraph"/>
              <w:numPr>
                <w:ilvl w:val="0"/>
                <w:numId w:val="4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Reproductive health has state of complete mental, physical and social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well being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all matters related to reproduction system </w:t>
            </w:r>
          </w:p>
        </w:tc>
        <w:tc>
          <w:tcPr>
            <w:tcW w:w="3499" w:type="dxa"/>
            <w:noWrap/>
          </w:tcPr>
          <w:p w14:paraId="4C419D67" w14:textId="77777777" w:rsidR="002C5CE7" w:rsidRPr="00EF5CB9" w:rsidRDefault="002C5CE7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2C5CE7" w:rsidRPr="00EF5CB9" w14:paraId="403CE514" w14:textId="77777777" w:rsidTr="00986D19">
        <w:trPr>
          <w:trHeight w:val="692"/>
        </w:trPr>
        <w:tc>
          <w:tcPr>
            <w:tcW w:w="1255" w:type="dxa"/>
            <w:noWrap/>
          </w:tcPr>
          <w:p w14:paraId="63CC6F68" w14:textId="2814B842" w:rsidR="002C5CE7" w:rsidRPr="00EF5CB9" w:rsidRDefault="002C5CE7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  <w:tc>
          <w:tcPr>
            <w:tcW w:w="11160" w:type="dxa"/>
            <w:noWrap/>
          </w:tcPr>
          <w:p w14:paraId="196B9F4B" w14:textId="77777777" w:rsidR="002C5CE7" w:rsidRPr="00EF5CB9" w:rsidRDefault="00565951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Data, challenges</w:t>
            </w:r>
          </w:p>
          <w:p w14:paraId="34DACD56" w14:textId="2C0B73A4" w:rsidR="005C5B06" w:rsidRPr="00EF5CB9" w:rsidRDefault="00F50ACF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</w:tc>
        <w:tc>
          <w:tcPr>
            <w:tcW w:w="3499" w:type="dxa"/>
            <w:noWrap/>
          </w:tcPr>
          <w:p w14:paraId="49042CF1" w14:textId="77777777" w:rsidR="002C5CE7" w:rsidRPr="00EF5CB9" w:rsidRDefault="002C5CE7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033474" w:rsidRPr="00EF5CB9" w14:paraId="320D989E" w14:textId="77777777" w:rsidTr="00986D19">
        <w:trPr>
          <w:trHeight w:val="692"/>
        </w:trPr>
        <w:tc>
          <w:tcPr>
            <w:tcW w:w="1255" w:type="dxa"/>
            <w:noWrap/>
          </w:tcPr>
          <w:p w14:paraId="6CD0E4E7" w14:textId="4A46DA4E" w:rsidR="00033474" w:rsidRPr="00EF5CB9" w:rsidRDefault="00033474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Sex ratio</w:t>
            </w:r>
          </w:p>
        </w:tc>
        <w:tc>
          <w:tcPr>
            <w:tcW w:w="11160" w:type="dxa"/>
            <w:noWrap/>
          </w:tcPr>
          <w:p w14:paraId="2B14CE2D" w14:textId="37B26A33" w:rsidR="00485209" w:rsidRPr="00EF5CB9" w:rsidRDefault="00485209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Expected sex ratio at birth – 105 male/ 100 female</w:t>
            </w:r>
          </w:p>
          <w:p w14:paraId="0D585C19" w14:textId="60E422B8" w:rsidR="00033474" w:rsidRPr="00EF5CB9" w:rsidRDefault="00502C4B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977 sex ratio – census</w:t>
            </w:r>
            <w:r w:rsidR="0032749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1020 </w:t>
            </w:r>
            <w:proofErr w:type="spellStart"/>
            <w:r w:rsidR="0032749B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NHFS</w:t>
            </w:r>
            <w:proofErr w:type="spellEnd"/>
          </w:p>
          <w:p w14:paraId="3861CB6A" w14:textId="77777777" w:rsidR="00502C4B" w:rsidRPr="00EF5CB9" w:rsidRDefault="00502C4B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# of boys to girls </w:t>
            </w:r>
          </w:p>
          <w:p w14:paraId="75E74C3F" w14:textId="469F5E43" w:rsidR="00502C4B" w:rsidRPr="00EF5CB9" w:rsidRDefault="00502C4B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Socio factors</w:t>
            </w:r>
            <w:r w:rsidR="0048520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for skewed</w:t>
            </w:r>
          </w:p>
          <w:p w14:paraId="1686CF97" w14:textId="2E108C0B" w:rsidR="00485209" w:rsidRPr="00EF5CB9" w:rsidRDefault="00485209" w:rsidP="00502C4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Legislative – abortion legalized in 1971 </w:t>
            </w:r>
          </w:p>
          <w:p w14:paraId="6C125902" w14:textId="0B04BDE3" w:rsidR="00485209" w:rsidRPr="00EF5CB9" w:rsidRDefault="00485209" w:rsidP="00502C4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Technological – ultrasound and </w:t>
            </w:r>
            <w:r w:rsidRPr="0065146E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amniocentesis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intrdocued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1971</w:t>
            </w:r>
          </w:p>
          <w:p w14:paraId="16AE2B88" w14:textId="3BF53F2C" w:rsidR="00485209" w:rsidRPr="00EF5CB9" w:rsidRDefault="00485209" w:rsidP="00502C4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Socio cultural factors</w:t>
            </w:r>
          </w:p>
          <w:p w14:paraId="5CE12F9F" w14:textId="63A1BB76" w:rsidR="00502C4B" w:rsidRPr="00EF5CB9" w:rsidRDefault="00502C4B" w:rsidP="00485209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Son meta preference and missing women (A Sen)</w:t>
            </w:r>
            <w:r w:rsidR="001C766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due to support in </w:t>
            </w:r>
            <w:proofErr w:type="spellStart"/>
            <w:r w:rsidR="001C766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="001C766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inheritance</w:t>
            </w:r>
            <w:r w:rsidR="0048520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with patrilineal system</w:t>
            </w:r>
            <w:r w:rsidR="001C766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</w:t>
            </w:r>
            <w:r w:rsidR="0048520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last rites </w:t>
            </w:r>
            <w:proofErr w:type="gramStart"/>
            <w:r w:rsidR="0048520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philosophy ,</w:t>
            </w:r>
            <w:proofErr w:type="gramEnd"/>
            <w:r w:rsidR="0048520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48520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="0048520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status</w:t>
            </w:r>
          </w:p>
          <w:p w14:paraId="0B384A04" w14:textId="0D2C1C3A" w:rsidR="00485209" w:rsidRPr="00EF5CB9" w:rsidRDefault="00485209" w:rsidP="00485209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Health factors such as poor treatment, nutrition, anemia</w:t>
            </w:r>
          </w:p>
          <w:p w14:paraId="6CD442AE" w14:textId="77777777" w:rsidR="00502C4B" w:rsidRPr="00EF5CB9" w:rsidRDefault="00502C4B" w:rsidP="00485209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Poverty and deprivation </w:t>
            </w:r>
          </w:p>
          <w:p w14:paraId="6D90FF8F" w14:textId="0244CBD1" w:rsidR="00485209" w:rsidRPr="00EF5CB9" w:rsidRDefault="0065146E" w:rsidP="00485209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1667520" behindDoc="0" locked="0" layoutInCell="1" allowOverlap="1" wp14:anchorId="244BC4DA" wp14:editId="0CCB2070">
                      <wp:simplePos x="0" y="0"/>
                      <wp:positionH relativeFrom="column">
                        <wp:posOffset>2345421</wp:posOffset>
                      </wp:positionH>
                      <wp:positionV relativeFrom="paragraph">
                        <wp:posOffset>74863</wp:posOffset>
                      </wp:positionV>
                      <wp:extent cx="360" cy="360"/>
                      <wp:effectExtent l="38100" t="38100" r="38100" b="38100"/>
                      <wp:wrapNone/>
                      <wp:docPr id="1752791369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02BED1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184.2pt;margin-top:5.4pt;width:1.05pt;height:1.05pt;z-index:2516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">
                      <v:imagedata r:id="rId110" o:title=""/>
                    </v:shape>
                  </w:pict>
                </mc:Fallback>
              </mc:AlternateContent>
            </w:r>
            <w:r w:rsidR="0048520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Ashish Bose – </w:t>
            </w:r>
          </w:p>
          <w:p w14:paraId="79E13EC2" w14:textId="0C13E010" w:rsidR="00485209" w:rsidRPr="00EF5CB9" w:rsidRDefault="00485209" w:rsidP="00485209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Correlation </w:t>
            </w:r>
          </w:p>
          <w:p w14:paraId="3371CF2C" w14:textId="3AD31B8D" w:rsidR="00485209" w:rsidRPr="00EF5CB9" w:rsidRDefault="00485209" w:rsidP="00485209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Mindless Consumerism – Promotes consumption of material world + elevates desires such as marriage, dowry -&gt; sex ratio skewed</w:t>
            </w:r>
          </w:p>
          <w:p w14:paraId="3039266B" w14:textId="6FF84D34" w:rsidR="00485209" w:rsidRPr="00EF5CB9" w:rsidRDefault="00485209" w:rsidP="00485209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Globalization </w:t>
            </w:r>
            <w:r w:rsidR="0018610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18610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fams</w:t>
            </w:r>
            <w:proofErr w:type="spellEnd"/>
            <w:r w:rsidR="0018610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with higher # abroad – high status; men have higher mobility – women have more restrictions</w:t>
            </w:r>
          </w:p>
          <w:p w14:paraId="35AA5D2C" w14:textId="33A3A091" w:rsidR="0018610E" w:rsidRPr="00EF5CB9" w:rsidRDefault="0018610E" w:rsidP="00485209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High income – afford tech for abortion +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feoticide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not infanticide </w:t>
            </w:r>
          </w:p>
          <w:p w14:paraId="6FA178C4" w14:textId="38986881" w:rsidR="00485209" w:rsidRPr="00EF5CB9" w:rsidRDefault="00485209" w:rsidP="00485209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18610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Patriliny </w:t>
            </w:r>
          </w:p>
          <w:p w14:paraId="4A9F57BC" w14:textId="175EC399" w:rsidR="0018610E" w:rsidRPr="00EF5CB9" w:rsidRDefault="0018610E" w:rsidP="00485209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More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DEMARU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districts – daughter eliminating, male aspiring, rage for ultrasound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Pb, Delhi,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blackhole in demographic planning</w:t>
            </w:r>
          </w:p>
          <w:p w14:paraId="11AB766E" w14:textId="1D393571" w:rsidR="0018610E" w:rsidRPr="00EF5CB9" w:rsidRDefault="0018610E" w:rsidP="0018610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Satish Agnihotri </w:t>
            </w:r>
          </w:p>
          <w:p w14:paraId="18800FBB" w14:textId="3D7F9995" w:rsidR="0018610E" w:rsidRPr="00EF5CB9" w:rsidRDefault="0018610E" w:rsidP="0018610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Bharat – infanticide</w:t>
            </w:r>
          </w:p>
          <w:p w14:paraId="5047A980" w14:textId="2C505CD2" w:rsidR="0018610E" w:rsidRPr="00EF5CB9" w:rsidRDefault="0018610E" w:rsidP="0018610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India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foeticide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F11640B" w14:textId="14598366" w:rsidR="0018610E" w:rsidRPr="00EF5CB9" w:rsidRDefault="0018610E" w:rsidP="0018610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Tech intervention legitimizes daughter killing vs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barbaricism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B367D1B" w14:textId="3559B15C" w:rsidR="0018610E" w:rsidRPr="00EF5CB9" w:rsidRDefault="0018610E" w:rsidP="0018610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LS Vishwanathan, Amartya Sen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sex ratio amongst Chamars of UP – 986 to 1000 (1901) -&gt; 880:1000 (1981)</w:t>
            </w:r>
          </w:p>
          <w:p w14:paraId="0E82B4E2" w14:textId="4DD1A436" w:rsidR="0018610E" w:rsidRPr="00EF5CB9" w:rsidRDefault="0018610E" w:rsidP="0018610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Reasons – Sanskritization </w:t>
            </w:r>
          </w:p>
          <w:p w14:paraId="4CBFC20D" w14:textId="196BAE02" w:rsidR="0018610E" w:rsidRPr="00EF5CB9" w:rsidRDefault="0018610E" w:rsidP="0018610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Sanskritized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tribes – skewed sex ratio </w:t>
            </w:r>
          </w:p>
          <w:p w14:paraId="442A8FF8" w14:textId="2EF2610B" w:rsidR="0018610E" w:rsidRPr="00EF5CB9" w:rsidRDefault="0018610E" w:rsidP="0018610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 Sen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missing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women – everywhere outnumbered</w:t>
            </w:r>
          </w:p>
          <w:p w14:paraId="283607DE" w14:textId="50B0705B" w:rsidR="0018610E" w:rsidRPr="00EF5CB9" w:rsidRDefault="0018610E" w:rsidP="0018610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Meera Shiva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SR skewed as she is concerned about women; interpretative approach </w:t>
            </w:r>
          </w:p>
          <w:p w14:paraId="0E6B90DF" w14:textId="426F8ABA" w:rsidR="0018610E" w:rsidRPr="00EF5CB9" w:rsidRDefault="0018610E" w:rsidP="0018610E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Eve teasing, trafficking,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buring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dowry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sexual harassment</w:t>
            </w:r>
          </w:p>
          <w:p w14:paraId="421C7C17" w14:textId="7C953142" w:rsidR="0018610E" w:rsidRPr="00EF5CB9" w:rsidRDefault="0018610E" w:rsidP="0018610E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Chinmay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Tumbe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missing men; male led outward migration in search for work </w:t>
            </w:r>
          </w:p>
          <w:p w14:paraId="4477742D" w14:textId="77777777" w:rsidR="005877D0" w:rsidRPr="00EF5CB9" w:rsidRDefault="005877D0" w:rsidP="00744EB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707EB310" w14:textId="77777777" w:rsidR="00744EB5" w:rsidRPr="00EF5CB9" w:rsidRDefault="00744EB5" w:rsidP="00744EB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Consequences</w:t>
            </w:r>
          </w:p>
          <w:p w14:paraId="5344E331" w14:textId="77777777" w:rsidR="00744EB5" w:rsidRPr="00EF5CB9" w:rsidRDefault="00744EB5" w:rsidP="00381075">
            <w:pPr>
              <w:pStyle w:val="ListParagraph"/>
              <w:numPr>
                <w:ilvl w:val="0"/>
                <w:numId w:val="7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Marriage squeeze -&gt; delay marriage -&gt; fertility decline -&gt; working age pop decline</w:t>
            </w:r>
          </w:p>
          <w:p w14:paraId="503EC502" w14:textId="39C4FF21" w:rsidR="00744EB5" w:rsidRPr="00EF5CB9" w:rsidRDefault="00744EB5" w:rsidP="00381075">
            <w:pPr>
              <w:pStyle w:val="ListParagraph"/>
              <w:numPr>
                <w:ilvl w:val="0"/>
                <w:numId w:val="7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Change in marriage pattern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intercaste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marriage + inter-region </w:t>
            </w:r>
          </w:p>
          <w:p w14:paraId="374F9C33" w14:textId="77777777" w:rsidR="00744EB5" w:rsidRPr="00EF5CB9" w:rsidRDefault="00744EB5" w:rsidP="00381075">
            <w:pPr>
              <w:pStyle w:val="ListParagraph"/>
              <w:numPr>
                <w:ilvl w:val="0"/>
                <w:numId w:val="72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Violence against women -&gt; trafficking + sex related violence</w:t>
            </w:r>
          </w:p>
          <w:p w14:paraId="00C29742" w14:textId="77777777" w:rsidR="00744EB5" w:rsidRPr="00EF5CB9" w:rsidRDefault="00744EB5" w:rsidP="00744EB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Solutions – value added schemes</w:t>
            </w:r>
          </w:p>
          <w:p w14:paraId="3814D3E8" w14:textId="77777777" w:rsidR="00744EB5" w:rsidRPr="00EF5CB9" w:rsidRDefault="00744EB5" w:rsidP="00744EB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3471F086" w14:textId="77777777" w:rsidR="00744EB5" w:rsidRPr="00EF5CB9" w:rsidRDefault="00744EB5" w:rsidP="00744EB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Fertility rate</w:t>
            </w:r>
          </w:p>
          <w:p w14:paraId="2FBB1F3F" w14:textId="77777777" w:rsidR="00744EB5" w:rsidRPr="00EF5CB9" w:rsidRDefault="00744EB5" w:rsidP="00381075">
            <w:pPr>
              <w:pStyle w:val="ListParagraph"/>
              <w:numPr>
                <w:ilvl w:val="0"/>
                <w:numId w:val="7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Socio cultural and eco determinants</w:t>
            </w:r>
          </w:p>
          <w:p w14:paraId="2509AAC8" w14:textId="038642FD" w:rsidR="00744EB5" w:rsidRPr="00EF5CB9" w:rsidRDefault="00744EB5" w:rsidP="00381075">
            <w:pPr>
              <w:pStyle w:val="ListParagraph"/>
              <w:numPr>
                <w:ilvl w:val="1"/>
                <w:numId w:val="7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Women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employment -&gt; aspirations -&gt; lower FR</w:t>
            </w:r>
          </w:p>
          <w:p w14:paraId="52A1D6D8" w14:textId="074764F2" w:rsidR="00744EB5" w:rsidRPr="00EF5CB9" w:rsidRDefault="00744EB5" w:rsidP="00381075">
            <w:pPr>
              <w:pStyle w:val="ListParagraph"/>
              <w:numPr>
                <w:ilvl w:val="1"/>
                <w:numId w:val="73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Kinship; </w:t>
            </w:r>
            <w:r w:rsidRPr="00EF5CB9"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AM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Basu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: Due to less patriarchal structure whereas North – lower status </w:t>
            </w:r>
          </w:p>
          <w:p w14:paraId="44AC2B44" w14:textId="77777777" w:rsidR="00744EB5" w:rsidRPr="00EF5CB9" w:rsidRDefault="00744EB5" w:rsidP="00381075">
            <w:pPr>
              <w:pStyle w:val="ListParagraph"/>
              <w:numPr>
                <w:ilvl w:val="1"/>
                <w:numId w:val="7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Contraceptive</w:t>
            </w:r>
          </w:p>
          <w:p w14:paraId="1E91FDED" w14:textId="7AC7D3E6" w:rsidR="00744EB5" w:rsidRPr="00EF5CB9" w:rsidRDefault="00744EB5" w:rsidP="00381075">
            <w:pPr>
              <w:pStyle w:val="ListParagraph"/>
              <w:numPr>
                <w:ilvl w:val="1"/>
                <w:numId w:val="7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Sona meta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preference  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Higher in fam where male child not born ; low amongst the one with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femake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VSD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D Souza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3AB57B9E" w14:textId="1D245FF5" w:rsidR="00744EB5" w:rsidRPr="00EF5CB9" w:rsidRDefault="00744EB5" w:rsidP="00381075">
            <w:pPr>
              <w:pStyle w:val="ListParagraph"/>
              <w:numPr>
                <w:ilvl w:val="0"/>
                <w:numId w:val="7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Bio</w:t>
            </w:r>
            <w:r w:rsidR="000E1D2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logical / proximate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determinan</w:t>
            </w:r>
            <w:r w:rsidR="000E1D2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ts</w:t>
            </w:r>
            <w:r w:rsidR="000E1D2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0E1D2C" w:rsidRPr="00E86920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Davis and Blake</w:t>
            </w:r>
          </w:p>
          <w:p w14:paraId="0E6E7FBF" w14:textId="10632A64" w:rsidR="000E1D2C" w:rsidRPr="00EF5CB9" w:rsidRDefault="000E1D2C" w:rsidP="00381075">
            <w:pPr>
              <w:pStyle w:val="ListParagraph"/>
              <w:numPr>
                <w:ilvl w:val="1"/>
                <w:numId w:val="7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Age at marriage – increase in age -&gt; FR Down + choice of women to stay single – reduce fertility</w:t>
            </w:r>
          </w:p>
          <w:p w14:paraId="09691463" w14:textId="5A0CEF2B" w:rsidR="000E1D2C" w:rsidRPr="00EF5CB9" w:rsidRDefault="000E1D2C" w:rsidP="00381075">
            <w:pPr>
              <w:pStyle w:val="ListParagraph"/>
              <w:numPr>
                <w:ilvl w:val="1"/>
                <w:numId w:val="7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Length of breastfeeding – post partem and BF time – influence FR</w:t>
            </w:r>
          </w:p>
          <w:p w14:paraId="32B79194" w14:textId="437C03E8" w:rsidR="000E1D2C" w:rsidRPr="00EF5CB9" w:rsidRDefault="000E1D2C" w:rsidP="00381075">
            <w:pPr>
              <w:pStyle w:val="ListParagraph"/>
              <w:numPr>
                <w:ilvl w:val="1"/>
                <w:numId w:val="7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Rate of induced abortion </w:t>
            </w:r>
          </w:p>
          <w:p w14:paraId="2CE4F446" w14:textId="3433FB1A" w:rsidR="000E1D2C" w:rsidRPr="00EF5CB9" w:rsidRDefault="000E1D2C" w:rsidP="00381075">
            <w:pPr>
              <w:pStyle w:val="ListParagraph"/>
              <w:numPr>
                <w:ilvl w:val="1"/>
                <w:numId w:val="7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Frequency of sexual intercourse – More separate yet together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fams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+ sleep divorce</w:t>
            </w:r>
          </w:p>
          <w:p w14:paraId="24EA75DE" w14:textId="6A14020C" w:rsidR="000E1D2C" w:rsidRPr="00EF5CB9" w:rsidRDefault="000E1D2C" w:rsidP="00381075">
            <w:pPr>
              <w:pStyle w:val="ListParagraph"/>
              <w:numPr>
                <w:ilvl w:val="1"/>
                <w:numId w:val="73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Use of contraceptives</w:t>
            </w:r>
          </w:p>
        </w:tc>
        <w:tc>
          <w:tcPr>
            <w:tcW w:w="3499" w:type="dxa"/>
            <w:noWrap/>
          </w:tcPr>
          <w:p w14:paraId="51B89A8B" w14:textId="0C760D48" w:rsidR="00033474" w:rsidRPr="00EF5CB9" w:rsidRDefault="0065146E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666496" behindDoc="0" locked="0" layoutInCell="1" allowOverlap="1" wp14:anchorId="27E83D4D" wp14:editId="460EF6CC">
                      <wp:simplePos x="0" y="0"/>
                      <wp:positionH relativeFrom="column">
                        <wp:posOffset>522741</wp:posOffset>
                      </wp:positionH>
                      <wp:positionV relativeFrom="paragraph">
                        <wp:posOffset>675878</wp:posOffset>
                      </wp:positionV>
                      <wp:extent cx="1226160" cy="956520"/>
                      <wp:effectExtent l="38100" t="38100" r="50800" b="34290"/>
                      <wp:wrapNone/>
                      <wp:docPr id="302064334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6160" cy="95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D2B53C" id="Ink 2" o:spid="_x0000_s1026" type="#_x0000_t75" style="position:absolute;margin-left:40.65pt;margin-top:52.7pt;width:97.55pt;height:76.3pt;z-index:2516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">
                      <v:imagedata r:id="rId112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1665472" behindDoc="0" locked="0" layoutInCell="1" allowOverlap="1" wp14:anchorId="28B00014" wp14:editId="6BE38871">
                      <wp:simplePos x="0" y="0"/>
                      <wp:positionH relativeFrom="column">
                        <wp:posOffset>236901</wp:posOffset>
                      </wp:positionH>
                      <wp:positionV relativeFrom="paragraph">
                        <wp:posOffset>541238</wp:posOffset>
                      </wp:positionV>
                      <wp:extent cx="1639080" cy="1408320"/>
                      <wp:effectExtent l="38100" t="38100" r="0" b="40005"/>
                      <wp:wrapNone/>
                      <wp:docPr id="594767935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9080" cy="140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5581D6" id="Ink 1" o:spid="_x0000_s1026" type="#_x0000_t75" style="position:absolute;margin-left:18.15pt;margin-top:42.1pt;width:130.05pt;height:111.9pt;z-index:2516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">
                      <v:imagedata r:id="rId114" o:title=""/>
                    </v:shape>
                  </w:pict>
                </mc:Fallback>
              </mc:AlternateContent>
            </w:r>
          </w:p>
        </w:tc>
      </w:tr>
      <w:tr w:rsidR="00317A8A" w:rsidRPr="00EF5CB9" w14:paraId="01FECA7F" w14:textId="77777777" w:rsidTr="00986D19">
        <w:trPr>
          <w:trHeight w:val="692"/>
        </w:trPr>
        <w:tc>
          <w:tcPr>
            <w:tcW w:w="1255" w:type="dxa"/>
            <w:noWrap/>
          </w:tcPr>
          <w:p w14:paraId="3AA619AC" w14:textId="3DED9238" w:rsidR="00317A8A" w:rsidRPr="00EF5CB9" w:rsidRDefault="00317A8A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Ageing</w:t>
            </w:r>
          </w:p>
        </w:tc>
        <w:tc>
          <w:tcPr>
            <w:tcW w:w="11160" w:type="dxa"/>
            <w:noWrap/>
          </w:tcPr>
          <w:p w14:paraId="4F61889B" w14:textId="77777777" w:rsidR="00EF5CB9" w:rsidRPr="00EF5CB9" w:rsidRDefault="00EF5CB9" w:rsidP="00C31358">
            <w:pPr>
              <w:pStyle w:val="ListParagraph"/>
              <w:numPr>
                <w:ilvl w:val="0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Tibbitts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"ageing may best be defined as the survival of a growing no. of people who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val="de-DE" w:eastAsia="en-US"/>
              </w:rPr>
              <w:t>have completed the traditional adult roles of making a living and childrearing"</w:t>
            </w:r>
          </w:p>
          <w:p w14:paraId="7337A309" w14:textId="08CD8485" w:rsidR="000E1D2C" w:rsidRPr="00EF5CB9" w:rsidRDefault="000E1D2C" w:rsidP="00C31358">
            <w:pPr>
              <w:pStyle w:val="ListParagraph"/>
              <w:numPr>
                <w:ilvl w:val="0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Increase 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pop of aged group &gt;60 years</w:t>
            </w:r>
          </w:p>
          <w:p w14:paraId="3359AF24" w14:textId="6FC254A8" w:rsidR="000E1D2C" w:rsidRPr="00EF5CB9" w:rsidRDefault="000E1D2C" w:rsidP="00381075">
            <w:pPr>
              <w:pStyle w:val="ListParagraph"/>
              <w:numPr>
                <w:ilvl w:val="0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Demographic projections – 2050 – 20%</w:t>
            </w:r>
          </w:p>
          <w:p w14:paraId="020CCCA8" w14:textId="40539811" w:rsidR="000E1D2C" w:rsidRPr="00EF5CB9" w:rsidRDefault="000E1D2C" w:rsidP="00381075">
            <w:pPr>
              <w:pStyle w:val="ListParagraph"/>
              <w:numPr>
                <w:ilvl w:val="0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Women 1033 – feminization of ageing </w:t>
            </w:r>
          </w:p>
          <w:p w14:paraId="39444AF5" w14:textId="4A910195" w:rsidR="000E1D2C" w:rsidRPr="00EF5CB9" w:rsidRDefault="000E1D2C" w:rsidP="00381075">
            <w:pPr>
              <w:pStyle w:val="ListParagraph"/>
              <w:numPr>
                <w:ilvl w:val="0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Need for policy making </w:t>
            </w:r>
          </w:p>
          <w:p w14:paraId="06A5F022" w14:textId="34858A11" w:rsidR="000E1D2C" w:rsidRPr="00EF5CB9" w:rsidRDefault="000E1D2C" w:rsidP="00381075">
            <w:pPr>
              <w:pStyle w:val="ListParagraph"/>
              <w:numPr>
                <w:ilvl w:val="0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Active ageing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process of making aged pop productive – realize potential + give back to soc</w:t>
            </w:r>
          </w:p>
          <w:p w14:paraId="00D5A687" w14:textId="47773665" w:rsidR="000E1D2C" w:rsidRPr="00EF5CB9" w:rsidRDefault="000E1D2C" w:rsidP="00381075">
            <w:pPr>
              <w:pStyle w:val="ListParagraph"/>
              <w:numPr>
                <w:ilvl w:val="1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Elderly education for lifelong learning</w:t>
            </w:r>
          </w:p>
          <w:p w14:paraId="07810A2F" w14:textId="7AAF8568" w:rsidR="000E1D2C" w:rsidRPr="00EF5CB9" w:rsidRDefault="000E1D2C" w:rsidP="00381075">
            <w:pPr>
              <w:pStyle w:val="ListParagraph"/>
              <w:numPr>
                <w:ilvl w:val="1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Quarters for elderly </w:t>
            </w:r>
          </w:p>
          <w:p w14:paraId="57C716E1" w14:textId="1DD32976" w:rsidR="000E1D2C" w:rsidRPr="00EF5CB9" w:rsidRDefault="000E1D2C" w:rsidP="00381075">
            <w:pPr>
              <w:pStyle w:val="ListParagraph"/>
              <w:numPr>
                <w:ilvl w:val="1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Forum to share life lessons </w:t>
            </w:r>
          </w:p>
          <w:p w14:paraId="67C981B4" w14:textId="57E07B42" w:rsidR="005633D6" w:rsidRPr="00EF5CB9" w:rsidRDefault="005633D6" w:rsidP="00381075">
            <w:pPr>
              <w:pStyle w:val="ListParagraph"/>
              <w:numPr>
                <w:ilvl w:val="1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Govt portal for active ageing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SAGE </w:t>
            </w:r>
          </w:p>
          <w:p w14:paraId="542D0156" w14:textId="42C74FCA" w:rsidR="005633D6" w:rsidRPr="00EF5CB9" w:rsidRDefault="005633D6" w:rsidP="00381075">
            <w:pPr>
              <w:pStyle w:val="ListParagraph"/>
              <w:numPr>
                <w:ilvl w:val="1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Tech assistance and enabling devices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86920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Vayoshri</w:t>
            </w:r>
            <w:proofErr w:type="spellEnd"/>
            <w:r w:rsidRPr="00E86920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yojana</w:t>
            </w:r>
          </w:p>
          <w:p w14:paraId="6765ACA4" w14:textId="3858CF06" w:rsidR="005633D6" w:rsidRPr="00EF5CB9" w:rsidRDefault="005633D6" w:rsidP="00381075">
            <w:pPr>
              <w:pStyle w:val="ListParagraph"/>
              <w:numPr>
                <w:ilvl w:val="1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Healthcare facilities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Jan Arogya yojana </w:t>
            </w:r>
          </w:p>
          <w:p w14:paraId="356B02E8" w14:textId="57C87696" w:rsidR="005633D6" w:rsidRPr="00EF5CB9" w:rsidRDefault="005633D6" w:rsidP="00381075">
            <w:pPr>
              <w:pStyle w:val="ListParagraph"/>
              <w:numPr>
                <w:ilvl w:val="1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Vayu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shresht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samman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2EB82CB6" w14:textId="0DF4E8DF" w:rsidR="005633D6" w:rsidRPr="00EF5CB9" w:rsidRDefault="005633D6" w:rsidP="00381075">
            <w:pPr>
              <w:pStyle w:val="ListParagraph"/>
              <w:numPr>
                <w:ilvl w:val="1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Law enforcement by protection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ederly</w:t>
            </w:r>
            <w:proofErr w:type="spellEnd"/>
          </w:p>
          <w:p w14:paraId="32FD1785" w14:textId="29A13E5C" w:rsidR="005633D6" w:rsidRPr="00EF5CB9" w:rsidRDefault="005633D6" w:rsidP="00381075">
            <w:pPr>
              <w:pStyle w:val="ListParagraph"/>
              <w:numPr>
                <w:ilvl w:val="1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2021 –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30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decade of healthy ageing</w:t>
            </w:r>
          </w:p>
          <w:p w14:paraId="648C5E8D" w14:textId="30713BD0" w:rsidR="005633D6" w:rsidRPr="00EF5CB9" w:rsidRDefault="005633D6" w:rsidP="00381075">
            <w:pPr>
              <w:pStyle w:val="ListParagraph"/>
              <w:numPr>
                <w:ilvl w:val="0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Active ageing index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UNECE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 – instrument to measure degree of participation / integration of aged pop </w:t>
            </w:r>
          </w:p>
          <w:p w14:paraId="254C3343" w14:textId="2BDD25D1" w:rsidR="005633D6" w:rsidRPr="00EF5CB9" w:rsidRDefault="005633D6" w:rsidP="00381075">
            <w:pPr>
              <w:pStyle w:val="ListParagraph"/>
              <w:numPr>
                <w:ilvl w:val="1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Employment</w:t>
            </w:r>
          </w:p>
          <w:p w14:paraId="53AB5500" w14:textId="14A6DD19" w:rsidR="005633D6" w:rsidRPr="00EF5CB9" w:rsidRDefault="005633D6" w:rsidP="00381075">
            <w:pPr>
              <w:pStyle w:val="ListParagraph"/>
              <w:numPr>
                <w:ilvl w:val="1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Participation</w:t>
            </w:r>
          </w:p>
          <w:p w14:paraId="68DFA74A" w14:textId="58159ED2" w:rsidR="005633D6" w:rsidRPr="00EF5CB9" w:rsidRDefault="005633D6" w:rsidP="00381075">
            <w:pPr>
              <w:pStyle w:val="ListParagraph"/>
              <w:numPr>
                <w:ilvl w:val="1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Health of aged</w:t>
            </w:r>
          </w:p>
          <w:p w14:paraId="513A2470" w14:textId="414B6AD6" w:rsidR="005633D6" w:rsidRPr="00EF5CB9" w:rsidRDefault="005633D6" w:rsidP="00381075">
            <w:pPr>
              <w:pStyle w:val="ListParagraph"/>
              <w:numPr>
                <w:ilvl w:val="1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Can also understand gender of feminized</w:t>
            </w:r>
          </w:p>
          <w:p w14:paraId="1143E127" w14:textId="336AA965" w:rsidR="005633D6" w:rsidRPr="00EF5CB9" w:rsidRDefault="005633D6" w:rsidP="00381075">
            <w:pPr>
              <w:pStyle w:val="ListParagraph"/>
              <w:numPr>
                <w:ilvl w:val="1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Operationalization done </w:t>
            </w:r>
          </w:p>
          <w:p w14:paraId="2CF6FCFE" w14:textId="41AF8B6F" w:rsidR="005633D6" w:rsidRPr="00EF5CB9" w:rsidRDefault="005633D6" w:rsidP="00381075">
            <w:pPr>
              <w:pStyle w:val="ListParagraph"/>
              <w:numPr>
                <w:ilvl w:val="0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Gender DOL in elderly care givin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 – disproportionately expected from women -&gt; leads to missing women in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labor and politics</w:t>
            </w:r>
          </w:p>
          <w:p w14:paraId="375C43A7" w14:textId="334AF639" w:rsidR="005633D6" w:rsidRPr="00EF5CB9" w:rsidRDefault="005633D6" w:rsidP="00381075">
            <w:pPr>
              <w:pStyle w:val="ListParagraph"/>
              <w:numPr>
                <w:ilvl w:val="1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Women spend 5.5 hours</w:t>
            </w:r>
          </w:p>
          <w:p w14:paraId="45974DC6" w14:textId="23A3B56A" w:rsidR="005633D6" w:rsidRPr="00EF5CB9" w:rsidRDefault="005633D6" w:rsidP="00381075">
            <w:pPr>
              <w:pStyle w:val="ListParagraph"/>
              <w:numPr>
                <w:ilvl w:val="1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84% caregivers in India are women</w:t>
            </w:r>
          </w:p>
          <w:p w14:paraId="1791BF90" w14:textId="23891CA2" w:rsidR="005633D6" w:rsidRPr="00EF5CB9" w:rsidRDefault="005633D6" w:rsidP="00381075">
            <w:pPr>
              <w:pStyle w:val="ListParagraph"/>
              <w:numPr>
                <w:ilvl w:val="1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Impact in 3 fields</w:t>
            </w:r>
          </w:p>
          <w:p w14:paraId="7D63C33B" w14:textId="5C74312F" w:rsidR="005633D6" w:rsidRPr="00EF5CB9" w:rsidRDefault="005633D6" w:rsidP="00381075">
            <w:pPr>
              <w:pStyle w:val="ListParagraph"/>
              <w:numPr>
                <w:ilvl w:val="2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Emp – drop out from labor market, don’t enter labor market, part time, sacrifice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kulbadhu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4FEA223" w14:textId="3CBA0F66" w:rsidR="005633D6" w:rsidRPr="00EF5CB9" w:rsidRDefault="005633D6" w:rsidP="00381075">
            <w:pPr>
              <w:pStyle w:val="ListParagraph"/>
              <w:numPr>
                <w:ilvl w:val="2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Edu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 dropout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discontinue higher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</w:p>
          <w:p w14:paraId="5AE4295E" w14:textId="53196A7C" w:rsidR="005633D6" w:rsidRPr="00EF5CB9" w:rsidRDefault="005633D6" w:rsidP="00381075">
            <w:pPr>
              <w:pStyle w:val="ListParagraph"/>
              <w:numPr>
                <w:ilvl w:val="2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Pol / soc participation – don’t understand social reality as limited to elderly care</w:t>
            </w:r>
          </w:p>
          <w:p w14:paraId="37A86BB3" w14:textId="5C9699FC" w:rsidR="005633D6" w:rsidRPr="00EF5CB9" w:rsidRDefault="005633D6" w:rsidP="00381075">
            <w:pPr>
              <w:pStyle w:val="ListParagraph"/>
              <w:numPr>
                <w:ilvl w:val="0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Feminization of ageing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women exceeding elderly men </w:t>
            </w:r>
          </w:p>
          <w:p w14:paraId="7729F871" w14:textId="29E4B38F" w:rsidR="005633D6" w:rsidRPr="00EF5CB9" w:rsidRDefault="005633D6" w:rsidP="00381075">
            <w:pPr>
              <w:pStyle w:val="ListParagraph"/>
              <w:numPr>
                <w:ilvl w:val="1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Widowhood </w:t>
            </w:r>
          </w:p>
          <w:p w14:paraId="55D51915" w14:textId="26904765" w:rsidR="005633D6" w:rsidRPr="00EF5CB9" w:rsidRDefault="005633D6" w:rsidP="00381075">
            <w:pPr>
              <w:pStyle w:val="ListParagraph"/>
              <w:numPr>
                <w:ilvl w:val="1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Isolation,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esp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urban cities</w:t>
            </w:r>
          </w:p>
          <w:p w14:paraId="70FEDFBB" w14:textId="77777777" w:rsidR="00343333" w:rsidRPr="00EF5CB9" w:rsidRDefault="005633D6" w:rsidP="00381075">
            <w:pPr>
              <w:pStyle w:val="ListParagraph"/>
              <w:numPr>
                <w:ilvl w:val="1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Exclusion from Social sec schemes as low literacy</w:t>
            </w:r>
          </w:p>
          <w:p w14:paraId="4619F17F" w14:textId="367992BB" w:rsidR="00464CD3" w:rsidRPr="00EF5CB9" w:rsidRDefault="00BB109F" w:rsidP="00381075">
            <w:pPr>
              <w:pStyle w:val="ListParagraph"/>
              <w:numPr>
                <w:ilvl w:val="0"/>
                <w:numId w:val="74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Dependency on children for economic needs;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downward social mobility</w:t>
            </w:r>
          </w:p>
          <w:p w14:paraId="2758AFF2" w14:textId="77777777" w:rsidR="00186233" w:rsidRPr="00EF5CB9" w:rsidRDefault="00186233" w:rsidP="00317A8A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26AB2243" w14:textId="4FA92762" w:rsidR="00317A8A" w:rsidRPr="00EF5CB9" w:rsidRDefault="00317A8A" w:rsidP="00317A8A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Implications</w:t>
            </w:r>
          </w:p>
          <w:p w14:paraId="0E4E19B2" w14:textId="780E8249" w:rsidR="00317A8A" w:rsidRPr="00EF5CB9" w:rsidRDefault="00317A8A" w:rsidP="00317A8A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Disengagement theory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as they grow old, they disengage</w:t>
            </w:r>
            <w:r w:rsid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EF5CB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functional</w:t>
            </w:r>
            <w:r w:rsid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free up roles for younger </w:t>
            </w:r>
          </w:p>
          <w:p w14:paraId="653C725E" w14:textId="77777777" w:rsidR="00317A8A" w:rsidRPr="00EF5CB9" w:rsidRDefault="00317A8A" w:rsidP="00317A8A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>Age stratification theory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get stratified based on the age</w:t>
            </w:r>
          </w:p>
          <w:p w14:paraId="5AFC5C89" w14:textId="77777777" w:rsidR="00317A8A" w:rsidRPr="00EF5CB9" w:rsidRDefault="00317A8A" w:rsidP="00317A8A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Political-economic theory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Carrol Estes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pol economy defines roles </w:t>
            </w:r>
          </w:p>
          <w:p w14:paraId="1E76CC30" w14:textId="77777777" w:rsidR="00317A8A" w:rsidRPr="00EF5CB9" w:rsidRDefault="00317A8A" w:rsidP="009613DC">
            <w:pPr>
              <w:pStyle w:val="ListParagraph"/>
              <w:numPr>
                <w:ilvl w:val="0"/>
                <w:numId w:val="18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Activity theory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more active, more satisfaction</w:t>
            </w:r>
          </w:p>
          <w:p w14:paraId="4E840DCD" w14:textId="77777777" w:rsidR="00317A8A" w:rsidRPr="00EF5CB9" w:rsidRDefault="00317A8A" w:rsidP="00317A8A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Has physical economic and social problems s</w:t>
            </w:r>
          </w:p>
          <w:p w14:paraId="7948BC66" w14:textId="3CF8BCCB" w:rsidR="00EE52C5" w:rsidRDefault="00317A8A" w:rsidP="00343333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Phil Mullan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the imaginary time bomb – ageing a time bomb not true – as </w:t>
            </w:r>
            <w:r w:rsid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health infra improves, burden reduces</w:t>
            </w:r>
          </w:p>
          <w:p w14:paraId="7E8EEF99" w14:textId="77777777" w:rsidR="00EF5CB9" w:rsidRDefault="00EF5CB9" w:rsidP="00EF5CB9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Nuclearisation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Pr="00D933D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Pauline Kolenda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has implications on care</w:t>
            </w:r>
          </w:p>
          <w:p w14:paraId="2A6C29EC" w14:textId="77777777" w:rsidR="00EF5CB9" w:rsidRDefault="00EF5CB9" w:rsidP="00EF5CB9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Problems – physical, psychological (isolation, negative </w:t>
            </w:r>
            <w:proofErr w:type="spellStart"/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self worth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), material / economic, social, generational gap</w:t>
            </w:r>
          </w:p>
          <w:p w14:paraId="34BB1C73" w14:textId="247A988F" w:rsidR="00EF5CB9" w:rsidRPr="00EF5CB9" w:rsidRDefault="00EF5CB9" w:rsidP="00EF5CB9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Linda R. Gannon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ageing affects women more adversely than men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as a result of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lifestyles, habits, expectations and roles that place women at risk. Materially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disadvantages- paid less and have more caring responsibilities. Menopause seen as a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disease and treated with hormone replacement therapy </w:t>
            </w:r>
          </w:p>
          <w:p w14:paraId="1133B0E8" w14:textId="4F828B15" w:rsidR="00EF5CB9" w:rsidRPr="00EF5CB9" w:rsidRDefault="00EF5CB9" w:rsidP="00EF5CB9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Jenny Hockey and Allison James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can b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val="de-DE" w:eastAsia="en-US"/>
              </w:rPr>
              <w:t>much more independent than society usually allows them to be</w:t>
            </w:r>
          </w:p>
        </w:tc>
        <w:tc>
          <w:tcPr>
            <w:tcW w:w="3499" w:type="dxa"/>
            <w:noWrap/>
          </w:tcPr>
          <w:p w14:paraId="07166A75" w14:textId="77777777" w:rsidR="00317A8A" w:rsidRPr="00EF5CB9" w:rsidRDefault="00317A8A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4E0191" w:rsidRPr="00EF5CB9" w14:paraId="38435F50" w14:textId="77777777" w:rsidTr="00986D19">
        <w:trPr>
          <w:trHeight w:val="692"/>
        </w:trPr>
        <w:tc>
          <w:tcPr>
            <w:tcW w:w="1255" w:type="dxa"/>
            <w:noWrap/>
          </w:tcPr>
          <w:p w14:paraId="7483FBBD" w14:textId="4C204DBB" w:rsidR="004E0191" w:rsidRPr="00EF5CB9" w:rsidRDefault="004E0191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Health</w:t>
            </w:r>
          </w:p>
        </w:tc>
        <w:tc>
          <w:tcPr>
            <w:tcW w:w="11160" w:type="dxa"/>
            <w:noWrap/>
          </w:tcPr>
          <w:p w14:paraId="05845351" w14:textId="014B1FB5" w:rsidR="004E0191" w:rsidRPr="00EF5CB9" w:rsidRDefault="00020D10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Sociology</w:t>
            </w:r>
            <w:r w:rsidR="004E019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epidemiology</w:t>
            </w:r>
            <w:r w:rsidR="004E019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after covid 19</w:t>
            </w:r>
          </w:p>
          <w:p w14:paraId="5634E41B" w14:textId="77777777" w:rsidR="004E0191" w:rsidRPr="00EF5CB9" w:rsidRDefault="007773A8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Manifest functions</w:t>
            </w:r>
          </w:p>
          <w:p w14:paraId="45EAB87D" w14:textId="04CA53EA" w:rsidR="007773A8" w:rsidRPr="00EF5CB9" w:rsidRDefault="007773A8" w:rsidP="007773A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Higher class – </w:t>
            </w:r>
            <w:r w:rsidR="009F451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better quality, better access, lower OOP, better </w:t>
            </w:r>
            <w:proofErr w:type="spellStart"/>
            <w:r w:rsidR="009F451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="009F451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better lifestyle and fitness</w:t>
            </w:r>
            <w:r w:rsidR="00FE4F8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medical tourism </w:t>
            </w:r>
          </w:p>
          <w:p w14:paraId="22DBEF65" w14:textId="24A1AA1F" w:rsidR="00FE4F8D" w:rsidRPr="00EF5CB9" w:rsidRDefault="00FE4F8D" w:rsidP="007773A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Relatively lower impact of family income </w:t>
            </w:r>
          </w:p>
          <w:p w14:paraId="5320AE20" w14:textId="27C4D9F8" w:rsidR="007773A8" w:rsidRPr="00EF5CB9" w:rsidRDefault="007773A8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Latent functions</w:t>
            </w:r>
          </w:p>
          <w:p w14:paraId="5A504AF9" w14:textId="77777777" w:rsidR="007773A8" w:rsidRPr="00EF5CB9" w:rsidRDefault="00DC37C2" w:rsidP="003B5E1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Ulrich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becker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risk made by man</w:t>
            </w:r>
          </w:p>
          <w:p w14:paraId="59C20E44" w14:textId="77777777" w:rsidR="00DC37C2" w:rsidRPr="00EF5CB9" w:rsidRDefault="00DC37C2" w:rsidP="003B5E1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Social distancing</w:t>
            </w:r>
          </w:p>
          <w:p w14:paraId="714C6DB3" w14:textId="77777777" w:rsidR="00DC37C2" w:rsidRPr="00EF5CB9" w:rsidRDefault="00DC37C2" w:rsidP="003B5E1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2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vertAlign w:val="superscript"/>
                <w:lang w:eastAsia="en-US"/>
              </w:rPr>
              <w:t>nd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class citizens – caste discrimination</w:t>
            </w:r>
          </w:p>
          <w:p w14:paraId="14B1526C" w14:textId="77777777" w:rsidR="00DC37C2" w:rsidRPr="00EF5CB9" w:rsidRDefault="00DC37C2" w:rsidP="003B5E1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Patriarchy </w:t>
            </w:r>
          </w:p>
          <w:p w14:paraId="51ABEBE9" w14:textId="77777777" w:rsidR="009C0E03" w:rsidRPr="00EF5CB9" w:rsidRDefault="009F639E" w:rsidP="003B5E1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Gated hospitals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violence against poor if </w:t>
            </w:r>
            <w:r w:rsidR="00F14D5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not able to pay money</w:t>
            </w:r>
          </w:p>
          <w:p w14:paraId="4C7C17E6" w14:textId="77777777" w:rsidR="00F14D59" w:rsidRPr="00EF5CB9" w:rsidRDefault="00F14D59" w:rsidP="003B5E1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Unavailability of drugs</w:t>
            </w:r>
          </w:p>
          <w:p w14:paraId="33026AE4" w14:textId="5F927B9F" w:rsidR="00FB1A08" w:rsidRPr="00EF5CB9" w:rsidRDefault="00FB1A08" w:rsidP="003B5E1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Tribal communities </w:t>
            </w:r>
          </w:p>
          <w:p w14:paraId="6633F5E4" w14:textId="77777777" w:rsidR="000D09CB" w:rsidRPr="00EF5CB9" w:rsidRDefault="000D09CB" w:rsidP="000D09CB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Digital divide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need for telemedicine </w:t>
            </w:r>
          </w:p>
          <w:p w14:paraId="7C1C639E" w14:textId="77777777" w:rsidR="000D09CB" w:rsidRPr="00EF5CB9" w:rsidRDefault="000D09CB" w:rsidP="000D09CB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Rural urban</w:t>
            </w:r>
          </w:p>
          <w:p w14:paraId="74F9A2D5" w14:textId="2441E14C" w:rsidR="000D09CB" w:rsidRPr="00EF5CB9" w:rsidRDefault="000D09CB" w:rsidP="000D09CB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Gender</w:t>
            </w:r>
          </w:p>
          <w:p w14:paraId="7C6BFACC" w14:textId="5F17ACA3" w:rsidR="000D09CB" w:rsidRPr="00EF5CB9" w:rsidRDefault="000D09CB" w:rsidP="000D09CB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Caste</w:t>
            </w:r>
          </w:p>
          <w:p w14:paraId="0059CF07" w14:textId="010ABFAA" w:rsidR="000D09CB" w:rsidRPr="00EF5CB9" w:rsidRDefault="000D09CB" w:rsidP="000D09CB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Class</w:t>
            </w:r>
          </w:p>
          <w:p w14:paraId="1931A2E5" w14:textId="77777777" w:rsidR="000D09CB" w:rsidRPr="00EF5CB9" w:rsidRDefault="000D09CB" w:rsidP="000D09CB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Kinship pattern </w:t>
            </w:r>
          </w:p>
          <w:p w14:paraId="643C210B" w14:textId="77777777" w:rsidR="000C52E9" w:rsidRPr="00EF5CB9" w:rsidRDefault="000C52E9" w:rsidP="000D09CB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Level of capitalism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alienation and depression</w:t>
            </w:r>
          </w:p>
          <w:p w14:paraId="065D8949" w14:textId="55670ECC" w:rsidR="0000312F" w:rsidRPr="00EF5CB9" w:rsidRDefault="0000312F" w:rsidP="000D09CB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Geriatric care </w:t>
            </w:r>
          </w:p>
        </w:tc>
        <w:tc>
          <w:tcPr>
            <w:tcW w:w="3499" w:type="dxa"/>
            <w:noWrap/>
          </w:tcPr>
          <w:p w14:paraId="4D68604E" w14:textId="77777777" w:rsidR="004E0191" w:rsidRPr="00EF5CB9" w:rsidRDefault="004E0191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7C444A" w:rsidRPr="00EF5CB9" w14:paraId="05E2467B" w14:textId="77777777" w:rsidTr="00986D19">
        <w:trPr>
          <w:trHeight w:val="692"/>
        </w:trPr>
        <w:tc>
          <w:tcPr>
            <w:tcW w:w="1255" w:type="dxa"/>
            <w:noWrap/>
          </w:tcPr>
          <w:p w14:paraId="4681AA71" w14:textId="7DD2D775" w:rsidR="007C444A" w:rsidRPr="00EF5CB9" w:rsidRDefault="00223C37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2 child policy</w:t>
            </w:r>
          </w:p>
        </w:tc>
        <w:tc>
          <w:tcPr>
            <w:tcW w:w="11160" w:type="dxa"/>
            <w:noWrap/>
          </w:tcPr>
          <w:tbl>
            <w:tblPr>
              <w:tblStyle w:val="TableGrid"/>
              <w:tblW w:w="10371" w:type="dxa"/>
              <w:tblInd w:w="360" w:type="dxa"/>
              <w:tblLayout w:type="fixed"/>
              <w:tblLook w:val="04A0" w:firstRow="1" w:lastRow="0" w:firstColumn="1" w:lastColumn="0" w:noHBand="0" w:noVBand="1"/>
            </w:tblPr>
            <w:tblGrid>
              <w:gridCol w:w="3457"/>
              <w:gridCol w:w="3457"/>
              <w:gridCol w:w="3457"/>
            </w:tblGrid>
            <w:tr w:rsidR="00223C37" w:rsidRPr="00EF5CB9" w14:paraId="31F114B4" w14:textId="77777777" w:rsidTr="00223C37">
              <w:trPr>
                <w:trHeight w:val="237"/>
              </w:trPr>
              <w:tc>
                <w:tcPr>
                  <w:tcW w:w="3457" w:type="dxa"/>
                </w:tcPr>
                <w:p w14:paraId="2A3E13E1" w14:textId="77777777" w:rsidR="00223C37" w:rsidRPr="00EF5CB9" w:rsidRDefault="00223C37" w:rsidP="00EF5CB9">
                  <w:pPr>
                    <w:pStyle w:val="ListParagraph"/>
                    <w:framePr w:hSpace="180" w:wrap="around" w:vAnchor="page" w:hAnchor="page" w:x="348" w:y="402"/>
                    <w:ind w:left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</w:pPr>
                </w:p>
              </w:tc>
              <w:tc>
                <w:tcPr>
                  <w:tcW w:w="3457" w:type="dxa"/>
                </w:tcPr>
                <w:p w14:paraId="1D834DD6" w14:textId="22533DC4" w:rsidR="00223C37" w:rsidRPr="00EF5CB9" w:rsidRDefault="00D20038" w:rsidP="00EF5CB9">
                  <w:pPr>
                    <w:pStyle w:val="ListParagraph"/>
                    <w:framePr w:hSpace="180" w:wrap="around" w:vAnchor="page" w:hAnchor="page" w:x="348" w:y="402"/>
                    <w:ind w:left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  <w:t>Functional</w:t>
                  </w:r>
                </w:p>
              </w:tc>
              <w:tc>
                <w:tcPr>
                  <w:tcW w:w="3457" w:type="dxa"/>
                </w:tcPr>
                <w:p w14:paraId="514DD4FF" w14:textId="5E92D6A3" w:rsidR="00223C37" w:rsidRPr="00EF5CB9" w:rsidRDefault="00D20038" w:rsidP="00EF5CB9">
                  <w:pPr>
                    <w:pStyle w:val="ListParagraph"/>
                    <w:framePr w:hSpace="180" w:wrap="around" w:vAnchor="page" w:hAnchor="page" w:x="348" w:y="402"/>
                    <w:ind w:left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  <w:t xml:space="preserve">Dysfunctional </w:t>
                  </w:r>
                </w:p>
              </w:tc>
            </w:tr>
            <w:tr w:rsidR="00223C37" w:rsidRPr="00EF5CB9" w14:paraId="4A54E297" w14:textId="77777777" w:rsidTr="00223C37">
              <w:trPr>
                <w:trHeight w:val="263"/>
              </w:trPr>
              <w:tc>
                <w:tcPr>
                  <w:tcW w:w="3457" w:type="dxa"/>
                </w:tcPr>
                <w:p w14:paraId="6BC03E7D" w14:textId="6D6936A7" w:rsidR="00223C37" w:rsidRPr="00EF5CB9" w:rsidRDefault="00D20038" w:rsidP="00EF5CB9">
                  <w:pPr>
                    <w:pStyle w:val="ListParagraph"/>
                    <w:framePr w:hSpace="180" w:wrap="around" w:vAnchor="page" w:hAnchor="page" w:x="348" w:y="402"/>
                    <w:ind w:left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  <w:t>Manifest functions</w:t>
                  </w:r>
                </w:p>
              </w:tc>
              <w:tc>
                <w:tcPr>
                  <w:tcW w:w="3457" w:type="dxa"/>
                </w:tcPr>
                <w:p w14:paraId="1BBC33C3" w14:textId="77777777" w:rsidR="00223C37" w:rsidRPr="00EF5CB9" w:rsidRDefault="00B25EB5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0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  <w:t>Improved health indicators</w:t>
                  </w:r>
                </w:p>
                <w:p w14:paraId="5C809F07" w14:textId="77777777" w:rsidR="00B25EB5" w:rsidRPr="00EF5CB9" w:rsidRDefault="00B25EB5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0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  <w:t xml:space="preserve">Reduced economic burden </w:t>
                  </w:r>
                </w:p>
                <w:p w14:paraId="61FCB751" w14:textId="77777777" w:rsidR="00B25EB5" w:rsidRPr="00EF5CB9" w:rsidRDefault="00B25EB5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0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  <w:t xml:space="preserve">Improved literacy rates and education </w:t>
                  </w:r>
                </w:p>
                <w:p w14:paraId="174F2AD4" w14:textId="77777777" w:rsidR="00B25EB5" w:rsidRPr="00EF5CB9" w:rsidRDefault="00B25EB5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0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  <w:t>Improved reproductive health</w:t>
                  </w:r>
                </w:p>
                <w:p w14:paraId="08B3FD9C" w14:textId="41B4263A" w:rsidR="00860153" w:rsidRPr="00EF5CB9" w:rsidRDefault="00860153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0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  <w:t>Modernists – help in nudging towards reproductive control</w:t>
                  </w:r>
                </w:p>
              </w:tc>
              <w:tc>
                <w:tcPr>
                  <w:tcW w:w="3457" w:type="dxa"/>
                </w:tcPr>
                <w:p w14:paraId="07E0D52E" w14:textId="77777777" w:rsidR="00223C37" w:rsidRPr="00EF5CB9" w:rsidRDefault="00657C1C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0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  <w:t>Unregulated deliveries</w:t>
                  </w:r>
                </w:p>
                <w:p w14:paraId="5E0D05D2" w14:textId="77777777" w:rsidR="00657C1C" w:rsidRPr="00EF5CB9" w:rsidRDefault="00657C1C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0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  <w:t>Feminists – no freedom over reproductive health</w:t>
                  </w:r>
                </w:p>
                <w:p w14:paraId="469E95AF" w14:textId="77777777" w:rsidR="00657C1C" w:rsidRPr="00EF5CB9" w:rsidRDefault="00657C1C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0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  <w:t>Critical – govt forcing and abrogating basic rights</w:t>
                  </w:r>
                </w:p>
                <w:p w14:paraId="7C14F055" w14:textId="5748A41C" w:rsidR="00A563DB" w:rsidRPr="00EF5CB9" w:rsidRDefault="00A563DB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0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  <w:t>Marxists – no reserve labor</w:t>
                  </w:r>
                </w:p>
              </w:tc>
            </w:tr>
            <w:tr w:rsidR="00223C37" w:rsidRPr="00EF5CB9" w14:paraId="27E7D284" w14:textId="77777777" w:rsidTr="00223C37">
              <w:trPr>
                <w:trHeight w:val="237"/>
              </w:trPr>
              <w:tc>
                <w:tcPr>
                  <w:tcW w:w="3457" w:type="dxa"/>
                </w:tcPr>
                <w:p w14:paraId="2B73FED0" w14:textId="20407A35" w:rsidR="00223C37" w:rsidRPr="00EF5CB9" w:rsidRDefault="00D20038" w:rsidP="00EF5CB9">
                  <w:pPr>
                    <w:pStyle w:val="ListParagraph"/>
                    <w:framePr w:hSpace="180" w:wrap="around" w:vAnchor="page" w:hAnchor="page" w:x="348" w:y="402"/>
                    <w:ind w:left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  <w:t>Latent</w:t>
                  </w:r>
                </w:p>
              </w:tc>
              <w:tc>
                <w:tcPr>
                  <w:tcW w:w="3457" w:type="dxa"/>
                </w:tcPr>
                <w:p w14:paraId="43428BBF" w14:textId="77777777" w:rsidR="00223C37" w:rsidRPr="00EF5CB9" w:rsidRDefault="00732B9E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0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  <w:t>Reduce fiscal burden</w:t>
                  </w:r>
                </w:p>
                <w:p w14:paraId="55A81F7E" w14:textId="77777777" w:rsidR="00732B9E" w:rsidRPr="00EF5CB9" w:rsidRDefault="00732B9E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0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  <w:t>Prevent demographic disaster</w:t>
                  </w:r>
                </w:p>
                <w:p w14:paraId="3585A27B" w14:textId="4113B452" w:rsidR="00732B9E" w:rsidRPr="00EF5CB9" w:rsidRDefault="00C040F1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0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  <w:t>Targeting approach of welfare schemes</w:t>
                  </w:r>
                </w:p>
              </w:tc>
              <w:tc>
                <w:tcPr>
                  <w:tcW w:w="3457" w:type="dxa"/>
                </w:tcPr>
                <w:p w14:paraId="6889AD28" w14:textId="77777777" w:rsidR="00223C37" w:rsidRPr="00EF5CB9" w:rsidRDefault="00894F20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0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  <w:t>Rise of pressure groups</w:t>
                  </w:r>
                </w:p>
                <w:p w14:paraId="1509AEB7" w14:textId="77777777" w:rsidR="00894F20" w:rsidRPr="00EF5CB9" w:rsidRDefault="00894F20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0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  <w:t>In conflict with the religious ideologies like Muslims</w:t>
                  </w:r>
                </w:p>
                <w:p w14:paraId="71CFFF3E" w14:textId="77777777" w:rsidR="00894F20" w:rsidRPr="00EF5CB9" w:rsidRDefault="006E393A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0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  <w:t xml:space="preserve">Unregistered deliveries – exclusion from welfare schemes </w:t>
                  </w:r>
                </w:p>
                <w:p w14:paraId="62B72A8A" w14:textId="084B84B3" w:rsidR="00860153" w:rsidRPr="00EF5CB9" w:rsidRDefault="00860153" w:rsidP="00EF5CB9">
                  <w:pPr>
                    <w:pStyle w:val="ListParagraph"/>
                    <w:framePr w:hSpace="180" w:wrap="around" w:vAnchor="page" w:hAnchor="page" w:x="348" w:y="402"/>
                    <w:numPr>
                      <w:ilvl w:val="0"/>
                      <w:numId w:val="18"/>
                    </w:numPr>
                    <w:ind w:left="0" w:firstLine="0"/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</w:pP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cyan"/>
                      <w:lang w:eastAsia="en-US"/>
                    </w:rPr>
                    <w:t>Ashish Bose – forced measures create resentmen</w:t>
                  </w:r>
                  <w:r w:rsidRPr="00EF5CB9">
                    <w:rPr>
                      <w:rFonts w:asciiTheme="minorHAnsi" w:hAnsiTheme="minorHAnsi" w:cstheme="minorHAnsi"/>
                      <w:color w:val="000000"/>
                      <w:sz w:val="14"/>
                      <w:szCs w:val="14"/>
                      <w:highlight w:val="yellow"/>
                      <w:lang w:eastAsia="en-US"/>
                    </w:rPr>
                    <w:t xml:space="preserve">t </w:t>
                  </w:r>
                </w:p>
              </w:tc>
            </w:tr>
          </w:tbl>
          <w:p w14:paraId="77748A96" w14:textId="539AE38D" w:rsidR="007C444A" w:rsidRPr="00EF5CB9" w:rsidRDefault="007C444A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</w:p>
        </w:tc>
        <w:tc>
          <w:tcPr>
            <w:tcW w:w="3499" w:type="dxa"/>
            <w:noWrap/>
          </w:tcPr>
          <w:p w14:paraId="4CF59F04" w14:textId="77777777" w:rsidR="007C444A" w:rsidRPr="00EF5CB9" w:rsidRDefault="007C444A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4D4ED1" w:rsidRPr="00EF5CB9" w14:paraId="0C10247F" w14:textId="77777777" w:rsidTr="004D4ED1">
        <w:trPr>
          <w:trHeight w:val="197"/>
        </w:trPr>
        <w:tc>
          <w:tcPr>
            <w:tcW w:w="12415" w:type="dxa"/>
            <w:gridSpan w:val="2"/>
            <w:noWrap/>
          </w:tcPr>
          <w:p w14:paraId="7A35A19D" w14:textId="15B6AFDE" w:rsidR="004D4ED1" w:rsidRPr="00EF5CB9" w:rsidRDefault="004D4ED1" w:rsidP="004D4ED1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Social movements</w:t>
            </w:r>
          </w:p>
        </w:tc>
        <w:tc>
          <w:tcPr>
            <w:tcW w:w="3499" w:type="dxa"/>
            <w:noWrap/>
          </w:tcPr>
          <w:p w14:paraId="7685F4E0" w14:textId="77777777" w:rsidR="004D4ED1" w:rsidRPr="00EF5CB9" w:rsidRDefault="004D4ED1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2C1545" w:rsidRPr="00EF5CB9" w14:paraId="6A35EDD8" w14:textId="77777777" w:rsidTr="00B2758B">
        <w:trPr>
          <w:trHeight w:val="1430"/>
        </w:trPr>
        <w:tc>
          <w:tcPr>
            <w:tcW w:w="1255" w:type="dxa"/>
            <w:noWrap/>
          </w:tcPr>
          <w:p w14:paraId="3BF5B714" w14:textId="0C750B7E" w:rsidR="002C1545" w:rsidRPr="00EF5CB9" w:rsidRDefault="002C1545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Envt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movements</w:t>
            </w:r>
          </w:p>
        </w:tc>
        <w:tc>
          <w:tcPr>
            <w:tcW w:w="11160" w:type="dxa"/>
            <w:noWrap/>
          </w:tcPr>
          <w:p w14:paraId="36A61F6E" w14:textId="60F11768" w:rsidR="002E361D" w:rsidRPr="00EF5CB9" w:rsidRDefault="002E361D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Ecological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marxism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B9B588C" w14:textId="77777777" w:rsidR="000373F5" w:rsidRPr="00EF5CB9" w:rsidRDefault="000373F5" w:rsidP="002E361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Theory which explains that </w:t>
            </w:r>
            <w:r w:rsidR="002E361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Capitalism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subjugates both proletariats and nature </w:t>
            </w:r>
          </w:p>
          <w:p w14:paraId="31DC7510" w14:textId="44995598" w:rsidR="000373F5" w:rsidRPr="00EF5CB9" w:rsidRDefault="000373F5" w:rsidP="002E361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Marx believed cap </w:t>
            </w:r>
            <w:r w:rsidRPr="00BC3AD2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caused metabolic rift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between human and nature – imbalance between human and nature </w:t>
            </w:r>
          </w:p>
          <w:p w14:paraId="44F9D04C" w14:textId="1B47A21D" w:rsidR="002E361D" w:rsidRPr="00EF5CB9" w:rsidRDefault="000373F5" w:rsidP="002E361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fast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fashion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irrational farming -&gt; depletion of soil, fetishism of commodity made us oblivious to degradation of nature</w:t>
            </w:r>
          </w:p>
          <w:p w14:paraId="2354D8F9" w14:textId="4CF8EE65" w:rsidR="000373F5" w:rsidRPr="00EF5CB9" w:rsidRDefault="000373F5" w:rsidP="002E361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privatization of commons – concerned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spectrum, critical minerals, RM without regarding inter-generational equity</w:t>
            </w:r>
          </w:p>
          <w:p w14:paraId="63C2E9C0" w14:textId="6E75262A" w:rsidR="000373F5" w:rsidRPr="00EF5CB9" w:rsidRDefault="000373F5" w:rsidP="002E361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believed </w:t>
            </w:r>
            <w:r w:rsidRPr="00BC3AD2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dev model of cap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is unsustainable – more machines used to save labor cost, more exploitation of nature and man </w:t>
            </w:r>
          </w:p>
          <w:p w14:paraId="5EA4DD1D" w14:textId="0AB851B2" w:rsidR="000373F5" w:rsidRPr="00BC3AD2" w:rsidRDefault="000373F5" w:rsidP="002E361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therefore – cap and nature have </w:t>
            </w:r>
            <w:r w:rsidRPr="00BC3AD2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inherent contradictions and conflict</w:t>
            </w:r>
          </w:p>
          <w:p w14:paraId="3F32E398" w14:textId="1E6F8C50" w:rsidR="000373F5" w:rsidRPr="00EF5CB9" w:rsidRDefault="000373F5" w:rsidP="002E361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BC3AD2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world system theory – semi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-peripheral and peripheral have max degradation </w:t>
            </w:r>
          </w:p>
          <w:p w14:paraId="766ECB6C" w14:textId="2B71DF31" w:rsidR="002E361D" w:rsidRPr="00EF5CB9" w:rsidRDefault="002E361D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Ecologocial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feminism </w:t>
            </w:r>
          </w:p>
          <w:p w14:paraId="5121BC31" w14:textId="373A5E78" w:rsidR="000373F5" w:rsidRPr="00EF5CB9" w:rsidRDefault="000373F5" w:rsidP="000373F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Recognize patriarchal connection between women exploitation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envt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degradation</w:t>
            </w:r>
          </w:p>
          <w:p w14:paraId="1B688E32" w14:textId="08AEBF5F" w:rsidR="000373F5" w:rsidRPr="00EF5CB9" w:rsidRDefault="000373F5" w:rsidP="000373F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Unlike ancient times when nature was worshipped and seen as living being or nurturing, contemporary times – seen </w:t>
            </w:r>
            <w:r w:rsidRPr="00BC3AD2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as dead and inferior and a commodity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A86D03E" w14:textId="54D69002" w:rsidR="000373F5" w:rsidRPr="00EF5CB9" w:rsidRDefault="000373F5" w:rsidP="000373F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BC3AD2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Vandana Shiva, Bina Aggarwal – modern science and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dev – highly western, patriarchal and violent</w:t>
            </w:r>
          </w:p>
          <w:p w14:paraId="562C57AB" w14:textId="29A9987E" w:rsidR="000373F5" w:rsidRPr="00EF5CB9" w:rsidRDefault="000373F5" w:rsidP="000373F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Expressways, tidal projects – loss of natural resources and displacement of human lives</w:t>
            </w:r>
          </w:p>
          <w:p w14:paraId="7A9A9012" w14:textId="45C0470E" w:rsidR="000373F5" w:rsidRPr="00EF5CB9" w:rsidRDefault="000373F5" w:rsidP="000373F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Coop,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non violence</w:t>
            </w:r>
            <w:proofErr w:type="spellEnd"/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sustainability necessary for survival in contemporary times </w:t>
            </w:r>
          </w:p>
          <w:p w14:paraId="7DA18235" w14:textId="707528BF" w:rsidR="002E361D" w:rsidRPr="00EF5CB9" w:rsidRDefault="002E361D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Ecological modernization </w:t>
            </w:r>
          </w:p>
          <w:p w14:paraId="21C44E87" w14:textId="10A512E3" w:rsidR="000373F5" w:rsidRPr="00EF5CB9" w:rsidRDefault="000373F5" w:rsidP="000373F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 xml:space="preserve">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Basic :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degrade nature initially. However, tech will revive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the nature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4721B8C4" w14:textId="609F5966" w:rsidR="000373F5" w:rsidRPr="00EF5CB9" w:rsidRDefault="000373F5" w:rsidP="000373F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Kuznets curve</w:t>
            </w:r>
          </w:p>
          <w:p w14:paraId="0E72ADC2" w14:textId="50F8F9B1" w:rsidR="000373F5" w:rsidRPr="00EF5CB9" w:rsidRDefault="000373F5" w:rsidP="000373F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Modernization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compat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with eco </w:t>
            </w:r>
          </w:p>
          <w:p w14:paraId="7A32E048" w14:textId="0D10EC03" w:rsidR="000373F5" w:rsidRPr="00EF5CB9" w:rsidRDefault="000373F5" w:rsidP="000373F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Danial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leonard</w:t>
            </w:r>
            <w:proofErr w:type="spellEnd"/>
          </w:p>
          <w:p w14:paraId="3540FB4D" w14:textId="1923C759" w:rsidR="000373F5" w:rsidRPr="00EF5CB9" w:rsidRDefault="000373F5" w:rsidP="000373F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e-mobility, solar park, vertical gardening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decarbonzation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tech – makes dev sustainable </w:t>
            </w:r>
          </w:p>
          <w:p w14:paraId="6BC856A9" w14:textId="139B600A" w:rsidR="00654E7C" w:rsidRPr="00EF5CB9" w:rsidRDefault="00654E7C" w:rsidP="000373F5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Principles of eco-mod visible in policy making and implementation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govts all over world pledging funds and goals</w:t>
            </w:r>
          </w:p>
          <w:p w14:paraId="672B63D7" w14:textId="22A5DFEE" w:rsidR="00654E7C" w:rsidRPr="004669ED" w:rsidRDefault="000373F5" w:rsidP="004669ED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Gadgil and Guha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4669ED" w:rsidRPr="004669ED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highlight w:val="cyan"/>
                <w:lang w:val="de-DE" w:eastAsia="en-US"/>
              </w:rPr>
              <w:t>This Fissured Land:</w:t>
            </w:r>
            <w:proofErr w:type="gramStart"/>
            <w:r w:rsidR="004669ED" w:rsidRPr="004669ED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highlight w:val="cyan"/>
                <w:lang w:val="de-DE" w:eastAsia="en-US"/>
              </w:rPr>
              <w:t>an</w:t>
            </w:r>
            <w:proofErr w:type="gramEnd"/>
            <w:r w:rsidR="004669ED" w:rsidRPr="004669ED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highlight w:val="cyan"/>
                <w:lang w:val="de-DE" w:eastAsia="en-US"/>
              </w:rPr>
              <w:t xml:space="preserve"> Ecological History of India</w:t>
            </w:r>
            <w:r w:rsidR="004669ED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highlight w:val="cyan"/>
                <w:lang w:val="de-DE" w:eastAsia="en-US"/>
              </w:rPr>
              <w:t xml:space="preserve"> - </w:t>
            </w:r>
            <w:r w:rsidR="004669ED" w:rsidRPr="004669ED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  <w:t>EMs=new,</w:t>
            </w:r>
            <w:r w:rsidR="004669ED" w:rsidRPr="004669ED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4669ED" w:rsidRPr="004669ED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val="de-DE" w:eastAsia="en-US"/>
              </w:rPr>
              <w:t>envt consciousness</w:t>
            </w:r>
            <w:r w:rsidR="004669ED" w:rsidRPr="004669ED">
              <w:rPr>
                <w:rFonts w:asciiTheme="minorHAnsi" w:hAnsiTheme="minorHAnsi" w:cstheme="minorHAnsi" w:hint="eastAsia"/>
                <w:b/>
                <w:bCs/>
                <w:i/>
                <w:iCs/>
                <w:color w:val="000000"/>
                <w:sz w:val="14"/>
                <w:szCs w:val="14"/>
                <w:lang w:val="de-DE" w:eastAsia="en-US"/>
              </w:rPr>
              <w:t>–</w:t>
            </w:r>
            <w:r w:rsidR="004669ED" w:rsidRPr="004669ED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val="de-DE" w:eastAsia="en-US"/>
              </w:rPr>
              <w:t xml:space="preserve">a historical fact in </w:t>
            </w:r>
            <w:r w:rsidR="004669ED" w:rsidRPr="004669ED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highlight w:val="cyan"/>
                <w:lang w:val="de-DE" w:eastAsia="en-US"/>
              </w:rPr>
              <w:t>India</w:t>
            </w:r>
          </w:p>
          <w:p w14:paraId="34C754F2" w14:textId="13B378BB" w:rsidR="00654E7C" w:rsidRPr="00EF5CB9" w:rsidRDefault="00654E7C" w:rsidP="00654E7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7 major types of movements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ecology and equity</w:t>
            </w:r>
          </w:p>
          <w:p w14:paraId="08D68722" w14:textId="77777777" w:rsidR="00654E7C" w:rsidRPr="00EF5CB9" w:rsidRDefault="00654E7C" w:rsidP="00654E7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eco-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marxist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movement </w:t>
            </w:r>
          </w:p>
          <w:p w14:paraId="43EA1D81" w14:textId="77777777" w:rsidR="00654E7C" w:rsidRPr="00EF5CB9" w:rsidRDefault="00654E7C" w:rsidP="00654E7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ELF,</w:t>
            </w:r>
          </w:p>
          <w:p w14:paraId="64EE3CC4" w14:textId="77777777" w:rsidR="00654E7C" w:rsidRPr="00EF5CB9" w:rsidRDefault="00654E7C" w:rsidP="00654E7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crusading Gandhian movement –</w:t>
            </w:r>
          </w:p>
          <w:p w14:paraId="24EC14E2" w14:textId="77777777" w:rsidR="00654E7C" w:rsidRPr="00EF5CB9" w:rsidRDefault="00654E7C" w:rsidP="00654E7C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non violent</w:t>
            </w:r>
            <w:proofErr w:type="spellEnd"/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limited means, </w:t>
            </w:r>
          </w:p>
          <w:p w14:paraId="1BE0DBD7" w14:textId="77777777" w:rsidR="00654E7C" w:rsidRPr="00EF5CB9" w:rsidRDefault="00654E7C" w:rsidP="00654E7C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self sufficiency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mass consumption against – consider western model of dev as unsustainable</w:t>
            </w:r>
          </w:p>
          <w:p w14:paraId="077AC3C5" w14:textId="357F6220" w:rsidR="00654E7C" w:rsidRPr="00EF5CB9" w:rsidRDefault="00654E7C" w:rsidP="00654E7C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unique methods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hunger strike and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chipkoo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narmada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, Friday for future, IPCC</w:t>
            </w:r>
          </w:p>
          <w:p w14:paraId="0BB5113F" w14:textId="1FAD423B" w:rsidR="00654E7C" w:rsidRPr="00EF5CB9" w:rsidRDefault="00654E7C" w:rsidP="00654E7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appropriate technologists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BIOGAS, solar</w:t>
            </w:r>
          </w:p>
          <w:p w14:paraId="3C634599" w14:textId="35FD11AA" w:rsidR="00654E7C" w:rsidRPr="00EF5CB9" w:rsidRDefault="00654E7C" w:rsidP="00654E7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guardians of sacred and wilderness enthusiasts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Bishnoi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tribes – community which maintains remnants of animal species / naturist – Our earth documentary / literature like Silent spring</w:t>
            </w:r>
          </w:p>
          <w:p w14:paraId="4771E2C3" w14:textId="5A59DF71" w:rsidR="00654E7C" w:rsidRPr="00EF5CB9" w:rsidRDefault="00654E7C" w:rsidP="00654E7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community managers </w:t>
            </w:r>
          </w:p>
          <w:p w14:paraId="01884A96" w14:textId="0817612F" w:rsidR="00654E7C" w:rsidRPr="00FE360B" w:rsidRDefault="00654E7C" w:rsidP="000C1008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FE360B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judicial activism</w:t>
            </w:r>
            <w:r w:rsidR="00FE360B" w:rsidRPr="00FE360B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</w:t>
            </w:r>
            <w:r w:rsidRPr="00FE360B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judicial activist </w:t>
            </w:r>
            <w:proofErr w:type="spellStart"/>
            <w:r w:rsidRPr="00FE360B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FE360B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MC Mehta, </w:t>
            </w:r>
            <w:proofErr w:type="spellStart"/>
            <w:r w:rsidRPr="00FE360B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NGT</w:t>
            </w:r>
            <w:proofErr w:type="spellEnd"/>
          </w:p>
          <w:p w14:paraId="64A211C4" w14:textId="74A49939" w:rsidR="00654E7C" w:rsidRPr="00EF5CB9" w:rsidRDefault="00654E7C" w:rsidP="00654E7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technocrat planners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burucrats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who incorporate in policy making</w:t>
            </w:r>
          </w:p>
          <w:p w14:paraId="13F2BE6C" w14:textId="38F25728" w:rsidR="00654E7C" w:rsidRPr="00EF5CB9" w:rsidRDefault="00654E7C" w:rsidP="00654E7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3 groups who are stakeholders</w:t>
            </w:r>
          </w:p>
          <w:p w14:paraId="4503A683" w14:textId="5EB13346" w:rsidR="00654E7C" w:rsidRPr="00EF5CB9" w:rsidRDefault="00654E7C" w:rsidP="00654E7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Omnivores – elite beneficiary of dev projects </w:t>
            </w:r>
          </w:p>
          <w:p w14:paraId="2603E38C" w14:textId="216EC609" w:rsidR="00654E7C" w:rsidRPr="00EF5CB9" w:rsidRDefault="00654E7C" w:rsidP="00654E7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Ecosystem people – depend on natural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envt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 material needs</w:t>
            </w:r>
          </w:p>
          <w:p w14:paraId="0C2D95B4" w14:textId="609C2B2F" w:rsidR="000373F5" w:rsidRPr="00EF5CB9" w:rsidRDefault="00654E7C" w:rsidP="00654E7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Ecological refugee –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displaced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0373F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tribals the first ones to start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24DA28ED" w14:textId="195E38A6" w:rsidR="00654E7C" w:rsidRPr="00EF5CB9" w:rsidRDefault="00654E7C" w:rsidP="00654E7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Indian a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cauldron of conflicts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amongst the 3 groups</w:t>
            </w:r>
          </w:p>
          <w:p w14:paraId="701338FF" w14:textId="77777777" w:rsidR="00BD0856" w:rsidRPr="00EF5CB9" w:rsidRDefault="00BD0856" w:rsidP="00BD085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Nature and scope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</w:p>
          <w:p w14:paraId="68BB206C" w14:textId="77777777" w:rsidR="00BD0856" w:rsidRPr="00EF5CB9" w:rsidRDefault="00BD0856" w:rsidP="00BD0856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PRE 1990s – </w:t>
            </w:r>
          </w:p>
          <w:p w14:paraId="65E926B6" w14:textId="6F995768" w:rsidR="00BD0856" w:rsidRPr="00EF5CB9" w:rsidRDefault="00BD0856" w:rsidP="00BD085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consumer goods industry + agrarian </w:t>
            </w:r>
          </w:p>
          <w:p w14:paraId="093864A4" w14:textId="021AD8EC" w:rsidR="00BD0856" w:rsidRDefault="00BD0856" w:rsidP="00BD085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localized – based on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practices – GR (Vandana Shiva – soil degrade, groundwater) </w:t>
            </w:r>
          </w:p>
          <w:p w14:paraId="70C7664B" w14:textId="6D1D76C2" w:rsidR="004669ED" w:rsidRPr="00EF5CB9" w:rsidRDefault="004669ED" w:rsidP="00BD085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60253A39" w14:textId="1ADEAFDF" w:rsidR="00BD0856" w:rsidRPr="00EF5CB9" w:rsidRDefault="00BD0856" w:rsidP="00BD0856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Post 1990s – </w:t>
            </w:r>
          </w:p>
          <w:p w14:paraId="4020BCD5" w14:textId="6C0DAEA3" w:rsidR="00BD0856" w:rsidRPr="00EF5CB9" w:rsidRDefault="00BD0856" w:rsidP="00BD085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consumer + service</w:t>
            </w:r>
          </w:p>
          <w:p w14:paraId="476D792C" w14:textId="4AB28530" w:rsidR="00BD0856" w:rsidRPr="00EF5CB9" w:rsidRDefault="00BD0856" w:rsidP="00BD0856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mass consumption – commodity fetishism with carbon intensive goods – plastic, e-waste, solid waste generated</w:t>
            </w:r>
          </w:p>
          <w:p w14:paraId="7B4745F8" w14:textId="640B40EA" w:rsidR="006D05D8" w:rsidRPr="00EF5CB9" w:rsidRDefault="006D05D8" w:rsidP="006D05D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Chipko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movement</w:t>
            </w:r>
          </w:p>
          <w:p w14:paraId="37070EBC" w14:textId="55E12FEB" w:rsidR="006D05D8" w:rsidRPr="00EF5CB9" w:rsidRDefault="006D05D8" w:rsidP="006D05D8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Village forest committees should be formed</w:t>
            </w:r>
            <w:r w:rsidR="002E65D7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 decentralization and democratization of power</w:t>
            </w:r>
          </w:p>
          <w:p w14:paraId="77328E09" w14:textId="7CAD6B17" w:rsidR="006D05D8" w:rsidRPr="00EF5CB9" w:rsidRDefault="006D05D8" w:rsidP="006D05D8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Forest produce rights </w:t>
            </w:r>
          </w:p>
          <w:p w14:paraId="230A22DF" w14:textId="3BF6841B" w:rsidR="006D05D8" w:rsidRDefault="006D05D8" w:rsidP="006D05D8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Participation of women </w:t>
            </w:r>
          </w:p>
          <w:p w14:paraId="7890B5A1" w14:textId="02A7DB54" w:rsidR="004669ED" w:rsidRPr="004669ED" w:rsidRDefault="004669ED" w:rsidP="00F74A16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4669ED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Guha</w:t>
            </w:r>
            <w:r w:rsidRPr="004669ED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4669ED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Chipko was not only synonymous with eco-feminism but also a product of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4669ED">
              <w:rPr>
                <w:rFonts w:asciiTheme="minorHAnsi" w:hAnsiTheme="minorHAnsi" w:cstheme="minorHAnsi"/>
                <w:color w:val="000000"/>
                <w:sz w:val="14"/>
                <w:szCs w:val="14"/>
                <w:lang w:val="de-DE" w:eastAsia="en-US"/>
              </w:rPr>
              <w:t>realization that envt degradation had produced floods in the past like in 1970</w:t>
            </w:r>
          </w:p>
          <w:p w14:paraId="2A5BC300" w14:textId="464B1136" w:rsidR="004669ED" w:rsidRDefault="004669ED" w:rsidP="00F74A16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2E65D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Vandana Shiva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eco feminism gaining momentum due to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inclusion and empowerment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new positive development to protect </w:t>
            </w:r>
            <w:proofErr w:type="spellStart"/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envt</w:t>
            </w:r>
            <w:proofErr w:type="spellEnd"/>
          </w:p>
          <w:p w14:paraId="569EBB76" w14:textId="622690D5" w:rsidR="004669ED" w:rsidRDefault="004669ED" w:rsidP="004669E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2E65D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Appiko</w:t>
            </w:r>
            <w:proofErr w:type="spellEnd"/>
            <w:r w:rsidRPr="002E65D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movement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southern Chipko – led by </w:t>
            </w:r>
            <w:r w:rsidRPr="002E65D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Panduranga Hegde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against paper and plywood - 1983</w:t>
            </w:r>
          </w:p>
          <w:p w14:paraId="44D8983D" w14:textId="46051A57" w:rsidR="004669ED" w:rsidRDefault="004669ED" w:rsidP="004669E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2E65D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Jungle </w:t>
            </w:r>
            <w:proofErr w:type="spellStart"/>
            <w:r w:rsidRPr="002E65D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bachao</w:t>
            </w:r>
            <w:proofErr w:type="spellEnd"/>
            <w:r w:rsidRPr="002E65D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Pr="002E65D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andolan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1980s – Bihar – led by </w:t>
            </w:r>
            <w:proofErr w:type="spellStart"/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Singhbum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tribes – tried to replace natural </w:t>
            </w:r>
            <w:proofErr w:type="spellStart"/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sal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forest with highly priced teak </w:t>
            </w:r>
          </w:p>
          <w:p w14:paraId="6ED26EF0" w14:textId="64626AC8" w:rsidR="004669ED" w:rsidRDefault="00673031" w:rsidP="004669E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Narmada </w:t>
            </w:r>
            <w:proofErr w:type="spellStart"/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Bachao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5E1ECA63" w14:textId="7B99E099" w:rsidR="00673031" w:rsidRPr="00673031" w:rsidRDefault="00673031" w:rsidP="004255A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673031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Madhav Gadgil</w:t>
            </w:r>
            <w:r w:rsidRPr="00673031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EM highlighted issues- forest &amp; land rights, dams, commercial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673031">
              <w:rPr>
                <w:rFonts w:asciiTheme="minorHAnsi" w:hAnsiTheme="minorHAnsi" w:cstheme="minorHAnsi"/>
                <w:color w:val="000000"/>
                <w:sz w:val="14"/>
                <w:szCs w:val="14"/>
                <w:lang w:val="de-DE" w:eastAsia="en-US"/>
              </w:rPr>
              <w:t>exploitation of mines, rights over marine resources</w:t>
            </w:r>
          </w:p>
          <w:p w14:paraId="12CD8763" w14:textId="17CC1B29" w:rsidR="00673031" w:rsidRPr="00673031" w:rsidRDefault="00673031" w:rsidP="004255A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Can be pure or combined movements</w:t>
            </w:r>
          </w:p>
          <w:p w14:paraId="68F53ACB" w14:textId="77777777" w:rsidR="002E361D" w:rsidRPr="00EF5CB9" w:rsidRDefault="002E361D" w:rsidP="000373F5">
            <w:pPr>
              <w:pStyle w:val="ListParagraph"/>
              <w:ind w:left="36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3AC96003" w14:textId="7EA05BF8" w:rsidR="002C1545" w:rsidRPr="00EF5CB9" w:rsidRDefault="006571B6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Tribal movements</w:t>
            </w:r>
            <w:r w:rsidR="002E140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land alienation + </w:t>
            </w:r>
            <w:proofErr w:type="spellStart"/>
            <w:r w:rsidR="00A0224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Vidyarti</w:t>
            </w:r>
            <w:proofErr w:type="spellEnd"/>
            <w:r w:rsidR="00A0224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0322F4C1" w14:textId="76356F78" w:rsidR="006571B6" w:rsidRPr="00EF5CB9" w:rsidRDefault="006571B6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Peasant movements</w:t>
            </w:r>
            <w:r w:rsidR="00A02240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DF43B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</w:t>
            </w:r>
          </w:p>
          <w:p w14:paraId="6322FE90" w14:textId="6767E24A" w:rsidR="002C1423" w:rsidRPr="00EF5CB9" w:rsidRDefault="002C1423" w:rsidP="002C1423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Sociological dynamics</w:t>
            </w:r>
          </w:p>
          <w:p w14:paraId="01DC61C3" w14:textId="560BAD42" w:rsidR="002C1423" w:rsidRPr="00EF5CB9" w:rsidRDefault="002C1423" w:rsidP="002C142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Colonial MOP and inherent contradictions</w:t>
            </w:r>
          </w:p>
          <w:p w14:paraId="1374C0B2" w14:textId="3E43C428" w:rsidR="002C1423" w:rsidRPr="00EF5CB9" w:rsidRDefault="002C1423" w:rsidP="002C142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Land alienation </w:t>
            </w:r>
          </w:p>
          <w:p w14:paraId="6137A959" w14:textId="43BDA63E" w:rsidR="002C1423" w:rsidRPr="00EF5CB9" w:rsidRDefault="002C1423" w:rsidP="002C142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Exploitative capitalism with cash crops</w:t>
            </w:r>
          </w:p>
          <w:p w14:paraId="2B24FAB4" w14:textId="121762BA" w:rsidR="002C1423" w:rsidRPr="00EF5CB9" w:rsidRDefault="002C1423" w:rsidP="002C142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Forced Downward mobility and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pauperization  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2E65D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MSA</w:t>
            </w:r>
            <w:proofErr w:type="spellEnd"/>
            <w:r w:rsidRPr="002E65D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Rao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advent of coal mines forced them to become land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labourers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4681621" w14:textId="0A1166ED" w:rsidR="002C1423" w:rsidRPr="00EF5CB9" w:rsidRDefault="002C1423" w:rsidP="002C142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Charismatic leadership emergence </w:t>
            </w:r>
          </w:p>
          <w:p w14:paraId="65F7387F" w14:textId="0C347385" w:rsidR="002C1423" w:rsidRPr="00EF5CB9" w:rsidRDefault="002C1423" w:rsidP="002C142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Westernization and new structural institutions like judiciary </w:t>
            </w:r>
          </w:p>
          <w:p w14:paraId="6A1AB8BE" w14:textId="5268D12C" w:rsidR="002C1423" w:rsidRPr="002E65D7" w:rsidRDefault="002C1423" w:rsidP="002C142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2E65D7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Everyday resistance </w:t>
            </w:r>
          </w:p>
          <w:p w14:paraId="580368B0" w14:textId="7FF74145" w:rsidR="002C1423" w:rsidRPr="00EF5CB9" w:rsidRDefault="002C1423" w:rsidP="002C142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Traditional rights disrespect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LP Vidyarthi</w:t>
            </w:r>
          </w:p>
          <w:p w14:paraId="7C87BE72" w14:textId="4F569BF2" w:rsidR="00916CFB" w:rsidRPr="00EF5CB9" w:rsidRDefault="00916CFB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Janaki Adhikari and Chandan Sengupta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</w:p>
          <w:p w14:paraId="0712DF1F" w14:textId="77777777" w:rsidR="00916CFB" w:rsidRPr="00EF5CB9" w:rsidRDefault="00916CFB" w:rsidP="00916CF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Dev project induced</w:t>
            </w:r>
          </w:p>
          <w:p w14:paraId="48B1D92C" w14:textId="77777777" w:rsidR="00916CFB" w:rsidRPr="00EF5CB9" w:rsidRDefault="00917F5B" w:rsidP="00916CF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673031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Fernandes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8% tribals but 45% of total displaced</w:t>
            </w:r>
          </w:p>
          <w:p w14:paraId="5FE63887" w14:textId="0B12BF37" w:rsidR="00B2758B" w:rsidRPr="00B2758B" w:rsidRDefault="00E642EC" w:rsidP="00B2758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Industrial disaste</w:t>
            </w:r>
            <w:r w:rsidR="00B2758B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</w:t>
            </w:r>
          </w:p>
          <w:p w14:paraId="74348C23" w14:textId="22188154" w:rsidR="00E642EC" w:rsidRPr="00EF5CB9" w:rsidRDefault="00E642EC" w:rsidP="00916CF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 xml:space="preserve">Forest </w:t>
            </w:r>
            <w:r w:rsidR="009E553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related</w:t>
            </w:r>
          </w:p>
          <w:p w14:paraId="30656EC2" w14:textId="77777777" w:rsidR="009E5535" w:rsidRPr="00EF5CB9" w:rsidRDefault="009E5535" w:rsidP="009E5535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Often by educated middle class</w:t>
            </w:r>
          </w:p>
          <w:p w14:paraId="24E015B3" w14:textId="77777777" w:rsidR="009E5535" w:rsidRPr="00EF5CB9" w:rsidRDefault="009E5535" w:rsidP="009E553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696EBC61" w14:textId="77777777" w:rsidR="009E5535" w:rsidRPr="00EF5CB9" w:rsidRDefault="009E5535" w:rsidP="009E553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5BC3B9BE" w14:textId="77777777" w:rsidR="009E5535" w:rsidRPr="00EF5CB9" w:rsidRDefault="009E5535" w:rsidP="009E553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80% women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care economy</w:t>
            </w:r>
          </w:p>
          <w:p w14:paraId="303068DA" w14:textId="77777777" w:rsidR="00D7279A" w:rsidRPr="00EF5CB9" w:rsidRDefault="00D7279A" w:rsidP="009E5535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275E93D0" w14:textId="77777777" w:rsidR="00D7279A" w:rsidRPr="00EF5CB9" w:rsidRDefault="00D7279A" w:rsidP="00D7279A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Green Infrastructure’ under community protection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: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There shall be an integrated green and grey infrastructure development. </w:t>
            </w:r>
          </w:p>
          <w:p w14:paraId="7826761D" w14:textId="77777777" w:rsidR="00D7279A" w:rsidRDefault="00D7279A" w:rsidP="00D7279A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Jane Jacobs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emphasized the need for environmentally conscious and people-centered urban planning, which would lead to more vibrant and ecologically responsible cities.</w:t>
            </w:r>
          </w:p>
          <w:p w14:paraId="5C7D45DE" w14:textId="1759A10A" w:rsidR="00B2758B" w:rsidRPr="00EF5CB9" w:rsidRDefault="00B2758B" w:rsidP="00D7279A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Can also </w:t>
            </w:r>
            <w:r w:rsidRPr="00B2758B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end with cultural lag</w:t>
            </w:r>
          </w:p>
        </w:tc>
        <w:tc>
          <w:tcPr>
            <w:tcW w:w="3499" w:type="dxa"/>
            <w:noWrap/>
          </w:tcPr>
          <w:p w14:paraId="4CEE3A0D" w14:textId="77777777" w:rsidR="002C1545" w:rsidRPr="00EF5CB9" w:rsidRDefault="002C1545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4D4ED1" w:rsidRPr="00EF5CB9" w14:paraId="3538E752" w14:textId="77777777" w:rsidTr="00986D19">
        <w:trPr>
          <w:trHeight w:val="692"/>
        </w:trPr>
        <w:tc>
          <w:tcPr>
            <w:tcW w:w="1255" w:type="dxa"/>
            <w:noWrap/>
          </w:tcPr>
          <w:p w14:paraId="50F88188" w14:textId="08E7CECF" w:rsidR="004D4ED1" w:rsidRPr="00EF5CB9" w:rsidRDefault="004D4ED1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lastRenderedPageBreak/>
              <w:t>Dalit movements</w:t>
            </w:r>
          </w:p>
        </w:tc>
        <w:tc>
          <w:tcPr>
            <w:tcW w:w="11160" w:type="dxa"/>
            <w:noWrap/>
          </w:tcPr>
          <w:p w14:paraId="6C88EC8D" w14:textId="15DBA5DA" w:rsidR="004D4ED1" w:rsidRPr="00EF5CB9" w:rsidRDefault="004D4ED1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Socio pol movements by Dalits against historical oppression </w:t>
            </w:r>
          </w:p>
          <w:p w14:paraId="401C2E33" w14:textId="71261987" w:rsidR="004D4ED1" w:rsidRPr="00EF5CB9" w:rsidRDefault="004D4ED1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Forms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dalit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assertion</w:t>
            </w:r>
          </w:p>
          <w:p w14:paraId="7B0153A9" w14:textId="2A59BAAC" w:rsidR="004D4ED1" w:rsidRPr="00EF5CB9" w:rsidRDefault="004D4ED1" w:rsidP="004D4ED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Politicsation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of Dalits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dalit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politics – BSP</w:t>
            </w:r>
            <w:r w:rsidR="00592DB7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="00592DB7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</w:t>
            </w:r>
            <w:r w:rsidR="00592D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r w:rsidR="00592D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Charleson</w:t>
            </w:r>
            <w:proofErr w:type="gramEnd"/>
            <w:r w:rsidR="00592D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="00592DB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Jafferlot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RPI</w:t>
            </w:r>
            <w:r w:rsidR="004669ED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="004669ED" w:rsidRPr="004669ED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Omvedt</w:t>
            </w:r>
            <w:proofErr w:type="spellEnd"/>
            <w:r w:rsidR="004669ED" w:rsidRPr="004669ED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found BSP ideology vague</w:t>
            </w:r>
          </w:p>
          <w:p w14:paraId="3133D215" w14:textId="6864FE23" w:rsidR="004D4ED1" w:rsidRPr="00EF5CB9" w:rsidRDefault="004D4ED1" w:rsidP="004D4ED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Dalit literature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Dalit magazines, newspapers, Dalit academia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  <w:r w:rsidR="00592DB7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592DB7" w:rsidRPr="00592DB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Stephe Lukes</w:t>
            </w:r>
            <w:r w:rsidR="00592DB7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media as 3</w:t>
            </w:r>
            <w:r w:rsidR="00592DB7" w:rsidRPr="00592DB7">
              <w:rPr>
                <w:rFonts w:asciiTheme="minorHAnsi" w:hAnsiTheme="minorHAnsi" w:cstheme="minorHAnsi"/>
                <w:color w:val="000000"/>
                <w:sz w:val="14"/>
                <w:szCs w:val="14"/>
                <w:vertAlign w:val="superscript"/>
                <w:lang w:eastAsia="en-US"/>
              </w:rPr>
              <w:t>rd</w:t>
            </w:r>
            <w:r w:rsidR="00592DB7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face</w:t>
            </w:r>
          </w:p>
          <w:p w14:paraId="576053DE" w14:textId="2CB65CD9" w:rsidR="004D4ED1" w:rsidRPr="00EF5CB9" w:rsidRDefault="004D4ED1" w:rsidP="004D4ED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Dalit iconography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refers to representation of contribution of Dalits to making of history, independence struggles and social reforms which envision egalitarian world. Bahujan history rarely taught in schools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clgs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therefore, iconography express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contri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Phule, Ravidas, Buddha, Ambedkar</w:t>
            </w:r>
          </w:p>
          <w:p w14:paraId="0197B261" w14:textId="00C4D5DB" w:rsidR="004D4ED1" w:rsidRPr="00EF5CB9" w:rsidRDefault="004D4ED1" w:rsidP="004D4ED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Dalit feminism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against masculinization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dalit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movement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surbanization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women movement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D121DA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Sharmila Rege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.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rape, sex trafficking, restrictions on covering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dbreasts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sex work </w:t>
            </w:r>
          </w:p>
          <w:p w14:paraId="07584DE2" w14:textId="11C697DC" w:rsidR="004D4ED1" w:rsidRPr="00EF5CB9" w:rsidRDefault="004D4ED1" w:rsidP="004D4ED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Dalit Panthers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Maharashtra – local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developed to fight against caste discrimination in everyday life; leader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Dhasal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and Pawar</w:t>
            </w:r>
          </w:p>
          <w:p w14:paraId="17FA6D7D" w14:textId="26764FD3" w:rsidR="004D4ED1" w:rsidRPr="00EF5CB9" w:rsidRDefault="0056476D" w:rsidP="004D4ED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w:drawing>
                <wp:anchor distT="0" distB="0" distL="114300" distR="114300" simplePos="0" relativeHeight="251668544" behindDoc="0" locked="0" layoutInCell="1" allowOverlap="1" wp14:anchorId="088F0788" wp14:editId="7C5A245C">
                  <wp:simplePos x="0" y="0"/>
                  <wp:positionH relativeFrom="column">
                    <wp:posOffset>5281295</wp:posOffset>
                  </wp:positionH>
                  <wp:positionV relativeFrom="paragraph">
                    <wp:posOffset>74930</wp:posOffset>
                  </wp:positionV>
                  <wp:extent cx="1391920" cy="1120140"/>
                  <wp:effectExtent l="0" t="0" r="0" b="3810"/>
                  <wp:wrapSquare wrapText="bothSides"/>
                  <wp:docPr id="51970416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920" cy="1120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D4ED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Dalit music</w:t>
            </w:r>
            <w:r w:rsidR="004D4ED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2E361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="004D4ED1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2E361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protest music against upper caste </w:t>
            </w:r>
            <w:proofErr w:type="spellStart"/>
            <w:r w:rsidR="002E361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="002E361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="002E361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dalit</w:t>
            </w:r>
            <w:proofErr w:type="spellEnd"/>
            <w:r w:rsidR="002E361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rock </w:t>
            </w:r>
          </w:p>
          <w:p w14:paraId="5531177A" w14:textId="77777777" w:rsidR="002E361D" w:rsidRPr="00EF5CB9" w:rsidRDefault="002E361D" w:rsidP="004D4ED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Ambedkarite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Buddhism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as a challenge to Hinduism to help Dalits escape oppression which was embedded in Hinduism  </w:t>
            </w:r>
          </w:p>
          <w:p w14:paraId="3CD9903A" w14:textId="77777777" w:rsidR="002E361D" w:rsidRDefault="002E361D" w:rsidP="004D4ED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592DB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Y Singh 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calls its modernization force – modernizing movement – moves Indian from hierarchy to equality</w:t>
            </w:r>
          </w:p>
          <w:p w14:paraId="25F60DE9" w14:textId="6DF65DC0" w:rsidR="001A0BD1" w:rsidRPr="001A0BD1" w:rsidRDefault="001A0BD1" w:rsidP="004D4ED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1A0BD1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Dalit pressure groups</w:t>
            </w:r>
          </w:p>
          <w:p w14:paraId="3098EAC9" w14:textId="77777777" w:rsidR="002E361D" w:rsidRPr="00EF5CB9" w:rsidRDefault="002E361D" w:rsidP="004D4ED1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Issues</w:t>
            </w:r>
          </w:p>
          <w:p w14:paraId="4996F67F" w14:textId="3E8C24BE" w:rsidR="002E361D" w:rsidRPr="00EF5CB9" w:rsidRDefault="002E361D" w:rsidP="002E361D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Loss of base voters – </w:t>
            </w:r>
            <w:r w:rsidR="00592DB7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factionalism as studied </w:t>
            </w:r>
            <w:r w:rsidR="00592DB7" w:rsidRPr="00592DB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by Yogesh Atal, Alan Beams</w:t>
            </w:r>
            <w:r w:rsidR="00592DB7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592DB7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</w:p>
          <w:p w14:paraId="6F223EE5" w14:textId="0FD3C0C5" w:rsidR="002E361D" w:rsidRPr="00EF5CB9" w:rsidRDefault="002E361D" w:rsidP="002E361D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losing to dominant party like congress. </w:t>
            </w:r>
          </w:p>
          <w:p w14:paraId="7416253A" w14:textId="2BEE8932" w:rsidR="002E361D" w:rsidRPr="00EF5CB9" w:rsidRDefault="002E361D" w:rsidP="002E361D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Base voters don’t share ascriptive identity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dalit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anymore</w:t>
            </w:r>
          </w:p>
          <w:p w14:paraId="7642D4EF" w14:textId="77777777" w:rsidR="002E361D" w:rsidRPr="00EF5CB9" w:rsidRDefault="002E361D" w:rsidP="002E361D">
            <w:pPr>
              <w:pStyle w:val="ListParagraph"/>
              <w:numPr>
                <w:ilvl w:val="3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Most don’t like to be called Dalits. Instead – like to be seen as equal or aspirational </w:t>
            </w:r>
          </w:p>
          <w:p w14:paraId="16000BB9" w14:textId="0F8FE3D2" w:rsidR="002E361D" w:rsidRPr="00EF5CB9" w:rsidRDefault="002E361D" w:rsidP="002E361D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Shift from identity to aspirational</w:t>
            </w:r>
            <w:r w:rsidR="00592DB7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representational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politics – makes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dalit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identity irrelevant</w:t>
            </w:r>
            <w:r w:rsidR="00592DB7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r w:rsidR="00592DB7" w:rsidRPr="00592DB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Vora and </w:t>
            </w:r>
            <w:proofErr w:type="spellStart"/>
            <w:r w:rsidR="00592DB7" w:rsidRPr="00592DB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Palshikhar</w:t>
            </w:r>
            <w:proofErr w:type="spellEnd"/>
            <w:r w:rsidR="00592DB7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53F3C916" w14:textId="77777777" w:rsidR="002E361D" w:rsidRPr="00EF5CB9" w:rsidRDefault="002E361D" w:rsidP="002E361D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592DB7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Co-option of Dalits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intra party factions – many communities within Dalits who are co-opted by diff parties</w:t>
            </w:r>
          </w:p>
          <w:p w14:paraId="29EF20C3" w14:textId="77777777" w:rsidR="002E361D" w:rsidRPr="00EF5CB9" w:rsidRDefault="002E361D" w:rsidP="002E361D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Rise of </w:t>
            </w:r>
            <w:proofErr w:type="spellStart"/>
            <w:r w:rsidRPr="00592DB7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dalit</w:t>
            </w:r>
            <w:proofErr w:type="spellEnd"/>
            <w:r w:rsidRPr="00592DB7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elites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dalit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MC) – those who are beneficiaries of reservation </w:t>
            </w:r>
          </w:p>
          <w:p w14:paraId="33935D91" w14:textId="43A11E2C" w:rsidR="002E361D" w:rsidRDefault="002E361D" w:rsidP="002E361D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SC Dalits vs non SC Dalits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segmentory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Dalits – </w:t>
            </w:r>
            <w:proofErr w:type="spellStart"/>
            <w:r w:rsidRPr="00592DB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Omvedt</w:t>
            </w:r>
            <w:proofErr w:type="spellEnd"/>
            <w:r w:rsidRPr="00592DB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– Christian </w:t>
            </w:r>
            <w:proofErr w:type="spellStart"/>
            <w:r w:rsidR="003660F6" w:rsidRPr="00592DB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dalits</w:t>
            </w:r>
            <w:proofErr w:type="spellEnd"/>
          </w:p>
          <w:p w14:paraId="08555C4E" w14:textId="54266E14" w:rsidR="00592DB7" w:rsidRDefault="00592DB7" w:rsidP="002E361D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592DB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Critical theorists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argue that mainstream media doesn’t cover such movements as it promotes interest of elites</w:t>
            </w:r>
          </w:p>
          <w:p w14:paraId="067986CC" w14:textId="77777777" w:rsidR="003660F6" w:rsidRPr="003660F6" w:rsidRDefault="003660F6" w:rsidP="003660F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3660F6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M S A Rao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BC- 3 groups:</w:t>
            </w:r>
          </w:p>
          <w:p w14:paraId="7F34E7AB" w14:textId="77777777" w:rsidR="003660F6" w:rsidRPr="003660F6" w:rsidRDefault="003660F6" w:rsidP="003660F6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1. Landed class BC</w:t>
            </w:r>
          </w:p>
          <w:p w14:paraId="2BA887BA" w14:textId="77777777" w:rsidR="003660F6" w:rsidRPr="003660F6" w:rsidRDefault="003660F6" w:rsidP="003660F6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2. Non-landed service class</w:t>
            </w:r>
          </w:p>
          <w:p w14:paraId="1AC1838E" w14:textId="77777777" w:rsidR="003660F6" w:rsidRPr="003660F6" w:rsidRDefault="003660F6" w:rsidP="003660F6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val="de-DE" w:eastAsia="en-US"/>
              </w:rPr>
              <w:t>3. UTs (SC- CoI)</w:t>
            </w:r>
          </w:p>
          <w:p w14:paraId="2CE4758B" w14:textId="77777777" w:rsidR="003660F6" w:rsidRPr="003660F6" w:rsidRDefault="003660F6" w:rsidP="003660F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3660F6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Christopher </w:t>
            </w:r>
            <w:proofErr w:type="spellStart"/>
            <w:r w:rsidRPr="003660F6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Jaffrelot</w:t>
            </w:r>
            <w:proofErr w:type="spellEnd"/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attributes early rise of </w:t>
            </w:r>
            <w:proofErr w:type="spellStart"/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BCM</w:t>
            </w:r>
            <w:proofErr w:type="spellEnd"/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S &amp; late in N to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ethnicization (questioned B hegemony, Dravidian asserting cultural purity, calling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val="de-DE" w:eastAsia="en-US"/>
              </w:rPr>
              <w:t>B-invaders) &amp; Sanskritisation resp.</w:t>
            </w:r>
          </w:p>
          <w:p w14:paraId="4913BEE6" w14:textId="77777777" w:rsidR="003660F6" w:rsidRDefault="003660F6" w:rsidP="003660F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Most imp 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self respect movement, temple entry </w:t>
            </w:r>
          </w:p>
          <w:p w14:paraId="32853EAE" w14:textId="77777777" w:rsidR="004669ED" w:rsidRPr="004669ED" w:rsidRDefault="004669ED" w:rsidP="003660F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4669ED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val="de-DE" w:eastAsia="en-US"/>
              </w:rPr>
              <w:t>Gail Omvedt</w:t>
            </w:r>
            <w:r w:rsidRPr="004669ED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val="de-DE" w:eastAsia="en-US"/>
              </w:rPr>
              <w:t xml:space="preserve">- </w:t>
            </w:r>
            <w:r w:rsidRPr="004669ED">
              <w:rPr>
                <w:rFonts w:asciiTheme="minorHAnsi" w:hAnsiTheme="minorHAnsi" w:cstheme="minorHAnsi"/>
                <w:color w:val="000000"/>
                <w:sz w:val="14"/>
                <w:szCs w:val="14"/>
                <w:lang w:val="de-DE" w:eastAsia="en-US"/>
              </w:rPr>
              <w:t>DM also have a class element as most D are eco depressed as well</w:t>
            </w:r>
          </w:p>
          <w:p w14:paraId="688E12C6" w14:textId="2C542B6A" w:rsidR="004669ED" w:rsidRPr="003660F6" w:rsidRDefault="004669ED" w:rsidP="003660F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4669ED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val="de-DE" w:eastAsia="en-US"/>
              </w:rPr>
              <w:t>Satyashodhak Samaj (</w:t>
            </w:r>
            <w:r w:rsidRPr="006D6285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val="de-DE" w:eastAsia="en-US"/>
              </w:rPr>
              <w:t>Gail Omvedt</w:t>
            </w:r>
            <w:r w:rsidRPr="004669ED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val="de-DE" w:eastAsia="en-US"/>
              </w:rPr>
              <w:t xml:space="preserve">- </w:t>
            </w:r>
            <w:r w:rsidRPr="004669ED">
              <w:rPr>
                <w:rFonts w:asciiTheme="minorHAnsi" w:hAnsiTheme="minorHAnsi" w:cstheme="minorHAnsi"/>
                <w:color w:val="000000"/>
                <w:sz w:val="14"/>
                <w:szCs w:val="14"/>
                <w:lang w:val="de-DE" w:eastAsia="en-US"/>
              </w:rPr>
              <w:t>it</w:t>
            </w:r>
            <w:r w:rsidRPr="004669ED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val="de-DE" w:eastAsia="en-US"/>
              </w:rPr>
              <w:t>’</w:t>
            </w:r>
            <w:r w:rsidRPr="004669ED">
              <w:rPr>
                <w:rFonts w:asciiTheme="minorHAnsi" w:hAnsiTheme="minorHAnsi" w:cstheme="minorHAnsi"/>
                <w:color w:val="000000"/>
                <w:sz w:val="14"/>
                <w:szCs w:val="14"/>
                <w:lang w:val="de-DE" w:eastAsia="en-US"/>
              </w:rPr>
              <w:t>s a cultural revolt in a colonial society)</w:t>
            </w:r>
          </w:p>
        </w:tc>
        <w:tc>
          <w:tcPr>
            <w:tcW w:w="3499" w:type="dxa"/>
            <w:noWrap/>
          </w:tcPr>
          <w:p w14:paraId="2D732400" w14:textId="77777777" w:rsidR="004D4ED1" w:rsidRPr="00EF5CB9" w:rsidRDefault="004D4ED1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6D05D8" w:rsidRPr="00EF5CB9" w14:paraId="49F7D7D7" w14:textId="77777777" w:rsidTr="00986D19">
        <w:trPr>
          <w:trHeight w:val="692"/>
        </w:trPr>
        <w:tc>
          <w:tcPr>
            <w:tcW w:w="1255" w:type="dxa"/>
            <w:noWrap/>
          </w:tcPr>
          <w:p w14:paraId="2F88B9ED" w14:textId="7AE0B6F2" w:rsidR="006D05D8" w:rsidRPr="00EF5CB9" w:rsidRDefault="006D05D8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Peasant and farmers movements</w:t>
            </w:r>
          </w:p>
        </w:tc>
        <w:tc>
          <w:tcPr>
            <w:tcW w:w="11160" w:type="dxa"/>
            <w:noWrap/>
          </w:tcPr>
          <w:p w14:paraId="5421AD17" w14:textId="6B70A7CA" w:rsidR="003B4200" w:rsidRPr="003B4200" w:rsidRDefault="003B4200" w:rsidP="003B4200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Peasant </w:t>
            </w:r>
          </w:p>
          <w:p w14:paraId="1868030B" w14:textId="7B10F205" w:rsidR="003B4200" w:rsidRDefault="003B4200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Peasant vs farmer – </w:t>
            </w:r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Anand Chakravarty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calls them underclass (lowest social stratum)</w:t>
            </w:r>
          </w:p>
          <w:p w14:paraId="03ACB547" w14:textId="18D3E280" w:rsidR="003B4200" w:rsidRPr="003B4200" w:rsidRDefault="003B4200" w:rsidP="00E878F7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3B4200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Partho</w:t>
            </w:r>
            <w:r w:rsidRPr="003B4200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3B4200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Chhaterjee</w:t>
            </w:r>
            <w:proofErr w:type="spellEnd"/>
            <w:r w:rsidRPr="003B4200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PM- not class movements as they were more guided by regions,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val="de-DE" w:eastAsia="en-US"/>
              </w:rPr>
              <w:t>ethnic &amp; caste considerations</w:t>
            </w:r>
          </w:p>
          <w:p w14:paraId="3F6B6911" w14:textId="1C2D84D1" w:rsidR="003B4200" w:rsidRPr="003B4200" w:rsidRDefault="003B4200" w:rsidP="00A63761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027EFE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Dh</w:t>
            </w:r>
            <w:r w:rsidRPr="003B4200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anagare</w:t>
            </w:r>
            <w:proofErr w:type="spellEnd"/>
            <w:r w:rsidRPr="003B4200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PM-refers to all kinds of collective attempts of </w:t>
            </w:r>
            <w:proofErr w:type="spellStart"/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difft</w:t>
            </w:r>
            <w:proofErr w:type="spellEnd"/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strata of peasantry either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val="de-DE" w:eastAsia="en-US"/>
              </w:rPr>
              <w:t>to change the system considered exploitative</w:t>
            </w:r>
          </w:p>
          <w:p w14:paraId="3B6FDA6A" w14:textId="73FB53C2" w:rsidR="003B4200" w:rsidRPr="003B4200" w:rsidRDefault="003B4200" w:rsidP="00A63761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Evolution</w:t>
            </w:r>
          </w:p>
          <w:p w14:paraId="26E63FCC" w14:textId="1DE039B2" w:rsidR="003B4200" w:rsidRPr="003B4200" w:rsidRDefault="003B4200" w:rsidP="003B420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Pre 1920 – pre Kisan </w:t>
            </w:r>
            <w:proofErr w:type="spellStart"/>
            <w: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sabhas</w:t>
            </w:r>
            <w:proofErr w:type="spellEnd"/>
            <w: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– interest ideology and short lived</w:t>
            </w:r>
          </w:p>
          <w:p w14:paraId="5AC40994" w14:textId="0F08659E" w:rsidR="003B4200" w:rsidRPr="0010737B" w:rsidRDefault="003B4200" w:rsidP="003B420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1920 – Independence – led by MC and politicians (</w:t>
            </w:r>
            <w:proofErr w:type="spellStart"/>
            <w:r w:rsidRPr="0010737B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Dhanagere</w:t>
            </w:r>
            <w:proofErr w:type="spellEnd"/>
            <w:r w:rsidRPr="0010737B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)</w:t>
            </w:r>
          </w:p>
          <w:p w14:paraId="388B8A06" w14:textId="762AC705" w:rsidR="003B4200" w:rsidRPr="003B4200" w:rsidRDefault="003B4200" w:rsidP="003B420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Pre GR – </w:t>
            </w:r>
            <w:proofErr w:type="spellStart"/>
            <w: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bhoodan</w:t>
            </w:r>
            <w:proofErr w:type="spellEnd"/>
            <w: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, land reform – optimistic of state welfare</w:t>
            </w:r>
          </w:p>
          <w:p w14:paraId="4E331A64" w14:textId="72B091A4" w:rsidR="003B4200" w:rsidRPr="003B4200" w:rsidRDefault="003B4200" w:rsidP="003B420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Post GR – violent, Naxalbari – inadequate land reforms – used </w:t>
            </w:r>
            <w:proofErr w:type="spellStart"/>
            <w: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guirella</w:t>
            </w:r>
            <w:proofErr w:type="spellEnd"/>
            <w: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warfare tactics</w:t>
            </w:r>
          </w:p>
          <w:p w14:paraId="2323E0E4" w14:textId="4F384D55" w:rsidR="003B4200" w:rsidRPr="0010737B" w:rsidRDefault="003B4200" w:rsidP="00F11F9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3B4200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A R Desai</w:t>
            </w:r>
            <w:r w:rsidRPr="003B4200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- </w:t>
            </w:r>
            <w:proofErr w:type="spellStart"/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movts</w:t>
            </w:r>
            <w:proofErr w:type="spellEnd"/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prior to Ind</w:t>
            </w:r>
            <w:r w:rsidRPr="003B4200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–</w:t>
            </w:r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predominantly peasant &amp; post-Ind, primarily farmer </w:t>
            </w:r>
            <w:proofErr w:type="spellStart"/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movts</w:t>
            </w:r>
            <w:proofErr w:type="spellEnd"/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.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10737B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val="de-DE" w:eastAsia="en-US"/>
              </w:rPr>
              <w:t>Shift from p-f movements</w:t>
            </w:r>
            <w:r w:rsidRPr="0010737B">
              <w:rPr>
                <w:rFonts w:asciiTheme="minorHAnsi" w:hAnsiTheme="minorHAnsi" w:cstheme="minorHAnsi" w:hint="eastAsia"/>
                <w:color w:val="000000"/>
                <w:sz w:val="14"/>
                <w:szCs w:val="14"/>
                <w:highlight w:val="cyan"/>
                <w:lang w:val="de-DE" w:eastAsia="en-US"/>
              </w:rPr>
              <w:t>–</w:t>
            </w:r>
            <w:r w:rsidRPr="0010737B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val="de-DE" w:eastAsia="en-US"/>
              </w:rPr>
              <w:t>underscores shift to capitalist</w:t>
            </w:r>
            <w:r w:rsidRPr="0010737B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val="de-DE" w:eastAsia="en-US"/>
              </w:rPr>
              <w:t xml:space="preserve"> MOP</w:t>
            </w:r>
          </w:p>
          <w:p w14:paraId="7874841D" w14:textId="75144F93" w:rsidR="003B4200" w:rsidRDefault="003B4200" w:rsidP="00F11F9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Omvedt</w:t>
            </w:r>
            <w:proofErr w:type="spellEnd"/>
            <w: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–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classification of PM</w:t>
            </w:r>
          </w:p>
          <w:p w14:paraId="2CF5CCAE" w14:textId="41D9AC25" w:rsidR="003B4200" w:rsidRPr="003B4200" w:rsidRDefault="003B4200" w:rsidP="00E028E5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3B4200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Restorative movements</w:t>
            </w:r>
            <w:r w:rsidRPr="003B4200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include Sanyasi rebellion, </w:t>
            </w:r>
            <w:proofErr w:type="spellStart"/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Pagalpanthi</w:t>
            </w:r>
            <w:proofErr w:type="spellEnd"/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aimed @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restoring old glory &amp; addressing peasant hardships</w:t>
            </w:r>
          </w:p>
          <w:p w14:paraId="358A4576" w14:textId="1A6A6D6B" w:rsidR="003B4200" w:rsidRPr="003B4200" w:rsidRDefault="003B4200" w:rsidP="00A117D3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3B4200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Ethnic movements</w:t>
            </w:r>
            <w:r w:rsidRPr="003B4200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include Santhal, Khond rebellion targeting colonial tax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policies with </w:t>
            </w:r>
            <w:proofErr w:type="spellStart"/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mobilisation</w:t>
            </w:r>
            <w:proofErr w:type="spellEnd"/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on ethnic lines</w:t>
            </w:r>
          </w:p>
          <w:p w14:paraId="12EB74BA" w14:textId="7C924353" w:rsidR="003B4200" w:rsidRPr="003B4200" w:rsidRDefault="003B4200" w:rsidP="00A6552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3B4200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Social Banditr</w:t>
            </w:r>
            <w:r w:rsidRPr="003B4200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y-</w:t>
            </w:r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include </w:t>
            </w:r>
            <w:proofErr w:type="spellStart"/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Tebhaga</w:t>
            </w:r>
            <w:proofErr w:type="spellEnd"/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Eka</w:t>
            </w:r>
            <w:r w:rsidRPr="003B4200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–</w:t>
            </w:r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militant, leaders (Madari Pasi,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Sahajanand Saraswati) wanting a radical change in system</w:t>
            </w:r>
          </w:p>
          <w:p w14:paraId="06747AC0" w14:textId="6B70BC31" w:rsidR="003B4200" w:rsidRPr="003B4200" w:rsidRDefault="003B4200" w:rsidP="003B420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3B4200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Kisan Sabha movements</w:t>
            </w:r>
            <w:r w:rsidRPr="003B4200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raised p &amp; f issues @ national level, mainstreaming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3B4200">
              <w:rPr>
                <w:rFonts w:asciiTheme="minorHAnsi" w:hAnsiTheme="minorHAnsi" w:cstheme="minorHAnsi"/>
                <w:color w:val="000000"/>
                <w:sz w:val="14"/>
                <w:szCs w:val="14"/>
                <w:lang w:val="de-DE" w:eastAsia="en-US"/>
              </w:rPr>
              <w:t>peasant mobilisation in INM</w:t>
            </w:r>
          </w:p>
          <w:p w14:paraId="4EF081A2" w14:textId="77777777" w:rsidR="003B4200" w:rsidRPr="003B4200" w:rsidRDefault="003B4200" w:rsidP="003B4200">
            <w:pPr>
              <w:pStyle w:val="ListParagraph"/>
              <w:ind w:left="1800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0844A3CA" w14:textId="4097BE30" w:rsidR="006D05D8" w:rsidRPr="00EF5CB9" w:rsidRDefault="004D113B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PM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 pre-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indepdendence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era like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Moplah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tebhaga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Telangana,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Audh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characterized by following </w:t>
            </w:r>
          </w:p>
          <w:p w14:paraId="0875E718" w14:textId="77777777" w:rsidR="004D113B" w:rsidRPr="00EF5CB9" w:rsidRDefault="004D113B" w:rsidP="004D113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Dd tenancy, abolish intermediary, land redistribution, small peasant protection and mgt of land reforms </w:t>
            </w:r>
          </w:p>
          <w:p w14:paraId="05916F08" w14:textId="61FDCBF6" w:rsidR="004D113B" w:rsidRPr="002A2459" w:rsidRDefault="004D113B" w:rsidP="004D113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 xml:space="preserve">Led by </w:t>
            </w:r>
            <w:r w:rsidRPr="002A245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Marxist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or socialist fronts like CPI/ Kisan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sabha</w:t>
            </w:r>
            <w:proofErr w:type="spellEnd"/>
            <w:r w:rsidR="0053678B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MC leaders - </w:t>
            </w:r>
            <w:proofErr w:type="spellStart"/>
            <w:r w:rsidR="0053678B" w:rsidRPr="002A245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Dhanangere</w:t>
            </w:r>
            <w:proofErr w:type="spellEnd"/>
          </w:p>
          <w:p w14:paraId="5DD7575D" w14:textId="77777777" w:rsidR="004D113B" w:rsidRPr="002A2459" w:rsidRDefault="004D113B" w:rsidP="004D113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2A245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Reach was limited and localized </w:t>
            </w:r>
          </w:p>
          <w:p w14:paraId="39630FB0" w14:textId="38395B9D" w:rsidR="002A2459" w:rsidRPr="002A2459" w:rsidRDefault="004D113B" w:rsidP="002A2459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Violent in nature – violence against landlords</w:t>
            </w:r>
          </w:p>
          <w:p w14:paraId="7E5E3490" w14:textId="77777777" w:rsidR="004D113B" w:rsidRDefault="004D113B" w:rsidP="004D113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After LR and GR – change in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discourse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farmer movements </w:t>
            </w:r>
          </w:p>
          <w:p w14:paraId="3BFFE289" w14:textId="7A66D3AC" w:rsidR="002A2459" w:rsidRPr="002A2459" w:rsidRDefault="002A2459" w:rsidP="004D113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2A245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Floud</w:t>
            </w:r>
            <w:proofErr w:type="spellEnd"/>
            <w:r w:rsidRPr="002A245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gramStart"/>
            <w:r w:rsidRPr="002A245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Commission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, </w:t>
            </w:r>
            <w:r>
              <w:t xml:space="preserve"> </w:t>
            </w:r>
            <w:r w:rsidRPr="002A245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Bengal</w:t>
            </w:r>
            <w:proofErr w:type="gramEnd"/>
            <w:r w:rsidRPr="002A245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Provincial Kishan Sabha</w:t>
            </w:r>
          </w:p>
          <w:p w14:paraId="231578FC" w14:textId="6BC479B5" w:rsidR="004D113B" w:rsidRPr="00EF5CB9" w:rsidRDefault="004D113B" w:rsidP="004D113B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NFM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</w:t>
            </w:r>
          </w:p>
          <w:p w14:paraId="4D231EDB" w14:textId="01E87601" w:rsidR="004D113B" w:rsidRPr="00EF5CB9" w:rsidRDefault="004D113B" w:rsidP="004D113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characterized by dd around lowering input cost – increase output price specially for cash crops, vegs and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milk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53678B" w:rsidRPr="0053678B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(Vibha Arora</w:t>
            </w:r>
            <w:r w:rsidR="0053678B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sporadic due to rising cost – need for profit)</w:t>
            </w:r>
          </w:p>
          <w:p w14:paraId="430BE5C2" w14:textId="77777777" w:rsidR="003B4200" w:rsidRDefault="004D113B" w:rsidP="004D113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also expect removal of discrepancy in terms of trade and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98FC06C" w14:textId="77777777" w:rsidR="003B4200" w:rsidRDefault="004D113B" w:rsidP="004D113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expect loan waiver and representation of farmers in boards/ comms; </w:t>
            </w:r>
          </w:p>
          <w:p w14:paraId="1BDC729C" w14:textId="77777777" w:rsidR="003B4200" w:rsidRDefault="004D113B" w:rsidP="004D113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higher MSP, reservation, </w:t>
            </w:r>
          </w:p>
          <w:p w14:paraId="5A2E43D8" w14:textId="4B6D4122" w:rsidR="004D113B" w:rsidRPr="00EF5CB9" w:rsidRDefault="003B4200" w:rsidP="004D113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DD SOCIAL SECURITY </w:t>
            </w:r>
            <w:proofErr w:type="spellStart"/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esp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after climate change</w:t>
            </w:r>
          </w:p>
          <w:p w14:paraId="35F5190E" w14:textId="77777777" w:rsidR="004D113B" w:rsidRPr="00EF5CB9" w:rsidRDefault="004D113B" w:rsidP="004D113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led by rich farmer of dominant caste – beneficiary of GR and land reform </w:t>
            </w:r>
          </w:p>
          <w:p w14:paraId="0B43CE3A" w14:textId="77777777" w:rsidR="004D113B" w:rsidRPr="00EF5CB9" w:rsidRDefault="004D113B" w:rsidP="004D113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also called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MC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peasantry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-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bullock caps </w:t>
            </w:r>
          </w:p>
          <w:p w14:paraId="73109EE7" w14:textId="0784990D" w:rsidR="004D113B" w:rsidRPr="00EF5CB9" w:rsidRDefault="004D113B" w:rsidP="004D113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PAN Indian</w:t>
            </w:r>
          </w:p>
          <w:p w14:paraId="60B4D9B1" w14:textId="7471426D" w:rsidR="004D113B" w:rsidRPr="00EF5CB9" w:rsidRDefault="004D113B" w:rsidP="004D113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Non violent</w:t>
            </w:r>
            <w:proofErr w:type="spellEnd"/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tactics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rail </w:t>
            </w:r>
            <w:r w:rsidR="009A1E9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or road blocks </w:t>
            </w:r>
          </w:p>
          <w:p w14:paraId="16B0ED77" w14:textId="77777777" w:rsidR="004D113B" w:rsidRPr="00EF5CB9" w:rsidRDefault="004D113B" w:rsidP="004D113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Led by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Non party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associations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Bharti kisan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union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Karnataka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rajya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17F9DD31" w14:textId="5DD39B64" w:rsidR="009A1E9D" w:rsidRPr="00EF5CB9" w:rsidRDefault="009A1E9D" w:rsidP="004D113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 Gupta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chief Enemy is not local but supra-local - state</w:t>
            </w:r>
          </w:p>
          <w:p w14:paraId="600BEE28" w14:textId="00C3F327" w:rsidR="009A1E9D" w:rsidRPr="00EF5CB9" w:rsidRDefault="009A1E9D" w:rsidP="004D113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Terence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Byres </w:t>
            </w:r>
            <w:r w:rsidR="00FD2E5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-</w:t>
            </w:r>
            <w:proofErr w:type="gramEnd"/>
            <w:r w:rsidR="00FD2E5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="00FD2E5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NFM</w:t>
            </w:r>
            <w:proofErr w:type="spellEnd"/>
            <w:r w:rsidR="00FD2E5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features</w:t>
            </w:r>
          </w:p>
          <w:p w14:paraId="69280B98" w14:textId="77777777" w:rsidR="009A1E9D" w:rsidRPr="00EF5CB9" w:rsidRDefault="009A1E9D" w:rsidP="009A1E9D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Land &gt; price</w:t>
            </w:r>
          </w:p>
          <w:p w14:paraId="1460D78F" w14:textId="7C6C8C38" w:rsidR="009A1E9D" w:rsidRPr="0053678B" w:rsidRDefault="009A1E9D" w:rsidP="009A1E9D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Agitation from </w:t>
            </w:r>
            <w:r w:rsidRPr="0053678B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PP to PG</w:t>
            </w:r>
            <w:r w:rsidR="0053678B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="0053678B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eg</w:t>
            </w:r>
            <w:proofErr w:type="spellEnd"/>
            <w:r w:rsidR="0053678B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Poona </w:t>
            </w:r>
            <w:proofErr w:type="spellStart"/>
            <w:r w:rsidR="0053678B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sarvajanik</w:t>
            </w:r>
            <w:proofErr w:type="spellEnd"/>
            <w:r w:rsidR="0053678B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="0053678B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sabha</w:t>
            </w:r>
            <w:proofErr w:type="spellEnd"/>
            <w:r w:rsidR="0053678B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in deccan reform </w:t>
            </w:r>
          </w:p>
          <w:p w14:paraId="4FA3C261" w14:textId="77777777" w:rsidR="009A1E9D" w:rsidRPr="00EF5CB9" w:rsidRDefault="009A1E9D" w:rsidP="009A1E9D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Social media also </w:t>
            </w:r>
          </w:p>
          <w:p w14:paraId="55C035E4" w14:textId="77777777" w:rsidR="009A1E9D" w:rsidRPr="00EF5CB9" w:rsidRDefault="009A1E9D" w:rsidP="009A1E9D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Agenda wider</w:t>
            </w:r>
          </w:p>
          <w:p w14:paraId="3EA019E5" w14:textId="77777777" w:rsidR="009A1E9D" w:rsidRPr="00EF5CB9" w:rsidRDefault="009A1E9D" w:rsidP="009A1E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Lindberg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bharat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vs India discourse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NFM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B01FF89" w14:textId="18E28D85" w:rsidR="00673031" w:rsidRPr="0053678B" w:rsidRDefault="009A1E9D" w:rsidP="0053678B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Assadi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mobilization of entire rural caste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beynd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ethnicity and caste</w:t>
            </w:r>
          </w:p>
          <w:p w14:paraId="07086440" w14:textId="77777777" w:rsidR="00673031" w:rsidRDefault="00673031" w:rsidP="00673031">
            <w:pPr>
              <w:pStyle w:val="ListParagraph"/>
              <w:numPr>
                <w:ilvl w:val="0"/>
                <w:numId w:val="7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53678B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Harrington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harmonious peasant and </w:t>
            </w:r>
            <w:proofErr w:type="spellStart"/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envt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mvts</w:t>
            </w:r>
            <w:proofErr w:type="spellEnd"/>
          </w:p>
          <w:p w14:paraId="1027BC1C" w14:textId="5F1DB727" w:rsidR="00673031" w:rsidRPr="0053678B" w:rsidRDefault="00673031" w:rsidP="0053678B">
            <w:pPr>
              <w:pStyle w:val="ListParagraph"/>
              <w:numPr>
                <w:ilvl w:val="0"/>
                <w:numId w:val="7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673031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Paul Brass</w:t>
            </w:r>
            <w:r w:rsidRPr="00673031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673031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categorises</w:t>
            </w:r>
            <w:proofErr w:type="spellEnd"/>
            <w:r w:rsidRPr="00673031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them as </w:t>
            </w:r>
            <w:r w:rsidRPr="00673031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  <w:t xml:space="preserve">New Social Movements </w:t>
            </w:r>
            <w:r w:rsidRPr="00673031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charged against state,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673031">
              <w:rPr>
                <w:rFonts w:asciiTheme="minorHAnsi" w:hAnsiTheme="minorHAnsi" w:cstheme="minorHAnsi"/>
                <w:color w:val="000000"/>
                <w:sz w:val="14"/>
                <w:szCs w:val="14"/>
                <w:lang w:val="de-DE" w:eastAsia="en-US"/>
              </w:rPr>
              <w:t>addressing gender &amp; environmental issues</w:t>
            </w:r>
          </w:p>
          <w:p w14:paraId="2FDAC6C4" w14:textId="6E701B17" w:rsidR="00673031" w:rsidRPr="00673031" w:rsidRDefault="00673031" w:rsidP="00673031">
            <w:pPr>
              <w:pStyle w:val="ListParagraph"/>
              <w:numPr>
                <w:ilvl w:val="0"/>
                <w:numId w:val="7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Other </w:t>
            </w:r>
            <w:proofErr w:type="spellStart"/>
            <w: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cont</w:t>
            </w:r>
            <w:proofErr w:type="spellEnd"/>
            <w: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issues against</w:t>
            </w:r>
          </w:p>
          <w:p w14:paraId="2A9FF67D" w14:textId="77777777" w:rsidR="00673031" w:rsidRPr="00673031" w:rsidRDefault="00673031" w:rsidP="00673031">
            <w:pPr>
              <w:pStyle w:val="ListParagraph"/>
              <w:numPr>
                <w:ilvl w:val="1"/>
                <w:numId w:val="7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673031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WTO, </w:t>
            </w:r>
            <w:proofErr w:type="spellStart"/>
            <w:r w:rsidRPr="00673031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globalisation</w:t>
            </w:r>
            <w:proofErr w:type="spellEnd"/>
          </w:p>
          <w:p w14:paraId="55BFEC94" w14:textId="77777777" w:rsidR="00673031" w:rsidRPr="00673031" w:rsidRDefault="00673031" w:rsidP="00673031">
            <w:pPr>
              <w:pStyle w:val="ListParagraph"/>
              <w:numPr>
                <w:ilvl w:val="1"/>
                <w:numId w:val="7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673031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●</w:t>
            </w:r>
            <w:r w:rsidRPr="00673031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Retail </w:t>
            </w:r>
            <w:proofErr w:type="spellStart"/>
            <w:r w:rsidRPr="00673031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FDI</w:t>
            </w:r>
            <w:proofErr w:type="spellEnd"/>
          </w:p>
          <w:p w14:paraId="3EE3DB6F" w14:textId="77777777" w:rsidR="00673031" w:rsidRPr="00673031" w:rsidRDefault="00673031" w:rsidP="00673031">
            <w:pPr>
              <w:pStyle w:val="ListParagraph"/>
              <w:numPr>
                <w:ilvl w:val="1"/>
                <w:numId w:val="7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673031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●</w:t>
            </w:r>
            <w:r w:rsidRPr="00673031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MNCs, Contract farming</w:t>
            </w:r>
          </w:p>
          <w:p w14:paraId="4665F9DB" w14:textId="77777777" w:rsidR="00673031" w:rsidRPr="00673031" w:rsidRDefault="00673031" w:rsidP="00673031">
            <w:pPr>
              <w:pStyle w:val="ListParagraph"/>
              <w:numPr>
                <w:ilvl w:val="1"/>
                <w:numId w:val="7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673031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●</w:t>
            </w:r>
            <w:r w:rsidRPr="00673031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CC</w:t>
            </w:r>
          </w:p>
          <w:p w14:paraId="512F19CE" w14:textId="77777777" w:rsidR="00673031" w:rsidRPr="00673031" w:rsidRDefault="00673031" w:rsidP="00673031">
            <w:pPr>
              <w:pStyle w:val="ListParagraph"/>
              <w:numPr>
                <w:ilvl w:val="1"/>
                <w:numId w:val="7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673031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●</w:t>
            </w:r>
            <w:r w:rsidRPr="00673031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GM seeds</w:t>
            </w:r>
          </w:p>
          <w:p w14:paraId="2B518D18" w14:textId="16FDC61C" w:rsidR="00673031" w:rsidRPr="00673031" w:rsidRDefault="00673031" w:rsidP="00673031">
            <w:pPr>
              <w:pStyle w:val="ListParagraph"/>
              <w:numPr>
                <w:ilvl w:val="1"/>
                <w:numId w:val="79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673031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val="de-DE" w:eastAsia="en-US"/>
              </w:rPr>
              <w:t>●</w:t>
            </w:r>
            <w:r w:rsidRPr="00673031">
              <w:rPr>
                <w:rFonts w:asciiTheme="minorHAnsi" w:hAnsiTheme="minorHAnsi" w:cstheme="minorHAnsi"/>
                <w:color w:val="000000"/>
                <w:sz w:val="14"/>
                <w:szCs w:val="14"/>
                <w:lang w:val="de-DE" w:eastAsia="en-US"/>
              </w:rPr>
              <w:t xml:space="preserve"> Rights over plant genetic resources</w:t>
            </w:r>
          </w:p>
        </w:tc>
        <w:tc>
          <w:tcPr>
            <w:tcW w:w="3499" w:type="dxa"/>
            <w:noWrap/>
          </w:tcPr>
          <w:p w14:paraId="729E9CF2" w14:textId="77777777" w:rsidR="006D05D8" w:rsidRPr="00EF5CB9" w:rsidRDefault="006D05D8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9A1E9D" w:rsidRPr="00EF5CB9" w14:paraId="5060B2C6" w14:textId="77777777" w:rsidTr="00986D19">
        <w:trPr>
          <w:trHeight w:val="692"/>
        </w:trPr>
        <w:tc>
          <w:tcPr>
            <w:tcW w:w="1255" w:type="dxa"/>
            <w:noWrap/>
          </w:tcPr>
          <w:p w14:paraId="607CEEB1" w14:textId="56FE38AA" w:rsidR="009A1E9D" w:rsidRPr="00EF5CB9" w:rsidRDefault="009A1E9D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Women movement</w:t>
            </w:r>
          </w:p>
        </w:tc>
        <w:tc>
          <w:tcPr>
            <w:tcW w:w="11160" w:type="dxa"/>
            <w:noWrap/>
          </w:tcPr>
          <w:p w14:paraId="14F857A6" w14:textId="4278F03C" w:rsidR="009A1E9D" w:rsidRPr="00EF5CB9" w:rsidRDefault="009A1E9D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1810 – 1910</w:t>
            </w:r>
          </w:p>
          <w:p w14:paraId="7D49E8C3" w14:textId="179C4C92" w:rsidR="009A1E9D" w:rsidRPr="00EF5CB9" w:rsidRDefault="009A1E9D" w:rsidP="009A1E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Middle class intelligentsia with primary beneficiary of westernization – </w:t>
            </w:r>
          </w:p>
          <w:p w14:paraId="10555A2C" w14:textId="70EA14BB" w:rsidR="009A1E9D" w:rsidRPr="00EF5CB9" w:rsidRDefault="009A1E9D" w:rsidP="009A1E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Hindu upper caste men who became socio religious reformers</w:t>
            </w:r>
          </w:p>
          <w:p w14:paraId="566FE3FD" w14:textId="6BEC6DBD" w:rsidR="009A1E9D" w:rsidRPr="002716F4" w:rsidRDefault="009A1E9D" w:rsidP="009A1E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2716F4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Unlike west – by women </w:t>
            </w:r>
          </w:p>
          <w:p w14:paraId="73935C15" w14:textId="44ACA2EC" w:rsidR="009A1E9D" w:rsidRPr="00EF5CB9" w:rsidRDefault="009A1E9D" w:rsidP="009A1E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Child marriage, sati, female infanticide, education </w:t>
            </w:r>
          </w:p>
          <w:p w14:paraId="62D3309B" w14:textId="27EFF301" w:rsidR="009A1E9D" w:rsidRPr="00EF5CB9" w:rsidRDefault="009A1E9D" w:rsidP="009A1E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RRM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Ishwar Chandra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vidyasagr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savitrbiai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phule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pandita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ramabai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tarabai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shinde</w:t>
            </w:r>
            <w:proofErr w:type="spellEnd"/>
          </w:p>
          <w:p w14:paraId="2A4736D3" w14:textId="2E8B97E6" w:rsidR="009A1E9D" w:rsidRPr="00EF5CB9" w:rsidRDefault="009A1E9D" w:rsidP="009A1E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However, focus on high caste women </w:t>
            </w:r>
          </w:p>
          <w:p w14:paraId="41CEEE3D" w14:textId="7F80B6F1" w:rsidR="009A1E9D" w:rsidRPr="00EF5CB9" w:rsidRDefault="009A1E9D" w:rsidP="009A1E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Most still confined to house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housewification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3323A835" w14:textId="4E8E480D" w:rsidR="009A1E9D" w:rsidRDefault="009A1E9D" w:rsidP="009A1E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No public role promoted </w:t>
            </w:r>
          </w:p>
          <w:p w14:paraId="144EE586" w14:textId="013BDFC8" w:rsidR="003660F6" w:rsidRPr="002716F4" w:rsidRDefault="003660F6" w:rsidP="009A1E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2716F4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val="de-DE" w:eastAsia="en-US"/>
              </w:rPr>
              <w:t>Indra Munshi</w:t>
            </w:r>
            <w:r w:rsidRPr="002716F4">
              <w:rPr>
                <w:rFonts w:asciiTheme="minorHAnsi" w:hAnsiTheme="minorHAnsi" w:cstheme="minorHAnsi"/>
                <w:color w:val="000000"/>
                <w:sz w:val="14"/>
                <w:szCs w:val="14"/>
                <w:lang w:val="de-DE" w:eastAsia="en-US"/>
              </w:rPr>
              <w:t xml:space="preserve"> – women role in tribal movement </w:t>
            </w:r>
          </w:p>
          <w:p w14:paraId="5CF30F2F" w14:textId="480B9E32" w:rsidR="003660F6" w:rsidRPr="002716F4" w:rsidRDefault="003660F6" w:rsidP="009A1E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2716F4">
              <w:rPr>
                <w:rFonts w:asciiTheme="minorHAnsi" w:hAnsiTheme="minorHAnsi" w:cstheme="minorHAnsi"/>
                <w:color w:val="000000"/>
                <w:sz w:val="14"/>
                <w:szCs w:val="14"/>
                <w:lang w:val="de-DE" w:eastAsia="en-US"/>
              </w:rPr>
              <w:t xml:space="preserve">Also in communist movement </w:t>
            </w:r>
          </w:p>
          <w:p w14:paraId="7F6B0555" w14:textId="5D928542" w:rsidR="003660F6" w:rsidRPr="002716F4" w:rsidRDefault="003660F6" w:rsidP="009A1E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2716F4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val="de-DE" w:eastAsia="en-US"/>
              </w:rPr>
              <w:t>Sunil Sen</w:t>
            </w:r>
            <w:r w:rsidRPr="002716F4">
              <w:rPr>
                <w:rFonts w:asciiTheme="minorHAnsi" w:hAnsiTheme="minorHAnsi" w:cstheme="minorHAnsi"/>
                <w:color w:val="000000"/>
                <w:sz w:val="14"/>
                <w:szCs w:val="14"/>
                <w:lang w:val="de-DE" w:eastAsia="en-US"/>
              </w:rPr>
              <w:t xml:space="preserve"> – women movements in MP iron ores</w:t>
            </w:r>
          </w:p>
          <w:p w14:paraId="1F6C48FA" w14:textId="4799B2AA" w:rsidR="009A1E9D" w:rsidRPr="00EF5CB9" w:rsidRDefault="009A1E9D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1910 – 1950</w:t>
            </w:r>
          </w:p>
          <w:p w14:paraId="11DFD30A" w14:textId="6F295B61" w:rsidR="009A1E9D" w:rsidRPr="00EF5CB9" w:rsidRDefault="009A1E9D" w:rsidP="009A1E9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Gandhi inclusion of women into nationalist movement </w:t>
            </w:r>
          </w:p>
          <w:p w14:paraId="03864D95" w14:textId="70B96F9B" w:rsidR="009A1E9D" w:rsidRPr="00EF5CB9" w:rsidRDefault="009A1E9D" w:rsidP="007C1C6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Legitimized </w:t>
            </w:r>
            <w:proofErr w:type="spellStart"/>
            <w:r w:rsidR="002E3E9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womenhood</w:t>
            </w:r>
            <w:proofErr w:type="spellEnd"/>
            <w:r w:rsidR="002E3E9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;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Feminist methods of protest from women borrowed </w:t>
            </w:r>
            <w:r w:rsidR="002E3E9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2E3E9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tolerance and patience</w:t>
            </w:r>
          </w:p>
          <w:p w14:paraId="0EFB2896" w14:textId="43D828F8" w:rsidR="002E3E96" w:rsidRPr="00EF5CB9" w:rsidRDefault="002E3E96" w:rsidP="007C1C6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Many participated – but wife or sister of male leaders</w:t>
            </w:r>
          </w:p>
          <w:p w14:paraId="18B45C87" w14:textId="659CE7B2" w:rsidR="002E3E96" w:rsidRPr="00EF5CB9" w:rsidRDefault="002E3E96" w:rsidP="007C1C6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2716F4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Women only associations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develop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all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women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conference </w:t>
            </w:r>
            <w:r w:rsid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</w:t>
            </w:r>
            <w:proofErr w:type="gramEnd"/>
            <w:r w:rsid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women India </w:t>
            </w:r>
            <w:proofErr w:type="spellStart"/>
            <w:r w:rsid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assoc</w:t>
            </w:r>
            <w:proofErr w:type="spellEnd"/>
            <w:r w:rsid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under Beasant</w:t>
            </w:r>
          </w:p>
          <w:p w14:paraId="13DE6CA1" w14:textId="034B019B" w:rsidR="002E3E96" w:rsidRPr="00EF5CB9" w:rsidRDefault="002E3E96" w:rsidP="007C1C6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Issues – suffrage,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inheriencance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marriage laws reforms</w:t>
            </w:r>
          </w:p>
          <w:p w14:paraId="29042B01" w14:textId="71503799" w:rsidR="002E3E96" w:rsidRDefault="002E3E96" w:rsidP="007C1C6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Despite formation of orgs – women couldn’t experience primary role in workplace, politics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</w:p>
          <w:p w14:paraId="502FFB9C" w14:textId="4009CBEB" w:rsidR="003660F6" w:rsidRPr="003660F6" w:rsidRDefault="003660F6" w:rsidP="00BD4687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3660F6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Maitrayee Chaudhuri</w:t>
            </w:r>
            <w:r w:rsidRPr="003660F6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women</w:t>
            </w:r>
            <w:r w:rsidRPr="003660F6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’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 participation in freedom struggle developed their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critical consciousness about their role &amp; rights in independent India resulting in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val="de-DE" w:eastAsia="en-US"/>
              </w:rPr>
              <w:t>intro of franchise &amp; civic rights of women in the Indian Consti</w:t>
            </w:r>
          </w:p>
          <w:p w14:paraId="6CCC246E" w14:textId="525E4067" w:rsidR="009A1E9D" w:rsidRPr="00EF5CB9" w:rsidRDefault="009A1E9D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1950 – 1980</w:t>
            </w:r>
          </w:p>
          <w:p w14:paraId="02F6FBA2" w14:textId="05196312" w:rsidR="002E3E96" w:rsidRDefault="003660F6" w:rsidP="0001713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1960s</w:t>
            </w:r>
            <w:r w:rsidRPr="003660F6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–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birth of new socio pol movements with 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widespread poverty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&amp;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unemployment, people disillusioned with govt development policies, prevalent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eco rights, land rights &amp; price </w:t>
            </w:r>
            <w:proofErr w:type="gramStart"/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rise.</w:t>
            </w:r>
            <w:r w:rsidRPr="003660F6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–</w:t>
            </w:r>
            <w:proofErr w:type="gramEnd"/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dissatisfied women joined struggles for </w:t>
            </w:r>
            <w:r w:rsidRPr="003660F6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the</w:t>
            </w:r>
            <w:r w:rsidRPr="002716F4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2716F4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val="de-DE" w:eastAsia="en-US"/>
              </w:rPr>
              <w:t>rural poor &amp; industrial working clas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val="de-DE" w:eastAsia="en-US"/>
              </w:rPr>
              <w:t>s through Tebhaga &amp; Telangana movements</w:t>
            </w:r>
            <w:r w:rsidR="002E3E96"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 this phase, </w:t>
            </w:r>
            <w:proofErr w:type="spellStart"/>
            <w:r w:rsidR="002E3E96"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esp</w:t>
            </w:r>
            <w:proofErr w:type="spellEnd"/>
            <w:r w:rsidR="002E3E96"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70s, women </w:t>
            </w:r>
            <w:proofErr w:type="spellStart"/>
            <w:r w:rsidR="002E3E96"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movt</w:t>
            </w:r>
            <w:proofErr w:type="spellEnd"/>
            <w:r w:rsidR="002E3E96"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more </w:t>
            </w:r>
            <w:r w:rsidR="002E3E96" w:rsidRPr="002716F4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articulative, visible and focused</w:t>
            </w:r>
            <w:r w:rsidR="002E3E96"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no longer seen as wife and mother </w:t>
            </w:r>
          </w:p>
          <w:p w14:paraId="555EEDA8" w14:textId="5A607023" w:rsidR="003660F6" w:rsidRPr="003660F6" w:rsidRDefault="003660F6" w:rsidP="0001713D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val="de-DE" w:eastAsia="en-US"/>
              </w:rPr>
              <w:t>1975-85</w:t>
            </w:r>
            <w:r w:rsidRPr="003660F6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val="de-DE" w:eastAsia="en-US"/>
              </w:rPr>
              <w:t>–</w:t>
            </w:r>
            <w:r w:rsidRPr="003660F6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val="de-DE" w:eastAsia="en-US"/>
              </w:rPr>
              <w:t>Int</w:t>
            </w:r>
            <w:r w:rsidRPr="003660F6">
              <w:rPr>
                <w:rFonts w:asciiTheme="minorHAnsi" w:hAnsiTheme="minorHAnsi" w:cstheme="minorHAnsi" w:hint="eastAsia"/>
                <w:b/>
                <w:bCs/>
                <w:color w:val="000000"/>
                <w:sz w:val="14"/>
                <w:szCs w:val="14"/>
                <w:lang w:val="de-DE" w:eastAsia="en-US"/>
              </w:rPr>
              <w:t>’</w:t>
            </w:r>
            <w:r w:rsidRPr="003660F6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val="de-DE" w:eastAsia="en-US"/>
              </w:rPr>
              <w:t>l Decade of the Woman.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val="de-DE" w:eastAsia="en-US"/>
              </w:rPr>
              <w:t xml:space="preserve"> </w:t>
            </w:r>
          </w:p>
          <w:p w14:paraId="6CE7B834" w14:textId="244D3192" w:rsidR="002E3E96" w:rsidRPr="00EF5CB9" w:rsidRDefault="002E3E96" w:rsidP="002E3E9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Seen as leader of nation/ working women </w:t>
            </w:r>
          </w:p>
          <w:p w14:paraId="2814583C" w14:textId="3BEFA5A9" w:rsidR="002E3E96" w:rsidRPr="00EF5CB9" w:rsidRDefault="002E3E96" w:rsidP="002E3E9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 xml:space="preserve">Growth of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autonomous women orgs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(not affiliated with pol parties) – criticized left wing women orgs and mobilized them on eco and extra eco issues like domestic violence and dowry, sexual exploitation and violence against women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– All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india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democratic women association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abortion, shah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bano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case, dowry, Nirbhaya,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chhipko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50D835A1" w14:textId="5FA6D009" w:rsidR="002E3E96" w:rsidRPr="00EF5CB9" w:rsidRDefault="002E3E96" w:rsidP="002E3E9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SEWA, women worker forum </w:t>
            </w:r>
          </w:p>
          <w:p w14:paraId="01654086" w14:textId="1BBE649D" w:rsidR="002E3E96" w:rsidRPr="00EF5CB9" w:rsidRDefault="002E3E96" w:rsidP="002E3E9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Eco feminist movements</w:t>
            </w:r>
          </w:p>
          <w:p w14:paraId="3962380E" w14:textId="17EC060C" w:rsidR="002E3E96" w:rsidRPr="002716F4" w:rsidRDefault="002E3E96" w:rsidP="002E3E9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But </w:t>
            </w:r>
            <w:r w:rsidRPr="002716F4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no </w:t>
            </w:r>
            <w:proofErr w:type="spellStart"/>
            <w:r w:rsidRPr="002716F4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dalit</w:t>
            </w:r>
            <w:proofErr w:type="spellEnd"/>
            <w:r w:rsidRPr="002716F4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women issues or Brahminical patriarchy </w:t>
            </w:r>
          </w:p>
          <w:p w14:paraId="245F98CB" w14:textId="77777777" w:rsidR="002E3E96" w:rsidRPr="00EF5CB9" w:rsidRDefault="002E3E96" w:rsidP="002E3E9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Dalit feminism developed against both of these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orgs 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Dalit women organization; focused on women </w:t>
            </w:r>
            <w:r w:rsidRPr="002716F4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being </w:t>
            </w:r>
            <w:proofErr w:type="spellStart"/>
            <w:r w:rsidRPr="002716F4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segmentory</w:t>
            </w:r>
            <w:proofErr w:type="spellEnd"/>
            <w:r w:rsidRPr="002716F4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and not homogenous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dalit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women have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disntict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challenges </w:t>
            </w:r>
          </w:p>
          <w:p w14:paraId="25E38485" w14:textId="02755940" w:rsidR="002E3E96" w:rsidRPr="00EF5CB9" w:rsidRDefault="002E3E96" w:rsidP="002E3E9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Current schemes</w:t>
            </w:r>
          </w:p>
          <w:p w14:paraId="1BD85C16" w14:textId="0D58237A" w:rsidR="009A1E9D" w:rsidRPr="00EF5CB9" w:rsidRDefault="009A1E9D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1980 </w:t>
            </w:r>
            <w:r w:rsidR="002E3E9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Present</w:t>
            </w:r>
          </w:p>
          <w:p w14:paraId="42240521" w14:textId="77777777" w:rsidR="002E3E96" w:rsidRPr="00EF5CB9" w:rsidRDefault="002E3E96" w:rsidP="002E3E9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Bodily autonomy </w:t>
            </w:r>
          </w:p>
          <w:p w14:paraId="521B42A5" w14:textId="77777777" w:rsidR="002E3E96" w:rsidRPr="00EF5CB9" w:rsidRDefault="002E3E96" w:rsidP="002E3E9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Marital rape </w:t>
            </w:r>
          </w:p>
          <w:p w14:paraId="29ED79BE" w14:textId="5D0EE739" w:rsidR="000C1723" w:rsidRPr="00EF5CB9" w:rsidRDefault="000C1723" w:rsidP="002E3E9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Sexual harassment at workplace</w:t>
            </w:r>
          </w:p>
          <w:p w14:paraId="064A5758" w14:textId="77777777" w:rsidR="000C1723" w:rsidRPr="00EF5CB9" w:rsidRDefault="000C1723" w:rsidP="002E3E9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Monetization of care work </w:t>
            </w:r>
          </w:p>
          <w:p w14:paraId="0D1E50D4" w14:textId="77777777" w:rsidR="002E3E96" w:rsidRPr="00EF5CB9" w:rsidRDefault="002E3E96" w:rsidP="002E3E9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0C172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Same sex marriage</w:t>
            </w:r>
          </w:p>
          <w:p w14:paraId="5390CFF3" w14:textId="77777777" w:rsidR="000C1723" w:rsidRPr="00EF5CB9" w:rsidRDefault="000C1723" w:rsidP="002E3E9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Dowry crime</w:t>
            </w:r>
          </w:p>
          <w:p w14:paraId="15A6E17A" w14:textId="77777777" w:rsidR="000C1723" w:rsidRPr="00EF5CB9" w:rsidRDefault="000C1723" w:rsidP="002E3E9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Issues like cyber violence, deep fakes</w:t>
            </w:r>
          </w:p>
          <w:p w14:paraId="5FE4FFAD" w14:textId="77777777" w:rsidR="000C1723" w:rsidRDefault="000C1723" w:rsidP="002E3E9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Globally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discussed ;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use social media (Stephen)</w:t>
            </w:r>
          </w:p>
          <w:p w14:paraId="5AAF4A1B" w14:textId="69B793A6" w:rsidR="003660F6" w:rsidRPr="00EF5CB9" w:rsidRDefault="003660F6" w:rsidP="002E3E9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Anti – farm law bills </w:t>
            </w:r>
          </w:p>
          <w:p w14:paraId="3177B4BA" w14:textId="77777777" w:rsidR="000C1723" w:rsidRPr="00EF5CB9" w:rsidRDefault="000C1723" w:rsidP="002E3E96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Most by pressure groups – leaderless, # </w:t>
            </w:r>
          </w:p>
          <w:p w14:paraId="1CE9D9E0" w14:textId="77777777" w:rsidR="000C1723" w:rsidRDefault="000C1723" w:rsidP="000C1723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Gail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omvedt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reform movement to liberation movement  </w:t>
            </w:r>
          </w:p>
          <w:p w14:paraId="4A0BD795" w14:textId="6085E06F" w:rsidR="003660F6" w:rsidRPr="003660F6" w:rsidRDefault="003660F6" w:rsidP="00D14E08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3660F6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Raka Ray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in her empirical study, highlights that women</w:t>
            </w:r>
            <w:r w:rsidRPr="003660F6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’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 </w:t>
            </w:r>
            <w:proofErr w:type="spellStart"/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movts</w:t>
            </w:r>
            <w:proofErr w:type="spellEnd"/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</w:t>
            </w:r>
            <w:proofErr w:type="spellStart"/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difft</w:t>
            </w:r>
            <w:proofErr w:type="spellEnd"/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regions give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different priority to </w:t>
            </w:r>
            <w:proofErr w:type="spellStart"/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difft</w:t>
            </w:r>
            <w:proofErr w:type="spellEnd"/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issues affecting women. Women groups</w:t>
            </w:r>
            <w:r w:rsidRPr="003660F6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–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both autonomous &amp;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affiliated with parties in </w:t>
            </w:r>
            <w:r w:rsidRPr="003660F6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‘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Mumbai</w:t>
            </w:r>
            <w:r w:rsidRPr="003660F6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’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give more importance to the issue of violence against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women &amp; religious fundamentalism; for the groups in </w:t>
            </w:r>
            <w:r w:rsidRPr="003660F6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‘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Kolkata</w:t>
            </w:r>
            <w:r w:rsidRPr="003660F6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’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issues of poverty &amp;</w:t>
            </w:r>
            <w: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3660F6">
              <w:rPr>
                <w:rFonts w:asciiTheme="minorHAnsi" w:hAnsiTheme="minorHAnsi" w:cstheme="minorHAnsi"/>
                <w:color w:val="000000"/>
                <w:sz w:val="14"/>
                <w:szCs w:val="14"/>
                <w:lang w:val="de-DE" w:eastAsia="en-US"/>
              </w:rPr>
              <w:t>unemployment, consciousness and literacy- more impt than other issues</w:t>
            </w:r>
          </w:p>
          <w:p w14:paraId="342542EA" w14:textId="77777777" w:rsidR="000C1723" w:rsidRPr="00EF5CB9" w:rsidRDefault="000C1723" w:rsidP="000C1723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33DDEC52" w14:textId="79FFC2DE" w:rsidR="000C1723" w:rsidRPr="00EF5CB9" w:rsidRDefault="000C1723" w:rsidP="000C1723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Challenges – political under-representation, land ownership,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segmentory</w:t>
            </w:r>
            <w:proofErr w:type="spellEnd"/>
            <w:r w:rsidR="003660F6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focused on upper caste problems – </w:t>
            </w:r>
            <w:r w:rsidR="003660F6" w:rsidRPr="00F00E57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“ideal victim”</w:t>
            </w:r>
          </w:p>
        </w:tc>
        <w:tc>
          <w:tcPr>
            <w:tcW w:w="3499" w:type="dxa"/>
            <w:noWrap/>
          </w:tcPr>
          <w:p w14:paraId="63BFCE78" w14:textId="77777777" w:rsidR="009A1E9D" w:rsidRPr="00EF5CB9" w:rsidRDefault="009A1E9D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0F7AC0" w:rsidRPr="00EF5CB9" w14:paraId="2ABC4EE6" w14:textId="77777777" w:rsidTr="002D64BA">
        <w:trPr>
          <w:trHeight w:val="221"/>
        </w:trPr>
        <w:tc>
          <w:tcPr>
            <w:tcW w:w="12415" w:type="dxa"/>
            <w:gridSpan w:val="2"/>
            <w:noWrap/>
          </w:tcPr>
          <w:p w14:paraId="5D59C45A" w14:textId="6CC1F758" w:rsidR="000F7AC0" w:rsidRPr="00EF5CB9" w:rsidRDefault="000F7AC0" w:rsidP="000F7AC0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CHALLENGES OF SOCIAL MOVEMENTS</w:t>
            </w:r>
          </w:p>
        </w:tc>
        <w:tc>
          <w:tcPr>
            <w:tcW w:w="3499" w:type="dxa"/>
            <w:noWrap/>
          </w:tcPr>
          <w:p w14:paraId="57CE91CD" w14:textId="77777777" w:rsidR="000F7AC0" w:rsidRPr="00EF5CB9" w:rsidRDefault="000F7AC0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0F7AC0" w:rsidRPr="00EF5CB9" w14:paraId="69178582" w14:textId="77777777" w:rsidTr="00986D19">
        <w:trPr>
          <w:trHeight w:val="692"/>
        </w:trPr>
        <w:tc>
          <w:tcPr>
            <w:tcW w:w="1255" w:type="dxa"/>
            <w:noWrap/>
          </w:tcPr>
          <w:p w14:paraId="55ABC450" w14:textId="637ED952" w:rsidR="000F7AC0" w:rsidRPr="00EF5CB9" w:rsidRDefault="000F7AC0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Development – displacement,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envt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, sustainability</w:t>
            </w:r>
          </w:p>
        </w:tc>
        <w:tc>
          <w:tcPr>
            <w:tcW w:w="11160" w:type="dxa"/>
            <w:noWrap/>
          </w:tcPr>
          <w:p w14:paraId="11ADEE8A" w14:textId="77777777" w:rsidR="000F7AC0" w:rsidRPr="00EF5CB9" w:rsidRDefault="000F7AC0" w:rsidP="000F7AC0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Y Singh-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Development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refers to the strategy of planned social change which is considered desirable by the members of the society</w:t>
            </w:r>
          </w:p>
          <w:p w14:paraId="45722858" w14:textId="77777777" w:rsidR="000F7AC0" w:rsidRPr="00EF5CB9" w:rsidRDefault="000F7AC0" w:rsidP="000F7AC0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Crisis of Development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paradoxical situation of development</w:t>
            </w:r>
          </w:p>
          <w:p w14:paraId="70855C25" w14:textId="77777777" w:rsidR="000F7AC0" w:rsidRPr="00EF5CB9" w:rsidRDefault="000F7AC0" w:rsidP="000F7AC0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Fernandes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in the past 50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yrs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~3cr were displaced &amp; &gt;42% of them</w:t>
            </w: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tribals</w:t>
            </w:r>
          </w:p>
          <w:p w14:paraId="22F748C2" w14:textId="35C1753F" w:rsidR="000F7AC0" w:rsidRPr="00EF5CB9" w:rsidRDefault="000F7AC0" w:rsidP="000F7AC0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Displacement</w:t>
            </w:r>
          </w:p>
          <w:p w14:paraId="1501EA8E" w14:textId="3BE41FAC" w:rsidR="000F7AC0" w:rsidRPr="00EF5CB9" w:rsidRDefault="000F7AC0" w:rsidP="000F7AC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Types</w:t>
            </w:r>
          </w:p>
          <w:p w14:paraId="42C75C85" w14:textId="3956FFB3" w:rsidR="000F7AC0" w:rsidRPr="00EF5CB9" w:rsidRDefault="000F7AC0" w:rsidP="000F7AC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Political: violence/ ethno-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centricism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induced 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NE forced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successionism</w:t>
            </w:r>
            <w:proofErr w:type="spellEnd"/>
          </w:p>
          <w:p w14:paraId="287B0F88" w14:textId="4BDEAA29" w:rsidR="000F7AC0" w:rsidRPr="00EF5CB9" w:rsidRDefault="000F7AC0" w:rsidP="000F7AC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Violence induced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caste based discrimination </w:t>
            </w:r>
          </w:p>
          <w:p w14:paraId="1EF075A2" w14:textId="7640EB84" w:rsidR="000F7AC0" w:rsidRPr="00EF5CB9" w:rsidRDefault="000F7AC0" w:rsidP="000F7AC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Development induced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dams</w:t>
            </w:r>
          </w:p>
          <w:p w14:paraId="4240F942" w14:textId="77777777" w:rsidR="000F7AC0" w:rsidRPr="00EF5CB9" w:rsidRDefault="000F7AC0" w:rsidP="000F7AC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Natural disaster induced </w:t>
            </w:r>
          </w:p>
          <w:p w14:paraId="7A94A088" w14:textId="40A1F045" w:rsidR="000F7AC0" w:rsidRPr="00EF5CB9" w:rsidRDefault="000F7AC0" w:rsidP="000F7AC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Consquences</w:t>
            </w:r>
            <w:proofErr w:type="spellEnd"/>
          </w:p>
          <w:p w14:paraId="50B471EB" w14:textId="77777777" w:rsidR="000F7AC0" w:rsidRPr="00EF5CB9" w:rsidRDefault="000F7AC0" w:rsidP="002824CF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Has a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domino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effect- primary leads to secondary &amp; tertiary </w:t>
            </w:r>
          </w:p>
          <w:p w14:paraId="2BDDFB5F" w14:textId="4F0303C4" w:rsidR="000F7AC0" w:rsidRPr="00EF5CB9" w:rsidRDefault="000F7AC0" w:rsidP="002824CF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Disrupts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kinship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relations, livelihood loss</w:t>
            </w:r>
          </w:p>
          <w:p w14:paraId="7E0122E1" w14:textId="5354730E" w:rsidR="000F7AC0" w:rsidRPr="00EF5CB9" w:rsidRDefault="000F7AC0" w:rsidP="000F7AC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Poverty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incidences </w:t>
            </w: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↑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with livelihood disruption</w:t>
            </w:r>
          </w:p>
          <w:p w14:paraId="0CA41ADC" w14:textId="56798F3F" w:rsidR="000F7AC0" w:rsidRPr="00EF5CB9" w:rsidRDefault="000F7AC0" w:rsidP="000F7AC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Cultural conflicts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ensue when displaced move elsewhere</w:t>
            </w:r>
            <w:r w:rsidR="00F00E57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xenophobia</w:t>
            </w:r>
          </w:p>
          <w:p w14:paraId="0EA72CFC" w14:textId="12FCE65B" w:rsidR="000F7AC0" w:rsidRPr="00EF5CB9" w:rsidRDefault="000F7AC0" w:rsidP="000F7AC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Displacement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F00E5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of </w:t>
            </w:r>
            <w:proofErr w:type="spellStart"/>
            <w:r w:rsidRPr="00F00E5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agri</w:t>
            </w:r>
            <w:proofErr w:type="spellEnd"/>
            <w:r w:rsidRPr="00F00E57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ppl</w:t>
            </w: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conversion from self-cultivators 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non agri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wage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labour</w:t>
            </w:r>
            <w:proofErr w:type="spellEnd"/>
          </w:p>
          <w:p w14:paraId="3E7588D4" w14:textId="54CCAF5A" w:rsidR="000F7AC0" w:rsidRPr="00EF5CB9" w:rsidRDefault="000F7AC0" w:rsidP="000F7AC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Mridula Singh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in a 1992 study- rehab policy often blind to rights of women.</w:t>
            </w:r>
          </w:p>
          <w:p w14:paraId="5C1370F9" w14:textId="5AABEEF0" w:rsidR="000F7AC0" w:rsidRPr="00EF5CB9" w:rsidRDefault="000F7AC0" w:rsidP="006E16E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Fernandes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in his study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Mh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-majority of affected- tribals, in projects induced d, &amp; only 15.8% of tribal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fams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given land</w:t>
            </w:r>
          </w:p>
          <w:p w14:paraId="5AB32D23" w14:textId="77777777" w:rsidR="000F7AC0" w:rsidRPr="00EF5CB9" w:rsidRDefault="000F7AC0" w:rsidP="000F7AC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Cultural threats to ethnic groups like tribals which face extremes like- assimilation or isolation</w:t>
            </w:r>
          </w:p>
          <w:p w14:paraId="0B4E0E3A" w14:textId="77777777" w:rsidR="000F7AC0" w:rsidRPr="00EF5CB9" w:rsidRDefault="000F7AC0" w:rsidP="000F7AC0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Envt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and displacement</w:t>
            </w:r>
          </w:p>
          <w:p w14:paraId="35F9F87C" w14:textId="77777777" w:rsidR="000F7AC0" w:rsidRPr="00EF5CB9" w:rsidRDefault="000F7AC0" w:rsidP="000F7AC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Const of dams – fragile Himalayas</w:t>
            </w:r>
          </w:p>
          <w:p w14:paraId="49125938" w14:textId="6BF6B9EA" w:rsidR="000F7AC0" w:rsidRPr="00EF5CB9" w:rsidRDefault="000F7AC0" w:rsidP="000F7AC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A&amp;N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plan 0 biodiversity – turtles</w:t>
            </w:r>
          </w:p>
          <w:p w14:paraId="7634DFED" w14:textId="77777777" w:rsidR="000F7AC0" w:rsidRPr="00EF5CB9" w:rsidRDefault="000F7AC0" w:rsidP="000F7AC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Urban flooding and heat island effect</w:t>
            </w:r>
          </w:p>
          <w:p w14:paraId="05ADEDBC" w14:textId="77777777" w:rsidR="000F7AC0" w:rsidRPr="00EF5CB9" w:rsidRDefault="000F7AC0" w:rsidP="000F7AC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NCR a gas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chamer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15C77C4" w14:textId="77777777" w:rsidR="000F7AC0" w:rsidRPr="00EF5CB9" w:rsidRDefault="000F7AC0" w:rsidP="000F7AC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Depleting GW table </w:t>
            </w:r>
          </w:p>
          <w:p w14:paraId="405D5177" w14:textId="77777777" w:rsidR="000F7AC0" w:rsidRPr="00EF5CB9" w:rsidRDefault="000F7AC0" w:rsidP="000F7AC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Mangrove loses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onE&amp;W</w:t>
            </w:r>
            <w:proofErr w:type="spellEnd"/>
          </w:p>
          <w:p w14:paraId="04798B88" w14:textId="77777777" w:rsidR="000F7AC0" w:rsidRPr="00EF5CB9" w:rsidRDefault="000F7AC0" w:rsidP="000F7AC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Marxist – eco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Marxism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commodity fetishism </w:t>
            </w:r>
          </w:p>
          <w:p w14:paraId="11F10380" w14:textId="77777777" w:rsidR="000F7AC0" w:rsidRPr="00EF5CB9" w:rsidRDefault="000F7AC0" w:rsidP="000F7AC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Einstein – converted fertile land into desert</w:t>
            </w:r>
          </w:p>
          <w:p w14:paraId="04ABDFA9" w14:textId="77777777" w:rsidR="000F7AC0" w:rsidRPr="00EF5CB9" w:rsidRDefault="0079052C" w:rsidP="000F7AC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Vandana Shiva </w:t>
            </w:r>
          </w:p>
          <w:p w14:paraId="630AFE72" w14:textId="77777777" w:rsidR="0079052C" w:rsidRPr="00EF5CB9" w:rsidRDefault="0079052C" w:rsidP="000F7AC0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Jodhka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agrarian distress </w:t>
            </w:r>
          </w:p>
          <w:p w14:paraId="399707FB" w14:textId="63921985" w:rsidR="0079052C" w:rsidRPr="00EF5CB9" w:rsidRDefault="0079052C" w:rsidP="0079052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Bookchin </w:t>
            </w:r>
          </w:p>
        </w:tc>
        <w:tc>
          <w:tcPr>
            <w:tcW w:w="3499" w:type="dxa"/>
            <w:noWrap/>
          </w:tcPr>
          <w:p w14:paraId="7219F6A1" w14:textId="77777777" w:rsidR="000F7AC0" w:rsidRPr="00EF5CB9" w:rsidRDefault="000F7AC0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79052C" w:rsidRPr="00EF5CB9" w14:paraId="5AA47EF3" w14:textId="77777777" w:rsidTr="00986D19">
        <w:trPr>
          <w:trHeight w:val="692"/>
        </w:trPr>
        <w:tc>
          <w:tcPr>
            <w:tcW w:w="1255" w:type="dxa"/>
            <w:noWrap/>
          </w:tcPr>
          <w:p w14:paraId="62233982" w14:textId="0EEC9F39" w:rsidR="0079052C" w:rsidRPr="00EF5CB9" w:rsidRDefault="0079052C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Poverty, deprivation and inequality</w:t>
            </w:r>
          </w:p>
        </w:tc>
        <w:tc>
          <w:tcPr>
            <w:tcW w:w="11160" w:type="dxa"/>
            <w:noWrap/>
          </w:tcPr>
          <w:p w14:paraId="7C980B8C" w14:textId="77777777" w:rsidR="0079052C" w:rsidRPr="00EF5CB9" w:rsidRDefault="0079052C" w:rsidP="0079052C">
            <w:p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Rural urban poor</w:t>
            </w:r>
          </w:p>
          <w:p w14:paraId="7B1D54FB" w14:textId="7C381D2E" w:rsidR="0079052C" w:rsidRPr="00EF5CB9" w:rsidRDefault="0079052C" w:rsidP="0079052C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Dandekar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&amp; Rath have observed that the U poor of India- only an overflow of the rural poor into the cities &amp; that essentially, they belong to the same class as the R poor</w:t>
            </w:r>
          </w:p>
          <w:p w14:paraId="7CAE27DA" w14:textId="77777777" w:rsidR="0079052C" w:rsidRPr="00EF5CB9" w:rsidRDefault="0079052C" w:rsidP="0079052C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D’souza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primary reason for R-U migration is eco, &amp; the R poor migrate to the cities in search of employment rather than better employment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opps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.</w:t>
            </w:r>
          </w:p>
          <w:p w14:paraId="058F3A3A" w14:textId="77777777" w:rsidR="0079052C" w:rsidRPr="00EF5CB9" w:rsidRDefault="0079052C" w:rsidP="0079052C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 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-</w:t>
            </w:r>
            <w:proofErr w:type="gram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usually mazdoor, landless, marginal farmer, artisan, craftsmen </w:t>
            </w:r>
          </w:p>
          <w:p w14:paraId="456540A8" w14:textId="77777777" w:rsidR="0079052C" w:rsidRPr="00EF5CB9" w:rsidRDefault="0079052C" w:rsidP="0079052C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U – informal sector workers, migrants, women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7B3031EC" w14:textId="77777777" w:rsidR="0079052C" w:rsidRPr="00EF5CB9" w:rsidRDefault="0079052C" w:rsidP="0079052C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lastRenderedPageBreak/>
              <w:t>Exp gap increasing between R and U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Bose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but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MPCE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has painted an alternative picture</w:t>
            </w:r>
          </w:p>
          <w:p w14:paraId="670BC040" w14:textId="77777777" w:rsidR="0079052C" w:rsidRPr="00EF5CB9" w:rsidRDefault="0079052C" w:rsidP="0079052C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Poverty reasons</w:t>
            </w:r>
          </w:p>
          <w:p w14:paraId="4131D236" w14:textId="364F73A0" w:rsidR="0079052C" w:rsidRPr="00EF5CB9" w:rsidRDefault="0079052C" w:rsidP="0079052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Historical – British driven de-industrialization (Nationalists) </w:t>
            </w:r>
          </w:p>
          <w:p w14:paraId="7FCE0578" w14:textId="77777777" w:rsidR="0079052C" w:rsidRPr="00EF5CB9" w:rsidRDefault="0079052C" w:rsidP="0079052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Economic </w:t>
            </w:r>
          </w:p>
          <w:p w14:paraId="4E9596A7" w14:textId="77777777" w:rsidR="0079052C" w:rsidRPr="00EF5CB9" w:rsidRDefault="0079052C" w:rsidP="0079052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Work – informal, </w:t>
            </w:r>
          </w:p>
          <w:p w14:paraId="5BC94A2E" w14:textId="40A9D678" w:rsidR="0079052C" w:rsidRPr="00EF5CB9" w:rsidRDefault="0079052C" w:rsidP="0079052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agrarian (AR Desai)</w:t>
            </w:r>
          </w:p>
          <w:p w14:paraId="24D0E233" w14:textId="7C8291C5" w:rsidR="0079052C" w:rsidRPr="00EF5CB9" w:rsidRDefault="0079052C" w:rsidP="0079052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Failure of land reforms</w:t>
            </w:r>
          </w:p>
          <w:p w14:paraId="048241AB" w14:textId="141DF672" w:rsidR="0079052C" w:rsidRPr="00EF5CB9" w:rsidRDefault="0079052C" w:rsidP="0079052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regional variation</w:t>
            </w:r>
          </w:p>
          <w:p w14:paraId="5492AD79" w14:textId="363D761E" w:rsidR="0079052C" w:rsidRPr="00EF5CB9" w:rsidRDefault="0079052C" w:rsidP="0079052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slum development (Oscar Lewis)</w:t>
            </w:r>
          </w:p>
          <w:p w14:paraId="22BCD0FA" w14:textId="18D66FF0" w:rsidR="0079052C" w:rsidRPr="00EF5CB9" w:rsidRDefault="0079052C" w:rsidP="0079052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globalization – race to bottom – Naila Kabeer,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Applebaun</w:t>
            </w:r>
            <w:proofErr w:type="spellEnd"/>
          </w:p>
          <w:p w14:paraId="5DA469A4" w14:textId="77777777" w:rsidR="0079052C" w:rsidRPr="00EF5CB9" w:rsidRDefault="0079052C" w:rsidP="0079052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Social</w:t>
            </w:r>
          </w:p>
          <w:p w14:paraId="383D8410" w14:textId="5E14C3B2" w:rsidR="0079052C" w:rsidRPr="00EF5CB9" w:rsidRDefault="0079052C" w:rsidP="0079052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Women – gender pay gap and unpaid economy (Karuna Ahmad)</w:t>
            </w:r>
          </w:p>
          <w:p w14:paraId="4DEBF81C" w14:textId="649EF2C1" w:rsidR="0079052C" w:rsidRPr="00EF5CB9" w:rsidRDefault="0079052C" w:rsidP="0079052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Illiteracy ,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 Religion – Murshid Hasan</w:t>
            </w:r>
          </w:p>
          <w:p w14:paraId="10EBC449" w14:textId="1DBD49EE" w:rsidR="0079052C" w:rsidRPr="00EF5CB9" w:rsidRDefault="0079052C" w:rsidP="0079052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Child labor, school dropout</w:t>
            </w:r>
          </w:p>
          <w:p w14:paraId="581520C5" w14:textId="48CB0FC5" w:rsidR="0079052C" w:rsidRPr="00EF5CB9" w:rsidRDefault="0079052C" w:rsidP="0079052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Caste system </w:t>
            </w:r>
          </w:p>
          <w:p w14:paraId="06562EDF" w14:textId="2161BF7A" w:rsidR="0079052C" w:rsidRPr="00EF5CB9" w:rsidRDefault="0079052C" w:rsidP="0079052C">
            <w:pPr>
              <w:pStyle w:val="ListParagraph"/>
              <w:numPr>
                <w:ilvl w:val="2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Tribal isolation </w:t>
            </w:r>
          </w:p>
          <w:p w14:paraId="7A16B922" w14:textId="0C8C4D29" w:rsidR="0079052C" w:rsidRPr="00EF5CB9" w:rsidRDefault="0079052C" w:rsidP="0079052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Legal – no min wage fixed </w:t>
            </w:r>
          </w:p>
          <w:p w14:paraId="3A6CD357" w14:textId="6EED1D65" w:rsidR="0079052C" w:rsidRPr="00EF5CB9" w:rsidRDefault="0079052C" w:rsidP="0079052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Political - Lack of access to poverty alleviation schemes (Kothari)</w:t>
            </w:r>
          </w:p>
          <w:p w14:paraId="6A8E7EB3" w14:textId="77777777" w:rsidR="0079052C" w:rsidRPr="00EF5CB9" w:rsidRDefault="00A34B18" w:rsidP="0079052C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Amartya Se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 – poverty due to non-inclusive growth </w:t>
            </w:r>
          </w:p>
          <w:p w14:paraId="7C622722" w14:textId="2CA2D9FE" w:rsidR="00A34B18" w:rsidRPr="00EF5CB9" w:rsidRDefault="00A34B18" w:rsidP="00A34B18">
            <w:pPr>
              <w:pStyle w:val="ListParagraph"/>
              <w:numPr>
                <w:ilvl w:val="1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Anand Chakravarti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The sustainability of development can be ensured by schemes that are aimed at amelioration of problems of the masses and not the classes</w:t>
            </w:r>
          </w:p>
        </w:tc>
        <w:tc>
          <w:tcPr>
            <w:tcW w:w="3499" w:type="dxa"/>
            <w:noWrap/>
          </w:tcPr>
          <w:p w14:paraId="5C844DAB" w14:textId="77777777" w:rsidR="0079052C" w:rsidRPr="00EF5CB9" w:rsidRDefault="0079052C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442D95" w:rsidRPr="00EF5CB9" w14:paraId="505CF864" w14:textId="77777777" w:rsidTr="00986D19">
        <w:trPr>
          <w:trHeight w:val="692"/>
        </w:trPr>
        <w:tc>
          <w:tcPr>
            <w:tcW w:w="1255" w:type="dxa"/>
            <w:noWrap/>
          </w:tcPr>
          <w:p w14:paraId="21C3FC75" w14:textId="50BA8B53" w:rsidR="00442D95" w:rsidRPr="00EF5CB9" w:rsidRDefault="00442D95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Violence ag women </w:t>
            </w:r>
          </w:p>
        </w:tc>
        <w:tc>
          <w:tcPr>
            <w:tcW w:w="11160" w:type="dxa"/>
            <w:noWrap/>
          </w:tcPr>
          <w:p w14:paraId="78B054AE" w14:textId="77777777" w:rsidR="00442D95" w:rsidRPr="00EF5CB9" w:rsidRDefault="00DB2AF3" w:rsidP="00442D95">
            <w:pPr>
              <w:pStyle w:val="ListParagraph"/>
              <w:numPr>
                <w:ilvl w:val="0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90 cases</w:t>
            </w:r>
          </w:p>
          <w:p w14:paraId="5C3561EC" w14:textId="71003DF2" w:rsidR="00DB2AF3" w:rsidRPr="00EF5CB9" w:rsidRDefault="00DB2AF3" w:rsidP="00B51101">
            <w:pPr>
              <w:pStyle w:val="ListParagraph"/>
              <w:numPr>
                <w:ilvl w:val="0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Schuler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gender violence- any act involving use of force or coercion with intent of perpetuating &amp; promoting hierarchical gender relations </w:t>
            </w:r>
          </w:p>
          <w:p w14:paraId="07BE91AB" w14:textId="77777777" w:rsidR="00DB2AF3" w:rsidRPr="00EF5CB9" w:rsidRDefault="00DB2AF3" w:rsidP="00DB2AF3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Overt physical abuse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battering, sexual assault @ home &amp; in the workplace</w:t>
            </w:r>
          </w:p>
          <w:p w14:paraId="34E700F9" w14:textId="77777777" w:rsidR="00DB2AF3" w:rsidRPr="00EF5CB9" w:rsidRDefault="00DB2AF3" w:rsidP="00DB2AF3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●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Psychological abuse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confinement, forced marriage</w:t>
            </w:r>
          </w:p>
          <w:p w14:paraId="012C0B76" w14:textId="7A6DA638" w:rsidR="00DB2AF3" w:rsidRPr="00EF5CB9" w:rsidRDefault="00DB2AF3" w:rsidP="00051C6D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●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Deprivation of resources for physical &amp; psycho well-being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health/nutrition,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edu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livelihood means (also Veena Mazumdar)</w:t>
            </w:r>
          </w:p>
          <w:p w14:paraId="11C0579B" w14:textId="77777777" w:rsidR="00DB2AF3" w:rsidRPr="00EF5CB9" w:rsidRDefault="00DB2AF3" w:rsidP="00DB2AF3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●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Commodification of women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trafficking, prostitution</w:t>
            </w:r>
          </w:p>
          <w:p w14:paraId="56210629" w14:textId="03F04091" w:rsidR="00DB2AF3" w:rsidRPr="00EF5CB9" w:rsidRDefault="00DB2AF3" w:rsidP="008F5591">
            <w:pPr>
              <w:pStyle w:val="ListParagraph"/>
              <w:numPr>
                <w:ilvl w:val="0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Neera Desai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commodification of women using tech media tools has </w:t>
            </w: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↑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ex: advertisements.</w:t>
            </w:r>
          </w:p>
          <w:p w14:paraId="48581086" w14:textId="0363F6DD" w:rsidR="00DB2AF3" w:rsidRPr="00EF5CB9" w:rsidRDefault="00DB2AF3" w:rsidP="008F5591">
            <w:pPr>
              <w:pStyle w:val="ListParagraph"/>
              <w:numPr>
                <w:ilvl w:val="0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B10A0A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Ram Ahuja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identified 4 types of victims – who husbands are pathological, stress fam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situation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which is functionally inadequate, no interpersonal relations</w:t>
            </w:r>
          </w:p>
          <w:p w14:paraId="4845E937" w14:textId="0754D328" w:rsidR="00DB2AF3" w:rsidRPr="00EF5CB9" w:rsidRDefault="00DB2AF3" w:rsidP="00DB2AF3">
            <w:pPr>
              <w:pStyle w:val="ListParagraph"/>
              <w:numPr>
                <w:ilvl w:val="0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Sylvia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walby</w:t>
            </w:r>
            <w:proofErr w:type="spellEnd"/>
          </w:p>
          <w:p w14:paraId="3184F4E5" w14:textId="77777777" w:rsidR="00DB2AF3" w:rsidRPr="00EF5CB9" w:rsidRDefault="00DB2AF3" w:rsidP="00442D95">
            <w:pPr>
              <w:pStyle w:val="ListParagraph"/>
              <w:numPr>
                <w:ilvl w:val="0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Conventions – UN dec </w:t>
            </w:r>
          </w:p>
          <w:p w14:paraId="3BD394CA" w14:textId="78D9BD98" w:rsidR="00DB2AF3" w:rsidRPr="00EF5CB9" w:rsidRDefault="00DB2AF3" w:rsidP="00442D95">
            <w:pPr>
              <w:pStyle w:val="ListParagraph"/>
              <w:numPr>
                <w:ilvl w:val="0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Causes</w:t>
            </w:r>
          </w:p>
          <w:p w14:paraId="2FBD65EC" w14:textId="77777777" w:rsidR="00DB2AF3" w:rsidRPr="00EF5CB9" w:rsidRDefault="00DB2AF3" w:rsidP="00DB2AF3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Toxic masculinity</w:t>
            </w:r>
          </w:p>
          <w:p w14:paraId="1B60269E" w14:textId="0DAC58E0" w:rsidR="00DB2AF3" w:rsidRPr="00EF5CB9" w:rsidRDefault="00B10A0A" w:rsidP="00DB2AF3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Maitree</w:t>
            </w:r>
            <w:r w:rsidR="00DB2AF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="00DB2AF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chowdhari</w:t>
            </w:r>
            <w:proofErr w:type="spellEnd"/>
            <w:r w:rsidR="00DB2AF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</w:p>
          <w:p w14:paraId="780CFE81" w14:textId="77777777" w:rsidR="00DB2AF3" w:rsidRPr="00EF5CB9" w:rsidRDefault="00DB2AF3" w:rsidP="00DB2AF3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Women as 2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vertAlign w:val="superscript"/>
                <w:lang w:eastAsia="en-US"/>
              </w:rPr>
              <w:t>nd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class citizens – Murray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strauss</w:t>
            </w:r>
            <w:proofErr w:type="spellEnd"/>
          </w:p>
          <w:p w14:paraId="2B9C1E57" w14:textId="79F123CB" w:rsidR="00DB2AF3" w:rsidRPr="00EF5CB9" w:rsidRDefault="00DB2AF3" w:rsidP="00DB2AF3">
            <w:pPr>
              <w:pStyle w:val="ListParagraph"/>
              <w:numPr>
                <w:ilvl w:val="1"/>
                <w:numId w:val="77"/>
              </w:numPr>
              <w:jc w:val="left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Coomarswamy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vulnerable to various forms incl</w:t>
            </w:r>
          </w:p>
          <w:p w14:paraId="42D1B1B2" w14:textId="77777777" w:rsidR="00DB2AF3" w:rsidRPr="00EF5CB9" w:rsidRDefault="00DB2AF3" w:rsidP="00DB2AF3">
            <w:pPr>
              <w:pStyle w:val="ListParagraph"/>
              <w:numPr>
                <w:ilvl w:val="2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Being women: rape,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infancticide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. Sex related </w:t>
            </w:r>
          </w:p>
          <w:p w14:paraId="7E733DC2" w14:textId="77777777" w:rsidR="00DB2AF3" w:rsidRPr="00EF5CB9" w:rsidRDefault="00DB2AF3" w:rsidP="00DB2AF3">
            <w:pPr>
              <w:pStyle w:val="ListParagraph"/>
              <w:numPr>
                <w:ilvl w:val="2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Being wife – marital rape, domestic violence, sati, dowry</w:t>
            </w:r>
          </w:p>
          <w:p w14:paraId="54C22340" w14:textId="77777777" w:rsidR="00DB2AF3" w:rsidRPr="00EF5CB9" w:rsidRDefault="00DB2AF3" w:rsidP="00DB2AF3">
            <w:pPr>
              <w:pStyle w:val="ListParagraph"/>
              <w:numPr>
                <w:ilvl w:val="2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As social group – intersectionality of caste, tribe</w:t>
            </w:r>
          </w:p>
          <w:p w14:paraId="112C59DA" w14:textId="77777777" w:rsidR="00DB2AF3" w:rsidRPr="00EF5CB9" w:rsidRDefault="00DB2AF3" w:rsidP="00DB2AF3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Family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spcialized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patriarchy in DOL distributions – expect hierarchical relations</w:t>
            </w:r>
          </w:p>
          <w:p w14:paraId="4B05187B" w14:textId="77777777" w:rsidR="00DB2AF3" w:rsidRPr="00EF5CB9" w:rsidRDefault="00DB2AF3" w:rsidP="00DB2AF3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Veena Das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cultural enslavement of women responsible for violence</w:t>
            </w:r>
          </w:p>
          <w:p w14:paraId="560FFA6A" w14:textId="77777777" w:rsidR="00DB2AF3" w:rsidRPr="00EF5CB9" w:rsidRDefault="00DB2AF3" w:rsidP="00DB2AF3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Dube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In Indian society, restrained &amp; controlled sexuality is a prerequisite for socially sanctioned motherhood.</w:t>
            </w:r>
          </w:p>
          <w:p w14:paraId="0975CADF" w14:textId="77777777" w:rsidR="00DB2AF3" w:rsidRPr="00EF5CB9" w:rsidRDefault="00DB2AF3" w:rsidP="00DB2AF3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MNS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</w:p>
          <w:p w14:paraId="0DDE96F7" w14:textId="77777777" w:rsidR="00DB2AF3" w:rsidRPr="00EF5CB9" w:rsidRDefault="00DB2AF3" w:rsidP="00DB2AF3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Uma Chakravarty</w:t>
            </w:r>
          </w:p>
          <w:p w14:paraId="48D748E8" w14:textId="77777777" w:rsidR="00DB2AF3" w:rsidRPr="00EF5CB9" w:rsidRDefault="00DB2AF3" w:rsidP="00DB2AF3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Mehrotra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tribal violence even more complex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amodst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changes and assimilation </w:t>
            </w:r>
          </w:p>
          <w:p w14:paraId="6CBACC46" w14:textId="77777777" w:rsidR="00DB2AF3" w:rsidRPr="00EF5CB9" w:rsidRDefault="00DB2AF3" w:rsidP="00DB2AF3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Utsa Patnaik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dowry economics – injury to women minds 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EF5CB9">
              <w:rPr>
                <w:rFonts w:ascii="ArialMT" w:eastAsia="ArialMT" w:hAnsiTheme="minorHAnsi" w:cs="ArialMT"/>
                <w:color w:val="221F1F"/>
                <w:sz w:val="21"/>
                <w:szCs w:val="21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compelling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her to feel worthless who cannot live w/o marriage &amp; w/o support of her husband</w:t>
            </w:r>
          </w:p>
          <w:p w14:paraId="379B806A" w14:textId="77777777" w:rsidR="00DB2AF3" w:rsidRPr="00EF5CB9" w:rsidRDefault="00DB2AF3" w:rsidP="00DB2AF3">
            <w:pPr>
              <w:pStyle w:val="ListParagraph"/>
              <w:numPr>
                <w:ilvl w:val="0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Suggestions</w:t>
            </w:r>
          </w:p>
          <w:p w14:paraId="665846C7" w14:textId="77777777" w:rsidR="00DB2AF3" w:rsidRPr="00EF5CB9" w:rsidRDefault="00DB2AF3" w:rsidP="00DB2AF3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Support (financial and rehab) to women led orgs </w:t>
            </w:r>
          </w:p>
          <w:p w14:paraId="1E2D7CE9" w14:textId="77777777" w:rsidR="00DB2AF3" w:rsidRPr="00EF5CB9" w:rsidRDefault="00DB2AF3" w:rsidP="00DB2AF3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Role models</w:t>
            </w:r>
          </w:p>
          <w:p w14:paraId="607A8BDE" w14:textId="44A2CE1F" w:rsidR="00DB2AF3" w:rsidRPr="00EF5CB9" w:rsidRDefault="00DB2AF3" w:rsidP="00DB2AF3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Legislations</w:t>
            </w:r>
          </w:p>
          <w:p w14:paraId="32F8DB51" w14:textId="77777777" w:rsidR="00DB2AF3" w:rsidRPr="00EF5CB9" w:rsidRDefault="00DB2AF3" w:rsidP="00DB2AF3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Protection from fam</w:t>
            </w:r>
          </w:p>
          <w:p w14:paraId="79B16A21" w14:textId="77777777" w:rsidR="00DB2AF3" w:rsidRPr="00EF5CB9" w:rsidRDefault="00DB2AF3" w:rsidP="00DB2AF3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Systemic social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chane</w:t>
            </w:r>
            <w:proofErr w:type="spellEnd"/>
          </w:p>
          <w:p w14:paraId="2A77B165" w14:textId="77777777" w:rsidR="00DB2AF3" w:rsidRPr="00EF5CB9" w:rsidRDefault="00DB2AF3" w:rsidP="00DB2AF3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Speedy trial of offences – 28%</w:t>
            </w:r>
          </w:p>
          <w:p w14:paraId="76B8DC48" w14:textId="57C75090" w:rsidR="002D64BA" w:rsidRPr="00EF5CB9" w:rsidRDefault="002D64BA" w:rsidP="00DB2AF3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deterrance</w:t>
            </w:r>
            <w:proofErr w:type="spellEnd"/>
          </w:p>
        </w:tc>
        <w:tc>
          <w:tcPr>
            <w:tcW w:w="3499" w:type="dxa"/>
            <w:noWrap/>
          </w:tcPr>
          <w:p w14:paraId="2CE7B6CF" w14:textId="77777777" w:rsidR="00442D95" w:rsidRPr="00EF5CB9" w:rsidRDefault="00442D95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2D64BA" w:rsidRPr="00EF5CB9" w14:paraId="292642E1" w14:textId="77777777" w:rsidTr="00986D19">
        <w:trPr>
          <w:trHeight w:val="692"/>
        </w:trPr>
        <w:tc>
          <w:tcPr>
            <w:tcW w:w="1255" w:type="dxa"/>
            <w:noWrap/>
          </w:tcPr>
          <w:p w14:paraId="15526CA5" w14:textId="4767B638" w:rsidR="002D64BA" w:rsidRPr="00EF5CB9" w:rsidRDefault="002D64BA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Ethnic conflicts </w:t>
            </w:r>
          </w:p>
        </w:tc>
        <w:tc>
          <w:tcPr>
            <w:tcW w:w="11160" w:type="dxa"/>
            <w:noWrap/>
          </w:tcPr>
          <w:p w14:paraId="7C54531B" w14:textId="77777777" w:rsidR="002D64BA" w:rsidRPr="00EF5CB9" w:rsidRDefault="002D64BA" w:rsidP="002D64BA">
            <w:pPr>
              <w:pStyle w:val="ListParagraph"/>
              <w:numPr>
                <w:ilvl w:val="0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social collectivity having shared historicity, common attributes (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language,  religion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dress, diet), maybe called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self perception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ethnic consciousness for status &amp; recognition as a distinct social entity</w:t>
            </w:r>
          </w:p>
          <w:p w14:paraId="453DA35B" w14:textId="77777777" w:rsidR="002D64BA" w:rsidRPr="00EF5CB9" w:rsidRDefault="002D64BA" w:rsidP="002D64BA">
            <w:pPr>
              <w:pStyle w:val="ListParagraph"/>
              <w:numPr>
                <w:ilvl w:val="0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Barun De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it</w:t>
            </w: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’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 a creative response of the group which is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marginalised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society </w:t>
            </w:r>
          </w:p>
          <w:p w14:paraId="4E329102" w14:textId="77777777" w:rsidR="002D64BA" w:rsidRPr="00EF5CB9" w:rsidRDefault="002D64BA" w:rsidP="002D64BA">
            <w:pPr>
              <w:pStyle w:val="ListParagraph"/>
              <w:numPr>
                <w:ilvl w:val="0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Punekar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– 4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premisses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ethno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religion, language, region, caste</w:t>
            </w:r>
          </w:p>
          <w:p w14:paraId="30DE379A" w14:textId="416924FA" w:rsidR="009B2ECE" w:rsidRPr="00EF5CB9" w:rsidRDefault="009B2ECE" w:rsidP="002D64BA">
            <w:pPr>
              <w:pStyle w:val="ListParagraph"/>
              <w:numPr>
                <w:ilvl w:val="0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Reasons</w:t>
            </w:r>
          </w:p>
          <w:p w14:paraId="13D41928" w14:textId="77777777" w:rsidR="009B2ECE" w:rsidRPr="00EF5CB9" w:rsidRDefault="009B2ECE" w:rsidP="009B2ECE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Kellas-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many examples show material &amp; eco interests – try to get scarce resources</w:t>
            </w:r>
          </w:p>
          <w:p w14:paraId="4FCA50C6" w14:textId="77777777" w:rsidR="009B2ECE" w:rsidRPr="00EF5CB9" w:rsidRDefault="009B2ECE" w:rsidP="009B2ECE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Resource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mobilisation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theory-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development causes </w:t>
            </w: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↑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ethnic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mobilisation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as more resources</w:t>
            </w:r>
          </w:p>
          <w:p w14:paraId="0A393DEE" w14:textId="77777777" w:rsidR="009B2ECE" w:rsidRPr="00EF5CB9" w:rsidRDefault="009B2ECE" w:rsidP="009B2ECE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lastRenderedPageBreak/>
              <w:t xml:space="preserve">Internal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colonisation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theory-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r/ship b/w members of dominant/core community and state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NE </w:t>
            </w:r>
          </w:p>
          <w:p w14:paraId="3ED170EB" w14:textId="77777777" w:rsidR="009B2ECE" w:rsidRPr="00EF5CB9" w:rsidRDefault="009B2ECE" w:rsidP="009B2ECE">
            <w:pPr>
              <w:pStyle w:val="ListParagraph"/>
              <w:numPr>
                <w:ilvl w:val="1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Cultural deprivation theory 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threat of assimilation and loss of culture (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Clemens Spies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</w:p>
          <w:p w14:paraId="3C3682DC" w14:textId="77777777" w:rsidR="009B2ECE" w:rsidRPr="00EF5CB9" w:rsidRDefault="009B2ECE" w:rsidP="009B2ECE">
            <w:pPr>
              <w:pStyle w:val="ListParagraph"/>
              <w:numPr>
                <w:ilvl w:val="0"/>
                <w:numId w:val="77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Ashutosh Varshney</w:t>
            </w: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in </w:t>
            </w:r>
            <w:r w:rsidRPr="00EF5CB9">
              <w:rPr>
                <w:rFonts w:asciiTheme="minorHAnsi" w:hAnsiTheme="minorHAnsi" w:cstheme="minorHAnsi" w:hint="eastAsia"/>
                <w:b/>
                <w:bCs/>
                <w:color w:val="000000"/>
                <w:sz w:val="14"/>
                <w:szCs w:val="14"/>
                <w:lang w:eastAsia="en-US"/>
              </w:rPr>
              <w:t>‘</w:t>
            </w:r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  <w:t xml:space="preserve">Ethnic Conflicts &amp; Civil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  <w:t>Society:India</w:t>
            </w:r>
            <w:proofErr w:type="spellEnd"/>
            <w:proofErr w:type="gramEnd"/>
            <w:r w:rsidRPr="00EF5CB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4"/>
                <w:szCs w:val="14"/>
                <w:lang w:eastAsia="en-US"/>
              </w:rPr>
              <w:t xml:space="preserve"> &amp; Beyond</w:t>
            </w:r>
            <w:r w:rsidRPr="00EF5CB9">
              <w:rPr>
                <w:rFonts w:asciiTheme="minorHAnsi" w:hAnsiTheme="minorHAnsi" w:cstheme="minorHAnsi" w:hint="eastAsia"/>
                <w:b/>
                <w:bCs/>
                <w:color w:val="000000"/>
                <w:sz w:val="14"/>
                <w:szCs w:val="14"/>
                <w:lang w:eastAsia="en-US"/>
              </w:rPr>
              <w:t>’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some towns, cities, areas ,localities</w:t>
            </w: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–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more prone to ECs therefore ECs have to be looked @ from a micro lens</w:t>
            </w:r>
          </w:p>
          <w:p w14:paraId="26F9B179" w14:textId="77777777" w:rsidR="009B2ECE" w:rsidRPr="00EF5CB9" w:rsidRDefault="009B2ECE" w:rsidP="009B2ECE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26657BED" w14:textId="77777777" w:rsidR="009B2ECE" w:rsidRPr="00EF5CB9" w:rsidRDefault="009B2ECE" w:rsidP="009B2ECE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Communalism</w:t>
            </w:r>
          </w:p>
          <w:p w14:paraId="12954944" w14:textId="77777777" w:rsidR="009B2ECE" w:rsidRPr="00EF5CB9" w:rsidRDefault="009B2ECE" w:rsidP="009B2ECE">
            <w:pPr>
              <w:pStyle w:val="ListParagraph"/>
              <w:numPr>
                <w:ilvl w:val="0"/>
                <w:numId w:val="7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Geertz – mainly due to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relgiions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; Malaya is race</w:t>
            </w:r>
          </w:p>
          <w:p w14:paraId="07590CDF" w14:textId="77777777" w:rsidR="009B2ECE" w:rsidRPr="00EF5CB9" w:rsidRDefault="009B2ECE" w:rsidP="009B2ECE">
            <w:pPr>
              <w:pStyle w:val="ListParagraph"/>
              <w:numPr>
                <w:ilvl w:val="0"/>
                <w:numId w:val="7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T K Oomen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- 6 types of communalism in India:</w:t>
            </w:r>
          </w:p>
          <w:p w14:paraId="674413F1" w14:textId="77777777" w:rsidR="009B2ECE" w:rsidRPr="00EF5CB9" w:rsidRDefault="009B2ECE" w:rsidP="009B2ECE">
            <w:pPr>
              <w:pStyle w:val="ListParagraph"/>
              <w:numPr>
                <w:ilvl w:val="1"/>
                <w:numId w:val="7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Assimilationist-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smaller religious groups assimilated into a larger 1, ex- claiming tribes &amp; J/B/S as Hindus - </w:t>
            </w: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Ghurye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calls tribals- backward Hindus</w:t>
            </w:r>
          </w:p>
          <w:p w14:paraId="76A5B474" w14:textId="77777777" w:rsidR="009B2ECE" w:rsidRPr="00EF5CB9" w:rsidRDefault="009B2ECE" w:rsidP="009B2ECE">
            <w:pPr>
              <w:pStyle w:val="ListParagraph"/>
              <w:numPr>
                <w:ilvl w:val="1"/>
                <w:numId w:val="7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Welfarist-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aims to improve living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stds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of a particular community, ex- missionaries</w:t>
            </w:r>
          </w:p>
          <w:p w14:paraId="03C63829" w14:textId="77777777" w:rsidR="009B2ECE" w:rsidRPr="00EF5CB9" w:rsidRDefault="009B2ECE" w:rsidP="009B2ECE">
            <w:pPr>
              <w:pStyle w:val="ListParagraph"/>
              <w:numPr>
                <w:ilvl w:val="1"/>
                <w:numId w:val="7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>Retreatist</w:t>
            </w:r>
            <w:proofErr w:type="spellEnd"/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 small religious community keeps away from politics, mainstream social life to create niche space for itself, ex- Baha'i forbids members from pol participation</w:t>
            </w:r>
          </w:p>
          <w:p w14:paraId="704FB381" w14:textId="77777777" w:rsidR="009B2ECE" w:rsidRPr="00EF5CB9" w:rsidRDefault="009B2ECE" w:rsidP="009B2ECE">
            <w:pPr>
              <w:pStyle w:val="ListParagraph"/>
              <w:numPr>
                <w:ilvl w:val="1"/>
                <w:numId w:val="7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Retaliatory-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vengeance for historical wrongs done to community members,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excommunal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conflicts of recent times (Guj, Muzaffarnagar)</w:t>
            </w:r>
          </w:p>
          <w:p w14:paraId="55E1A2D2" w14:textId="35D420A1" w:rsidR="009B2ECE" w:rsidRPr="00EF5CB9" w:rsidRDefault="009B2ECE" w:rsidP="009B2ECE">
            <w:pPr>
              <w:pStyle w:val="ListParagraph"/>
              <w:numPr>
                <w:ilvl w:val="1"/>
                <w:numId w:val="7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Separatist-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 community wants to maintain its cultural specificity, demands separate territorial state w/in country, ex-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J</w:t>
            </w:r>
            <w:r w:rsidRPr="00EF5CB9">
              <w:rPr>
                <w:rFonts w:asciiTheme="minorHAnsi" w:hAnsiTheme="minorHAnsi" w:cstheme="minorHAnsi" w:hint="eastAsia"/>
                <w:color w:val="000000"/>
                <w:sz w:val="14"/>
                <w:szCs w:val="14"/>
                <w:lang w:eastAsia="en-US"/>
              </w:rPr>
              <w:t>’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khand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movt</w:t>
            </w:r>
            <w:proofErr w:type="spellEnd"/>
          </w:p>
          <w:p w14:paraId="65056329" w14:textId="3FA19B6B" w:rsidR="009B2ECE" w:rsidRPr="00EF5CB9" w:rsidRDefault="009B2ECE" w:rsidP="009B2ECE">
            <w:pPr>
              <w:pStyle w:val="ListParagraph"/>
              <w:numPr>
                <w:ilvl w:val="1"/>
                <w:numId w:val="7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Secessionist-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a religious community wants a separate pol identity &amp; demands an independent state, ex-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Khalsitan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movt</w:t>
            </w:r>
            <w:proofErr w:type="spellEnd"/>
          </w:p>
          <w:p w14:paraId="4ACB0B5E" w14:textId="1468E8F4" w:rsidR="009B2ECE" w:rsidRPr="00EF5CB9" w:rsidRDefault="009B2ECE" w:rsidP="009B2ECE">
            <w:pPr>
              <w:pStyle w:val="ListParagraph"/>
              <w:numPr>
                <w:ilvl w:val="0"/>
                <w:numId w:val="7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highlight w:val="cyan"/>
                <w:lang w:eastAsia="en-US"/>
              </w:rPr>
              <w:t>Bipan Chandra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- religion=not the core feature of communalism, just used to mask the </w:t>
            </w:r>
            <w:proofErr w:type="spellStart"/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non religious</w:t>
            </w:r>
            <w:proofErr w:type="spellEnd"/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social needs, aspirations &amp; conflicts; used as a convenient vehicle of mass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mobilisation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In other words, communal ideology &amp; politics are the disease, communal violence- only its external symptom</w:t>
            </w:r>
          </w:p>
          <w:p w14:paraId="7A6BCA99" w14:textId="77777777" w:rsidR="009B2ECE" w:rsidRPr="00EF5CB9" w:rsidRDefault="009B2ECE" w:rsidP="009B2ECE">
            <w:pPr>
              <w:pStyle w:val="ListParagraph"/>
              <w:numPr>
                <w:ilvl w:val="0"/>
                <w:numId w:val="7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b/>
                <w:bCs/>
                <w:color w:val="000000"/>
                <w:sz w:val="14"/>
                <w:szCs w:val="14"/>
                <w:lang w:eastAsia="en-US"/>
              </w:rPr>
              <w:t xml:space="preserve">Lokanath Misra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cautioned the Constituent Assembly- the cry of religion is a dangerous cry. Today, religion in India serves no higher purpose than collecting ignorance, poverty</w:t>
            </w:r>
          </w:p>
          <w:p w14:paraId="00F5B6DC" w14:textId="74642879" w:rsidR="009B2ECE" w:rsidRPr="00EF5CB9" w:rsidRDefault="009B2ECE" w:rsidP="009B2ECE">
            <w:pPr>
              <w:pStyle w:val="ListParagraph"/>
              <w:numPr>
                <w:ilvl w:val="0"/>
                <w:numId w:val="7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Pol</w:t>
            </w:r>
            <w:proofErr w:type="gram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-  the</w:t>
            </w:r>
            <w:proofErr w:type="gram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communal implications of the nos. game in a pluralistic society became apparent. The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PPs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conceive of their interests in terms of caste &amp; religion</w:t>
            </w:r>
          </w:p>
          <w:p w14:paraId="3AB670AE" w14:textId="23CA448C" w:rsidR="00E01C8B" w:rsidRPr="00EF5CB9" w:rsidRDefault="00E01C8B" w:rsidP="00E01C8B">
            <w:pPr>
              <w:pStyle w:val="ListParagraph"/>
              <w:numPr>
                <w:ilvl w:val="0"/>
                <w:numId w:val="7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Bipin Chandra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gave 3 stages of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communlism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625CC404" w14:textId="77777777" w:rsidR="009B2ECE" w:rsidRPr="00EF5CB9" w:rsidRDefault="00E01C8B" w:rsidP="009B2ECE">
            <w:pPr>
              <w:pStyle w:val="ListParagraph"/>
              <w:numPr>
                <w:ilvl w:val="0"/>
                <w:numId w:val="7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Zoya Hasan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aspect of primordial society going through modernization </w:t>
            </w:r>
          </w:p>
          <w:p w14:paraId="0B5AACBA" w14:textId="77777777" w:rsidR="00E01C8B" w:rsidRPr="00EF5CB9" w:rsidRDefault="00E01C8B" w:rsidP="009B2ECE">
            <w:pPr>
              <w:pStyle w:val="ListParagraph"/>
              <w:numPr>
                <w:ilvl w:val="0"/>
                <w:numId w:val="7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Asghar Ali Engineer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uneven development across communities due to scarcity and class</w:t>
            </w:r>
          </w:p>
          <w:p w14:paraId="161EB722" w14:textId="4B17F769" w:rsidR="00E01C8B" w:rsidRPr="00EF5CB9" w:rsidRDefault="00E01C8B" w:rsidP="009B2ECE">
            <w:pPr>
              <w:pStyle w:val="ListParagraph"/>
              <w:numPr>
                <w:ilvl w:val="0"/>
                <w:numId w:val="7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Neera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Chandhoke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- We need to give rights to uplift minority – but politics of religion considers it minority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appeasament</w:t>
            </w:r>
            <w:proofErr w:type="spellEnd"/>
          </w:p>
        </w:tc>
        <w:tc>
          <w:tcPr>
            <w:tcW w:w="3499" w:type="dxa"/>
            <w:noWrap/>
          </w:tcPr>
          <w:p w14:paraId="336447E1" w14:textId="77777777" w:rsidR="002D64BA" w:rsidRPr="00EF5CB9" w:rsidRDefault="002D64BA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2C5CE7" w:rsidRPr="00EF5CB9" w14:paraId="24B6B96B" w14:textId="77777777" w:rsidTr="00442D95">
        <w:trPr>
          <w:trHeight w:val="458"/>
        </w:trPr>
        <w:tc>
          <w:tcPr>
            <w:tcW w:w="1255" w:type="dxa"/>
            <w:noWrap/>
          </w:tcPr>
          <w:p w14:paraId="7A168CCC" w14:textId="3198BFEF" w:rsidR="002C5CE7" w:rsidRPr="00EF5CB9" w:rsidRDefault="009F4218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Ulrich beck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</w:tc>
        <w:tc>
          <w:tcPr>
            <w:tcW w:w="11160" w:type="dxa"/>
            <w:noWrap/>
          </w:tcPr>
          <w:p w14:paraId="4D7C7622" w14:textId="77777777" w:rsidR="002C5CE7" w:rsidRPr="00EF5CB9" w:rsidRDefault="009F4218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Rosk society</w:t>
            </w:r>
          </w:p>
          <w:p w14:paraId="56AAC575" w14:textId="77777777" w:rsidR="009F4218" w:rsidRPr="00EF5CB9" w:rsidRDefault="009F4218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Earlier risks were natural, now they are man made</w:t>
            </w:r>
          </w:p>
          <w:p w14:paraId="4E24726F" w14:textId="5EC3AC3A" w:rsidR="00F33752" w:rsidRPr="00EF5CB9" w:rsidRDefault="00F33752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Relevance – globalization, climate change, AI, wars</w:t>
            </w:r>
            <w:r w:rsidR="00825507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covid 19</w:t>
            </w:r>
          </w:p>
        </w:tc>
        <w:tc>
          <w:tcPr>
            <w:tcW w:w="3499" w:type="dxa"/>
            <w:noWrap/>
          </w:tcPr>
          <w:p w14:paraId="6746DDC5" w14:textId="77777777" w:rsidR="002C5CE7" w:rsidRPr="00EF5CB9" w:rsidRDefault="002C5CE7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2C5CE7" w:rsidRPr="00EF5CB9" w14:paraId="291C7B6D" w14:textId="77777777" w:rsidTr="00442D95">
        <w:trPr>
          <w:trHeight w:val="206"/>
        </w:trPr>
        <w:tc>
          <w:tcPr>
            <w:tcW w:w="1255" w:type="dxa"/>
            <w:noWrap/>
          </w:tcPr>
          <w:p w14:paraId="78D49C70" w14:textId="199944C4" w:rsidR="002C5CE7" w:rsidRPr="00EF5CB9" w:rsidRDefault="004A7B3F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Zygmunt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bauman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</w:tc>
        <w:tc>
          <w:tcPr>
            <w:tcW w:w="11160" w:type="dxa"/>
            <w:noWrap/>
          </w:tcPr>
          <w:p w14:paraId="63A18A2C" w14:textId="053E2EFA" w:rsidR="002C5CE7" w:rsidRPr="00EF5CB9" w:rsidRDefault="00E8115D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Liquid modernity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concept</w:t>
            </w:r>
            <w:r w:rsidR="00DB2AF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use in globalization creating anxiety, rising consumerism, fast fashion </w:t>
            </w:r>
            <w:proofErr w:type="spellStart"/>
            <w:r w:rsidR="00DB2AF3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etc</w:t>
            </w:r>
            <w:proofErr w:type="spellEnd"/>
          </w:p>
          <w:p w14:paraId="0F8270EC" w14:textId="582347E2" w:rsidR="00E8115D" w:rsidRPr="00EF5CB9" w:rsidRDefault="00E8115D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Constant change in modern society, rapidly changing nature</w:t>
            </w:r>
          </w:p>
        </w:tc>
        <w:tc>
          <w:tcPr>
            <w:tcW w:w="3499" w:type="dxa"/>
            <w:noWrap/>
          </w:tcPr>
          <w:p w14:paraId="1A32C782" w14:textId="77777777" w:rsidR="002C5CE7" w:rsidRPr="00EF5CB9" w:rsidRDefault="002C5CE7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2C5CE7" w:rsidRPr="00EF5CB9" w14:paraId="4BCA122F" w14:textId="77777777" w:rsidTr="00986D19">
        <w:trPr>
          <w:trHeight w:val="692"/>
        </w:trPr>
        <w:tc>
          <w:tcPr>
            <w:tcW w:w="1255" w:type="dxa"/>
            <w:noWrap/>
          </w:tcPr>
          <w:p w14:paraId="2E7E7024" w14:textId="06D943D5" w:rsidR="002C5CE7" w:rsidRPr="00EF5CB9" w:rsidRDefault="00C13B53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Anthony Giddens</w:t>
            </w:r>
          </w:p>
        </w:tc>
        <w:tc>
          <w:tcPr>
            <w:tcW w:w="11160" w:type="dxa"/>
            <w:noWrap/>
          </w:tcPr>
          <w:p w14:paraId="31667587" w14:textId="77777777" w:rsidR="002C5CE7" w:rsidRPr="00EF5CB9" w:rsidRDefault="00C13B53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Reflexive modernity – reflecting on actions you are </w:t>
            </w:r>
            <w:r w:rsidR="0078792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taking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r w:rsidR="00787922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and consequences</w:t>
            </w:r>
          </w:p>
          <w:p w14:paraId="09F51FA2" w14:textId="77777777" w:rsidR="00CF7AA0" w:rsidRPr="00EF5CB9" w:rsidRDefault="00CF7AA0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Structuration theory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individuals both shape and are shaped by social structures</w:t>
            </w:r>
          </w:p>
          <w:p w14:paraId="43A0D3A5" w14:textId="69A53420" w:rsidR="006364C7" w:rsidRPr="00EF5CB9" w:rsidRDefault="006364C7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Eg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labor guided by rules but can change them</w:t>
            </w:r>
          </w:p>
        </w:tc>
        <w:tc>
          <w:tcPr>
            <w:tcW w:w="3499" w:type="dxa"/>
            <w:noWrap/>
          </w:tcPr>
          <w:p w14:paraId="0BE42E1F" w14:textId="77777777" w:rsidR="002C5CE7" w:rsidRPr="00EF5CB9" w:rsidRDefault="002C5CE7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2C5CE7" w:rsidRPr="00EF5CB9" w14:paraId="0C60C873" w14:textId="77777777" w:rsidTr="00442D95">
        <w:trPr>
          <w:trHeight w:val="233"/>
        </w:trPr>
        <w:tc>
          <w:tcPr>
            <w:tcW w:w="1255" w:type="dxa"/>
            <w:noWrap/>
          </w:tcPr>
          <w:p w14:paraId="6B3F14F8" w14:textId="3802322B" w:rsidR="002C5CE7" w:rsidRPr="00EF5CB9" w:rsidRDefault="00623445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John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baura</w:t>
            </w:r>
            <w:proofErr w:type="spellEnd"/>
          </w:p>
        </w:tc>
        <w:tc>
          <w:tcPr>
            <w:tcW w:w="11160" w:type="dxa"/>
            <w:noWrap/>
          </w:tcPr>
          <w:p w14:paraId="6E146BAC" w14:textId="1EF55799" w:rsidR="00623445" w:rsidRPr="00EF5CB9" w:rsidRDefault="00623445" w:rsidP="00442D95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Hyper reality concept </w:t>
            </w:r>
          </w:p>
        </w:tc>
        <w:tc>
          <w:tcPr>
            <w:tcW w:w="3499" w:type="dxa"/>
            <w:noWrap/>
          </w:tcPr>
          <w:p w14:paraId="20738FCF" w14:textId="77777777" w:rsidR="002C5CE7" w:rsidRPr="00EF5CB9" w:rsidRDefault="002C5CE7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2C5CE7" w:rsidRPr="00EF5CB9" w14:paraId="5C7CDF96" w14:textId="77777777" w:rsidTr="00986D19">
        <w:trPr>
          <w:trHeight w:val="692"/>
        </w:trPr>
        <w:tc>
          <w:tcPr>
            <w:tcW w:w="1255" w:type="dxa"/>
            <w:noWrap/>
          </w:tcPr>
          <w:p w14:paraId="15B8FF81" w14:textId="0326ED5B" w:rsidR="002C5CE7" w:rsidRPr="00EF5CB9" w:rsidRDefault="00AD2A15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Shushona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 xml:space="preserve">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zuboff</w:t>
            </w:r>
            <w:proofErr w:type="spellEnd"/>
          </w:p>
        </w:tc>
        <w:tc>
          <w:tcPr>
            <w:tcW w:w="11160" w:type="dxa"/>
            <w:noWrap/>
          </w:tcPr>
          <w:p w14:paraId="66EE600B" w14:textId="200F7467" w:rsidR="002C5CE7" w:rsidRPr="00EF5CB9" w:rsidRDefault="00894E8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cyan"/>
                <w:lang w:eastAsia="en-US"/>
              </w:rPr>
              <w:t>Surveillance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capitalism</w:t>
            </w:r>
            <w:r w:rsidR="00442D9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INFORMATION Capitalism </w:t>
            </w:r>
          </w:p>
          <w:p w14:paraId="752EB620" w14:textId="79CE873B" w:rsidR="00894E84" w:rsidRPr="00EF5CB9" w:rsidRDefault="00894E8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  <w:tc>
          <w:tcPr>
            <w:tcW w:w="3499" w:type="dxa"/>
            <w:noWrap/>
          </w:tcPr>
          <w:p w14:paraId="1C0DE7A8" w14:textId="77777777" w:rsidR="002C5CE7" w:rsidRPr="00EF5CB9" w:rsidRDefault="002C5CE7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051FD3" w:rsidRPr="00EF5CB9" w14:paraId="7A68F813" w14:textId="77777777" w:rsidTr="00986D19">
        <w:trPr>
          <w:trHeight w:val="692"/>
        </w:trPr>
        <w:tc>
          <w:tcPr>
            <w:tcW w:w="1255" w:type="dxa"/>
            <w:noWrap/>
          </w:tcPr>
          <w:p w14:paraId="64F4450D" w14:textId="77777777" w:rsidR="00051FD3" w:rsidRPr="00EF5CB9" w:rsidRDefault="00051FD3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</w:p>
        </w:tc>
        <w:tc>
          <w:tcPr>
            <w:tcW w:w="11160" w:type="dxa"/>
            <w:noWrap/>
          </w:tcPr>
          <w:p w14:paraId="5BDFF9EB" w14:textId="6225BA55" w:rsidR="00051FD3" w:rsidRPr="00EF5CB9" w:rsidRDefault="00F66ECB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start with Marxists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shape and function</w:t>
            </w:r>
          </w:p>
          <w:p w14:paraId="4048638F" w14:textId="5C6A438A" w:rsidR="008E30ED" w:rsidRPr="00EF5CB9" w:rsidRDefault="00F00039" w:rsidP="008E30ED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w:drawing>
                <wp:anchor distT="0" distB="0" distL="114300" distR="114300" simplePos="0" relativeHeight="251658301" behindDoc="0" locked="0" layoutInCell="1" allowOverlap="1" wp14:anchorId="0E713BEF" wp14:editId="01767D93">
                  <wp:simplePos x="0" y="0"/>
                  <wp:positionH relativeFrom="column">
                    <wp:posOffset>4168660</wp:posOffset>
                  </wp:positionH>
                  <wp:positionV relativeFrom="paragraph">
                    <wp:posOffset>12180</wp:posOffset>
                  </wp:positionV>
                  <wp:extent cx="2686050" cy="395152"/>
                  <wp:effectExtent l="0" t="0" r="0" b="5080"/>
                  <wp:wrapSquare wrapText="bothSides"/>
                  <wp:docPr id="975055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5055778" name=""/>
                          <pic:cNvPicPr/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395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E30E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Factors – </w:t>
            </w:r>
            <w:r w:rsidR="008E30E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religion</w:t>
            </w:r>
            <w:r w:rsidR="008E30E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(weber and </w:t>
            </w:r>
            <w:proofErr w:type="spellStart"/>
            <w:r w:rsidR="008E30E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parsis</w:t>
            </w:r>
            <w:proofErr w:type="spellEnd"/>
            <w:r w:rsidR="008E30E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), </w:t>
            </w:r>
            <w:r w:rsidR="007B660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dependency theory, caste, class</w:t>
            </w:r>
            <w:r w:rsidR="007B660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(bourgeoise), gender (</w:t>
            </w:r>
            <w:proofErr w:type="spellStart"/>
            <w:r w:rsidR="007B660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ann</w:t>
            </w:r>
            <w:proofErr w:type="spellEnd"/>
            <w:r w:rsidR="007B6605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Oakley), rural urban divide, </w:t>
            </w:r>
            <w:r w:rsidR="00BC2D2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tribals</w:t>
            </w:r>
            <w:r w:rsidR="00BC2D2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assimilation, </w:t>
            </w:r>
            <w:r w:rsidR="00BC2D2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pop demographic</w:t>
            </w:r>
            <w:r w:rsidR="00BC2D2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  <w:p w14:paraId="50E73650" w14:textId="1049876A" w:rsidR="007B6605" w:rsidRPr="00EF5CB9" w:rsidRDefault="00F00039" w:rsidP="008E30ED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Consequences</w:t>
            </w:r>
            <w:r w:rsidR="00E31EC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poverty, migration, middle class, new </w:t>
            </w:r>
            <w:proofErr w:type="spellStart"/>
            <w:r w:rsidR="00E31EC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opps</w:t>
            </w:r>
            <w:proofErr w:type="spellEnd"/>
            <w:r w:rsidR="00E31EC9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for class mobility,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self fulfilling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prophecy for women youth</w:t>
            </w:r>
          </w:p>
          <w:p w14:paraId="0A09FAF0" w14:textId="2763CF96" w:rsidR="00F00039" w:rsidRPr="00EF5CB9" w:rsidRDefault="00F00039" w:rsidP="008E30ED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Need cap building</w:t>
            </w:r>
          </w:p>
        </w:tc>
        <w:tc>
          <w:tcPr>
            <w:tcW w:w="3499" w:type="dxa"/>
            <w:noWrap/>
          </w:tcPr>
          <w:p w14:paraId="3BEC7C4A" w14:textId="77777777" w:rsidR="00051FD3" w:rsidRPr="00EF5CB9" w:rsidRDefault="00051FD3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051FD3" w:rsidRPr="00EF5CB9" w14:paraId="0F200885" w14:textId="77777777" w:rsidTr="00986D19">
        <w:trPr>
          <w:trHeight w:val="692"/>
        </w:trPr>
        <w:tc>
          <w:tcPr>
            <w:tcW w:w="1255" w:type="dxa"/>
            <w:noWrap/>
          </w:tcPr>
          <w:p w14:paraId="7E64E800" w14:textId="77777777" w:rsidR="00051FD3" w:rsidRPr="00EF5CB9" w:rsidRDefault="00051FD3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</w:p>
        </w:tc>
        <w:tc>
          <w:tcPr>
            <w:tcW w:w="11160" w:type="dxa"/>
            <w:noWrap/>
          </w:tcPr>
          <w:p w14:paraId="74AB057F" w14:textId="60FC5F2B" w:rsidR="007F3AA2" w:rsidRPr="00EF5CB9" w:rsidRDefault="007F3AA2" w:rsidP="007F3AA2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noProof/>
                <w:color w:val="000000"/>
                <w:sz w:val="14"/>
                <w:szCs w:val="14"/>
                <w:lang w:eastAsia="en-US"/>
              </w:rPr>
              <w:drawing>
                <wp:anchor distT="0" distB="0" distL="114300" distR="114300" simplePos="0" relativeHeight="251658302" behindDoc="0" locked="0" layoutInCell="1" allowOverlap="1" wp14:anchorId="2B983317" wp14:editId="2CF25223">
                  <wp:simplePos x="0" y="0"/>
                  <wp:positionH relativeFrom="column">
                    <wp:posOffset>4498073</wp:posOffset>
                  </wp:positionH>
                  <wp:positionV relativeFrom="paragraph">
                    <wp:posOffset>95718</wp:posOffset>
                  </wp:positionV>
                  <wp:extent cx="2454275" cy="283845"/>
                  <wp:effectExtent l="0" t="0" r="3175" b="1905"/>
                  <wp:wrapSquare wrapText="bothSides"/>
                  <wp:docPr id="1940175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17509" name=""/>
                          <pic:cNvPicPr/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275" cy="28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Factors –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religion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(weber and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parsis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),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dependency theory, caste</w:t>
            </w:r>
            <w:r w:rsidR="00CD547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 xml:space="preserve"> and ascriptive roles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, class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(bourgeoise), gender (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ann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Oakley), rural urban divide, 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tribals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assimilation, </w:t>
            </w:r>
            <w:r w:rsidR="00CD547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geographical </w:t>
            </w:r>
            <w:r w:rsidR="00CD547D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location and climate</w:t>
            </w:r>
            <w:r w:rsidR="0025629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political stability</w:t>
            </w:r>
          </w:p>
          <w:p w14:paraId="002553E5" w14:textId="4BDE686D" w:rsidR="00051FD3" w:rsidRPr="00EF5CB9" w:rsidRDefault="007F3AA2" w:rsidP="00F75B38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Consequences – poverty</w:t>
            </w:r>
            <w:r w:rsidR="0025629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(prostitute destitute)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migration,</w:t>
            </w:r>
            <w:r w:rsidR="00F75B3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alienation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r w:rsidR="00F75B3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slums, informalization, few elites</w:t>
            </w:r>
            <w:r w:rsidR="00D047E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bonded and child labor</w:t>
            </w:r>
          </w:p>
        </w:tc>
        <w:tc>
          <w:tcPr>
            <w:tcW w:w="3499" w:type="dxa"/>
            <w:noWrap/>
          </w:tcPr>
          <w:p w14:paraId="33103077" w14:textId="77777777" w:rsidR="00051FD3" w:rsidRPr="00EF5CB9" w:rsidRDefault="00051FD3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051FD3" w:rsidRPr="00EF5CB9" w14:paraId="43F42DF2" w14:textId="77777777" w:rsidTr="00986D19">
        <w:trPr>
          <w:trHeight w:val="692"/>
        </w:trPr>
        <w:tc>
          <w:tcPr>
            <w:tcW w:w="1255" w:type="dxa"/>
            <w:noWrap/>
          </w:tcPr>
          <w:p w14:paraId="60E34BCB" w14:textId="7717CDE1" w:rsidR="00051FD3" w:rsidRPr="00EF5CB9" w:rsidRDefault="003C3B9D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Increase age of marriage</w:t>
            </w:r>
          </w:p>
        </w:tc>
        <w:tc>
          <w:tcPr>
            <w:tcW w:w="11160" w:type="dxa"/>
            <w:noWrap/>
          </w:tcPr>
          <w:p w14:paraId="3CDB36DC" w14:textId="77777777" w:rsidR="00051FD3" w:rsidRPr="00EF5CB9" w:rsidRDefault="003C3B9D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Family and kinship</w:t>
            </w:r>
          </w:p>
          <w:p w14:paraId="51247A26" w14:textId="11B8A89F" w:rsidR="003C3B9D" w:rsidRPr="00EF5CB9" w:rsidRDefault="003C3B9D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Pros – feminists, </w:t>
            </w:r>
            <w:proofErr w:type="spellStart"/>
            <w:r w:rsidR="006E0D1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lotika</w:t>
            </w:r>
            <w:proofErr w:type="spellEnd"/>
            <w:r w:rsidR="006E0D1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sarkar (reduce anxiety), reduce dependency, gender parity (</w:t>
            </w:r>
            <w:proofErr w:type="spellStart"/>
            <w:r w:rsidR="006E0D1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goldwin</w:t>
            </w:r>
            <w:proofErr w:type="spellEnd"/>
            <w:r w:rsidR="006E0D1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)</w:t>
            </w:r>
            <w:r w:rsidR="00E660E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</w:t>
            </w:r>
            <w:proofErr w:type="spellStart"/>
            <w:r w:rsidR="00E660E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tulsi</w:t>
            </w:r>
            <w:proofErr w:type="spellEnd"/>
            <w:r w:rsidR="00E660E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  <w:proofErr w:type="spellStart"/>
            <w:r w:rsidR="00E660E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patel</w:t>
            </w:r>
            <w:proofErr w:type="spellEnd"/>
            <w:r w:rsidR="00E660E8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health</w:t>
            </w:r>
            <w:r w:rsidR="0071254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emotional maturity and decision making, unwanted pregnancy</w:t>
            </w:r>
          </w:p>
          <w:p w14:paraId="44B59AFE" w14:textId="77777777" w:rsidR="00E660E8" w:rsidRPr="00EF5CB9" w:rsidRDefault="002835DB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Crime and rapes, law only direction (AB), </w:t>
            </w:r>
            <w:r w:rsidR="00FB3A5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deviance</w:t>
            </w:r>
          </w:p>
          <w:p w14:paraId="0ADF87D0" w14:textId="2D21A4B4" w:rsidR="00FB3A54" w:rsidRPr="00EF5CB9" w:rsidRDefault="00FB3A54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Need – sensitization, opportunities </w:t>
            </w:r>
            <w:r w:rsidR="004F3F6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to enable, patriarchal to equal mindset</w:t>
            </w:r>
          </w:p>
        </w:tc>
        <w:tc>
          <w:tcPr>
            <w:tcW w:w="3499" w:type="dxa"/>
            <w:noWrap/>
          </w:tcPr>
          <w:p w14:paraId="3C69DA9B" w14:textId="77777777" w:rsidR="00051FD3" w:rsidRPr="00EF5CB9" w:rsidRDefault="00051FD3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  <w:tr w:rsidR="00051FD3" w:rsidRPr="00EF5CB9" w14:paraId="346E1453" w14:textId="77777777" w:rsidTr="00986D19">
        <w:trPr>
          <w:trHeight w:val="692"/>
        </w:trPr>
        <w:tc>
          <w:tcPr>
            <w:tcW w:w="1255" w:type="dxa"/>
            <w:noWrap/>
          </w:tcPr>
          <w:p w14:paraId="6DCB219C" w14:textId="64C96F0F" w:rsidR="00051FD3" w:rsidRPr="00EF5CB9" w:rsidRDefault="005212D6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highlight w:val="yellow"/>
                <w:lang w:eastAsia="en-US"/>
              </w:rPr>
              <w:t>Technology</w:t>
            </w:r>
          </w:p>
        </w:tc>
        <w:tc>
          <w:tcPr>
            <w:tcW w:w="11160" w:type="dxa"/>
            <w:noWrap/>
          </w:tcPr>
          <w:p w14:paraId="1E37BADA" w14:textId="73E69F97" w:rsidR="00051FD3" w:rsidRPr="00EF5CB9" w:rsidRDefault="005212D6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Pros – organic solidarity, integration (zoom wedding), cultural and economic capital, </w:t>
            </w:r>
            <w:r w:rsidR="008E3E7C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women upliftment, assimilation of tribes</w:t>
            </w:r>
            <w:r w:rsidR="00DA7B5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, nationalism</w:t>
            </w:r>
          </w:p>
          <w:p w14:paraId="2053C09D" w14:textId="77777777" w:rsidR="005212D6" w:rsidRPr="00EF5CB9" w:rsidRDefault="008E3E7C" w:rsidP="001375B4">
            <w:pPr>
              <w:pStyle w:val="ListParagraph"/>
              <w:numPr>
                <w:ilvl w:val="0"/>
                <w:numId w:val="18"/>
              </w:num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C</w:t>
            </w:r>
            <w:r w:rsidR="005212D6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ons</w:t>
            </w: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–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kinmship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pattern, cyber bullying</w:t>
            </w:r>
            <w:r w:rsidR="00DA7B5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, deepfakes – </w:t>
            </w:r>
            <w:proofErr w:type="spellStart"/>
            <w:r w:rsidR="00DA7B5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muslim</w:t>
            </w:r>
            <w:proofErr w:type="spellEnd"/>
            <w:r w:rsidR="00DA7B5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women online sale, </w:t>
            </w:r>
            <w:r w:rsidR="005B340E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men in cave, Maldives troll</w:t>
            </w:r>
          </w:p>
          <w:p w14:paraId="0771FD0D" w14:textId="77777777" w:rsidR="00165FE7" w:rsidRPr="00EF5CB9" w:rsidRDefault="00165FE7" w:rsidP="00165FE7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  <w:p w14:paraId="49A2AF28" w14:textId="77777777" w:rsidR="00165FE7" w:rsidRPr="00EF5CB9" w:rsidRDefault="00165FE7" w:rsidP="00165FE7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Media – can lead to nationalism, social morality or </w:t>
            </w:r>
            <w:r w:rsidR="00BB25A4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deviance and anomie (prison break)</w:t>
            </w:r>
          </w:p>
          <w:p w14:paraId="507DD679" w14:textId="77777777" w:rsidR="007F19BB" w:rsidRPr="00EF5CB9" w:rsidRDefault="007F19BB" w:rsidP="00165FE7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Social media – integration and avoid alienation, </w:t>
            </w:r>
            <w:r w:rsidR="003810FF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influence, marketing but relative deprivation and reference group theory, depression</w:t>
            </w:r>
          </w:p>
          <w:p w14:paraId="0649556F" w14:textId="77777777" w:rsidR="003810FF" w:rsidRPr="00EF5CB9" w:rsidRDefault="003810FF" w:rsidP="003810FF">
            <w:pPr>
              <w:ind w:left="709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Weaker interpersonal bonds, cri</w:t>
            </w:r>
            <w:r w:rsidR="00102EEA"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mes, religion </w:t>
            </w:r>
          </w:p>
          <w:p w14:paraId="24D5435A" w14:textId="0DE9CCF1" w:rsidR="00102EEA" w:rsidRPr="00EF5CB9" w:rsidRDefault="00102EEA" w:rsidP="003810FF">
            <w:pPr>
              <w:ind w:left="709"/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Enabled </w:t>
            </w:r>
            <w:proofErr w:type="spellStart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>wfh</w:t>
            </w:r>
            <w:proofErr w:type="spellEnd"/>
            <w:r w:rsidRPr="00EF5CB9"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  <w:t xml:space="preserve"> </w:t>
            </w:r>
          </w:p>
        </w:tc>
        <w:tc>
          <w:tcPr>
            <w:tcW w:w="3499" w:type="dxa"/>
            <w:noWrap/>
          </w:tcPr>
          <w:p w14:paraId="248599E8" w14:textId="77777777" w:rsidR="00051FD3" w:rsidRPr="00EF5CB9" w:rsidRDefault="00051FD3" w:rsidP="001375B4">
            <w:pPr>
              <w:rPr>
                <w:rFonts w:asciiTheme="minorHAnsi" w:hAnsiTheme="minorHAnsi" w:cstheme="minorHAnsi"/>
                <w:color w:val="000000"/>
                <w:sz w:val="14"/>
                <w:szCs w:val="14"/>
                <w:lang w:eastAsia="en-US"/>
              </w:rPr>
            </w:pPr>
          </w:p>
        </w:tc>
      </w:tr>
    </w:tbl>
    <w:p w14:paraId="72E2B741" w14:textId="77777777" w:rsidR="001F1445" w:rsidRPr="00EF5CB9" w:rsidRDefault="001F1445" w:rsidP="006F6C15">
      <w:pPr>
        <w:rPr>
          <w:lang w:val="en-US"/>
        </w:rPr>
      </w:pPr>
    </w:p>
    <w:sectPr w:rsidR="001F1445" w:rsidRPr="00EF5CB9" w:rsidSect="00C410AE">
      <w:pgSz w:w="16838" w:h="11906" w:orient="landscape" w:code="9"/>
      <w:pgMar w:top="720" w:right="720" w:bottom="720" w:left="720" w:header="104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689638" w14:textId="77777777" w:rsidR="005817BF" w:rsidRDefault="005817BF" w:rsidP="00D228B0">
      <w:r>
        <w:separator/>
      </w:r>
    </w:p>
  </w:endnote>
  <w:endnote w:type="continuationSeparator" w:id="0">
    <w:p w14:paraId="5AF4B090" w14:textId="77777777" w:rsidR="005817BF" w:rsidRDefault="005817BF" w:rsidP="00D228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nderson BCG Serif">
    <w:panose1 w:val="02030502050406020204"/>
    <w:charset w:val="00"/>
    <w:family w:val="roman"/>
    <w:pitch w:val="variable"/>
    <w:sig w:usb0="A000006F" w:usb1="D000E06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-Bold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F1ECAE" w14:textId="77777777" w:rsidR="005817BF" w:rsidRDefault="005817BF" w:rsidP="00D228B0">
      <w:r>
        <w:separator/>
      </w:r>
    </w:p>
  </w:footnote>
  <w:footnote w:type="continuationSeparator" w:id="0">
    <w:p w14:paraId="7F30A4AE" w14:textId="77777777" w:rsidR="005817BF" w:rsidRDefault="005817BF" w:rsidP="00D228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5C03ACC"/>
    <w:multiLevelType w:val="hybridMultilevel"/>
    <w:tmpl w:val="A22A8C7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FFFFF7C"/>
    <w:multiLevelType w:val="singleLevel"/>
    <w:tmpl w:val="57000F0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9FFC1F0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EEEEE9A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453EBB7A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F544C6A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254A10C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6DA306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8E862E5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9F0E755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0E2277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1D86345"/>
    <w:multiLevelType w:val="hybridMultilevel"/>
    <w:tmpl w:val="59EAEBA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802682D"/>
    <w:multiLevelType w:val="hybridMultilevel"/>
    <w:tmpl w:val="F94C7C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92C03E6"/>
    <w:multiLevelType w:val="hybridMultilevel"/>
    <w:tmpl w:val="930E1C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0A2B5304"/>
    <w:multiLevelType w:val="hybridMultilevel"/>
    <w:tmpl w:val="0630BF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0AA16555"/>
    <w:multiLevelType w:val="hybridMultilevel"/>
    <w:tmpl w:val="650E4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AB50501"/>
    <w:multiLevelType w:val="hybridMultilevel"/>
    <w:tmpl w:val="452635B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ACF60FA"/>
    <w:multiLevelType w:val="hybridMultilevel"/>
    <w:tmpl w:val="9B3CB620"/>
    <w:lvl w:ilvl="0" w:tplc="6088DB84">
      <w:start w:val="1"/>
      <w:numFmt w:val="bullet"/>
      <w:pStyle w:val="Bullet3"/>
      <w:lvlText w:val="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sz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E46E2B"/>
    <w:multiLevelType w:val="hybridMultilevel"/>
    <w:tmpl w:val="7824673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0BF67F5E"/>
    <w:multiLevelType w:val="multilevel"/>
    <w:tmpl w:val="8550DB8A"/>
    <w:lvl w:ilvl="0">
      <w:start w:val="1"/>
      <w:numFmt w:val="decimal"/>
      <w:pStyle w:val="Heading1"/>
      <w:lvlText w:val="%1"/>
      <w:lvlJc w:val="left"/>
      <w:pPr>
        <w:tabs>
          <w:tab w:val="num" w:pos="284"/>
        </w:tabs>
        <w:ind w:left="284" w:hanging="284"/>
      </w:pPr>
      <w:rPr>
        <w:rFonts w:ascii="Henderson BCG Serif" w:hAnsi="Henderson BCG Serif" w:hint="default"/>
        <w:b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ascii="Henderson BCG Serif" w:hAnsi="Henderson BCG Serif" w:hint="default"/>
        <w:b/>
        <w:i w:val="0"/>
        <w:sz w:val="22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851"/>
        </w:tabs>
        <w:ind w:left="851" w:hanging="851"/>
      </w:pPr>
      <w:rPr>
        <w:rFonts w:ascii="Henderson BCG Serif" w:hAnsi="Henderson BCG Serif" w:hint="default"/>
        <w:b/>
        <w:i w:val="0"/>
        <w:sz w:val="22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134"/>
        </w:tabs>
        <w:ind w:left="1134" w:hanging="1134"/>
      </w:pPr>
      <w:rPr>
        <w:rFonts w:ascii="Henderson BCG Serif" w:hAnsi="Henderson BCG Serif" w:hint="default"/>
        <w:sz w:val="22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418"/>
        </w:tabs>
        <w:ind w:left="1418" w:hanging="1418"/>
      </w:pPr>
      <w:rPr>
        <w:rFonts w:ascii="Henderson BCG Serif" w:hAnsi="Henderson BCG Serif" w:hint="default"/>
        <w:b w:val="0"/>
        <w:i w:val="0"/>
        <w:sz w:val="22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3960" w:hanging="1440"/>
      </w:pPr>
      <w:rPr>
        <w:rFonts w:hint="default"/>
      </w:rPr>
    </w:lvl>
  </w:abstractNum>
  <w:abstractNum w:abstractNumId="20" w15:restartNumberingAfterBreak="0">
    <w:nsid w:val="0C2A6199"/>
    <w:multiLevelType w:val="hybridMultilevel"/>
    <w:tmpl w:val="E2C425F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0CFA0118"/>
    <w:multiLevelType w:val="hybridMultilevel"/>
    <w:tmpl w:val="3F3A1C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0D635325"/>
    <w:multiLevelType w:val="hybridMultilevel"/>
    <w:tmpl w:val="FC5C0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E9B7907"/>
    <w:multiLevelType w:val="hybridMultilevel"/>
    <w:tmpl w:val="975E5FC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13F26EF1"/>
    <w:multiLevelType w:val="hybridMultilevel"/>
    <w:tmpl w:val="B36E0E0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15A05A81"/>
    <w:multiLevelType w:val="hybridMultilevel"/>
    <w:tmpl w:val="A9164D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17681C15"/>
    <w:multiLevelType w:val="hybridMultilevel"/>
    <w:tmpl w:val="FC5C1FF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17F30715"/>
    <w:multiLevelType w:val="hybridMultilevel"/>
    <w:tmpl w:val="C99A9C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18DA15DE"/>
    <w:multiLevelType w:val="hybridMultilevel"/>
    <w:tmpl w:val="259E9D9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1A8766E6"/>
    <w:multiLevelType w:val="hybridMultilevel"/>
    <w:tmpl w:val="8C9476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1B6228C8"/>
    <w:multiLevelType w:val="hybridMultilevel"/>
    <w:tmpl w:val="692662C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21241563"/>
    <w:multiLevelType w:val="hybridMultilevel"/>
    <w:tmpl w:val="4B6E0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50F5DF6"/>
    <w:multiLevelType w:val="hybridMultilevel"/>
    <w:tmpl w:val="DB4692D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266A58BD"/>
    <w:multiLevelType w:val="hybridMultilevel"/>
    <w:tmpl w:val="13701E24"/>
    <w:lvl w:ilvl="0" w:tplc="6E1A752C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6E268F2"/>
    <w:multiLevelType w:val="hybridMultilevel"/>
    <w:tmpl w:val="E7A41856"/>
    <w:lvl w:ilvl="0" w:tplc="6E1A752C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74C47C8"/>
    <w:multiLevelType w:val="hybridMultilevel"/>
    <w:tmpl w:val="1898DE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78422C3"/>
    <w:multiLevelType w:val="hybridMultilevel"/>
    <w:tmpl w:val="99EC6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807594B"/>
    <w:multiLevelType w:val="hybridMultilevel"/>
    <w:tmpl w:val="8D465860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8" w15:restartNumberingAfterBreak="0">
    <w:nsid w:val="2A135C3A"/>
    <w:multiLevelType w:val="hybridMultilevel"/>
    <w:tmpl w:val="B5CAB8D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2BFC2B8A"/>
    <w:multiLevelType w:val="hybridMultilevel"/>
    <w:tmpl w:val="11F07D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2EBB7D39"/>
    <w:multiLevelType w:val="hybridMultilevel"/>
    <w:tmpl w:val="8DD0E3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2FD36529"/>
    <w:multiLevelType w:val="hybridMultilevel"/>
    <w:tmpl w:val="51F6E12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32C5724C"/>
    <w:multiLevelType w:val="hybridMultilevel"/>
    <w:tmpl w:val="FE747264"/>
    <w:lvl w:ilvl="0" w:tplc="A106FD2A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33534148"/>
    <w:multiLevelType w:val="hybridMultilevel"/>
    <w:tmpl w:val="5BA8C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6C96F5A"/>
    <w:multiLevelType w:val="hybridMultilevel"/>
    <w:tmpl w:val="2A7AFB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36E93A65"/>
    <w:multiLevelType w:val="hybridMultilevel"/>
    <w:tmpl w:val="D592FF5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39D2675D"/>
    <w:multiLevelType w:val="hybridMultilevel"/>
    <w:tmpl w:val="34D4F1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3A05076A"/>
    <w:multiLevelType w:val="hybridMultilevel"/>
    <w:tmpl w:val="59301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A905FC2"/>
    <w:multiLevelType w:val="hybridMultilevel"/>
    <w:tmpl w:val="23A0F2E6"/>
    <w:lvl w:ilvl="0" w:tplc="E96EAE3A">
      <w:start w:val="1"/>
      <w:numFmt w:val="bullet"/>
      <w:pStyle w:val="Bullet1"/>
      <w:lvlText w:val=""/>
      <w:lvlJc w:val="left"/>
      <w:pPr>
        <w:tabs>
          <w:tab w:val="num" w:pos="851"/>
        </w:tabs>
        <w:ind w:left="851" w:hanging="426"/>
      </w:pPr>
      <w:rPr>
        <w:rFonts w:ascii="Symbol" w:hAnsi="Symbol" w:hint="default"/>
        <w:sz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AB85C3D"/>
    <w:multiLevelType w:val="hybridMultilevel"/>
    <w:tmpl w:val="D5C6CD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3C63640E"/>
    <w:multiLevelType w:val="hybridMultilevel"/>
    <w:tmpl w:val="7688B5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3DBB62B6"/>
    <w:multiLevelType w:val="hybridMultilevel"/>
    <w:tmpl w:val="74EE44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3EB03229"/>
    <w:multiLevelType w:val="hybridMultilevel"/>
    <w:tmpl w:val="0A60828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3EB275B4"/>
    <w:multiLevelType w:val="hybridMultilevel"/>
    <w:tmpl w:val="B25C0D8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44397229"/>
    <w:multiLevelType w:val="hybridMultilevel"/>
    <w:tmpl w:val="AA84F35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443B47DD"/>
    <w:multiLevelType w:val="hybridMultilevel"/>
    <w:tmpl w:val="89AAB174"/>
    <w:lvl w:ilvl="0" w:tplc="3CC25D6A">
      <w:start w:val="1"/>
      <w:numFmt w:val="bullet"/>
      <w:pStyle w:val="Bullet2"/>
      <w:lvlText w:val="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  <w:sz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4A51DC2"/>
    <w:multiLevelType w:val="hybridMultilevel"/>
    <w:tmpl w:val="C770B82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464F115C"/>
    <w:multiLevelType w:val="hybridMultilevel"/>
    <w:tmpl w:val="175EED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49061C42"/>
    <w:multiLevelType w:val="hybridMultilevel"/>
    <w:tmpl w:val="908E1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B5B2E98"/>
    <w:multiLevelType w:val="hybridMultilevel"/>
    <w:tmpl w:val="8B722D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 w15:restartNumberingAfterBreak="0">
    <w:nsid w:val="4B8C09A5"/>
    <w:multiLevelType w:val="hybridMultilevel"/>
    <w:tmpl w:val="441A0DF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4BD43FEC"/>
    <w:multiLevelType w:val="hybridMultilevel"/>
    <w:tmpl w:val="F4B0C1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4CD3079D"/>
    <w:multiLevelType w:val="hybridMultilevel"/>
    <w:tmpl w:val="84BEF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DFF0081"/>
    <w:multiLevelType w:val="hybridMultilevel"/>
    <w:tmpl w:val="EEEC85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4" w15:restartNumberingAfterBreak="0">
    <w:nsid w:val="52166988"/>
    <w:multiLevelType w:val="hybridMultilevel"/>
    <w:tmpl w:val="BF0CCB4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52BC4FD3"/>
    <w:multiLevelType w:val="hybridMultilevel"/>
    <w:tmpl w:val="3E4C34B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 w15:restartNumberingAfterBreak="0">
    <w:nsid w:val="566A6637"/>
    <w:multiLevelType w:val="hybridMultilevel"/>
    <w:tmpl w:val="239EBC9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56B77076"/>
    <w:multiLevelType w:val="hybridMultilevel"/>
    <w:tmpl w:val="4AC261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 w15:restartNumberingAfterBreak="0">
    <w:nsid w:val="597240D2"/>
    <w:multiLevelType w:val="hybridMultilevel"/>
    <w:tmpl w:val="1884F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9795217"/>
    <w:multiLevelType w:val="hybridMultilevel"/>
    <w:tmpl w:val="EF4600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5CB95F25"/>
    <w:multiLevelType w:val="hybridMultilevel"/>
    <w:tmpl w:val="A2F64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EA36FD6"/>
    <w:multiLevelType w:val="hybridMultilevel"/>
    <w:tmpl w:val="71DED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35D3E9B"/>
    <w:multiLevelType w:val="hybridMultilevel"/>
    <w:tmpl w:val="F7A29F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 w15:restartNumberingAfterBreak="0">
    <w:nsid w:val="6AB0233C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4" w15:restartNumberingAfterBreak="0">
    <w:nsid w:val="6AD25989"/>
    <w:multiLevelType w:val="hybridMultilevel"/>
    <w:tmpl w:val="2D02FC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 w15:restartNumberingAfterBreak="0">
    <w:nsid w:val="717C7169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76" w15:restartNumberingAfterBreak="0">
    <w:nsid w:val="72C951F6"/>
    <w:multiLevelType w:val="hybridMultilevel"/>
    <w:tmpl w:val="25CC81F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7" w15:restartNumberingAfterBreak="0">
    <w:nsid w:val="746634CB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8" w15:restartNumberingAfterBreak="0">
    <w:nsid w:val="74B46503"/>
    <w:multiLevelType w:val="hybridMultilevel"/>
    <w:tmpl w:val="E11EF12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890770309">
    <w:abstractNumId w:val="77"/>
  </w:num>
  <w:num w:numId="2" w16cid:durableId="1715156108">
    <w:abstractNumId w:val="73"/>
  </w:num>
  <w:num w:numId="3" w16cid:durableId="790244579">
    <w:abstractNumId w:val="75"/>
  </w:num>
  <w:num w:numId="4" w16cid:durableId="1305962955">
    <w:abstractNumId w:val="48"/>
  </w:num>
  <w:num w:numId="5" w16cid:durableId="1658071024">
    <w:abstractNumId w:val="55"/>
  </w:num>
  <w:num w:numId="6" w16cid:durableId="1370497250">
    <w:abstractNumId w:val="17"/>
  </w:num>
  <w:num w:numId="7" w16cid:durableId="1356808319">
    <w:abstractNumId w:val="19"/>
  </w:num>
  <w:num w:numId="8" w16cid:durableId="598409651">
    <w:abstractNumId w:val="10"/>
  </w:num>
  <w:num w:numId="9" w16cid:durableId="930817404">
    <w:abstractNumId w:val="8"/>
  </w:num>
  <w:num w:numId="10" w16cid:durableId="833105960">
    <w:abstractNumId w:val="7"/>
  </w:num>
  <w:num w:numId="11" w16cid:durableId="1355809131">
    <w:abstractNumId w:val="6"/>
  </w:num>
  <w:num w:numId="12" w16cid:durableId="1664317191">
    <w:abstractNumId w:val="5"/>
  </w:num>
  <w:num w:numId="13" w16cid:durableId="1932616670">
    <w:abstractNumId w:val="9"/>
  </w:num>
  <w:num w:numId="14" w16cid:durableId="221134762">
    <w:abstractNumId w:val="4"/>
  </w:num>
  <w:num w:numId="15" w16cid:durableId="1867405704">
    <w:abstractNumId w:val="3"/>
  </w:num>
  <w:num w:numId="16" w16cid:durableId="1973628385">
    <w:abstractNumId w:val="2"/>
  </w:num>
  <w:num w:numId="17" w16cid:durableId="2014382215">
    <w:abstractNumId w:val="1"/>
  </w:num>
  <w:num w:numId="18" w16cid:durableId="2101871609">
    <w:abstractNumId w:val="30"/>
  </w:num>
  <w:num w:numId="19" w16cid:durableId="259222870">
    <w:abstractNumId w:val="53"/>
  </w:num>
  <w:num w:numId="20" w16cid:durableId="1975601500">
    <w:abstractNumId w:val="20"/>
  </w:num>
  <w:num w:numId="21" w16cid:durableId="1914657312">
    <w:abstractNumId w:val="64"/>
  </w:num>
  <w:num w:numId="22" w16cid:durableId="537862824">
    <w:abstractNumId w:val="41"/>
  </w:num>
  <w:num w:numId="23" w16cid:durableId="1840385610">
    <w:abstractNumId w:val="63"/>
  </w:num>
  <w:num w:numId="24" w16cid:durableId="201478053">
    <w:abstractNumId w:val="32"/>
  </w:num>
  <w:num w:numId="25" w16cid:durableId="1347563092">
    <w:abstractNumId w:val="11"/>
  </w:num>
  <w:num w:numId="26" w16cid:durableId="577517508">
    <w:abstractNumId w:val="24"/>
  </w:num>
  <w:num w:numId="27" w16cid:durableId="899710480">
    <w:abstractNumId w:val="18"/>
  </w:num>
  <w:num w:numId="28" w16cid:durableId="1958438983">
    <w:abstractNumId w:val="35"/>
  </w:num>
  <w:num w:numId="29" w16cid:durableId="60953762">
    <w:abstractNumId w:val="52"/>
  </w:num>
  <w:num w:numId="30" w16cid:durableId="1983272443">
    <w:abstractNumId w:val="45"/>
  </w:num>
  <w:num w:numId="31" w16cid:durableId="918830576">
    <w:abstractNumId w:val="65"/>
  </w:num>
  <w:num w:numId="32" w16cid:durableId="698051051">
    <w:abstractNumId w:val="28"/>
  </w:num>
  <w:num w:numId="33" w16cid:durableId="1010333020">
    <w:abstractNumId w:val="39"/>
  </w:num>
  <w:num w:numId="34" w16cid:durableId="1830440895">
    <w:abstractNumId w:val="14"/>
  </w:num>
  <w:num w:numId="35" w16cid:durableId="1502700371">
    <w:abstractNumId w:val="38"/>
  </w:num>
  <w:num w:numId="36" w16cid:durableId="1837840486">
    <w:abstractNumId w:val="66"/>
  </w:num>
  <w:num w:numId="37" w16cid:durableId="432362647">
    <w:abstractNumId w:val="69"/>
  </w:num>
  <w:num w:numId="38" w16cid:durableId="2095122544">
    <w:abstractNumId w:val="74"/>
  </w:num>
  <w:num w:numId="39" w16cid:durableId="1586913978">
    <w:abstractNumId w:val="57"/>
  </w:num>
  <w:num w:numId="40" w16cid:durableId="1929923870">
    <w:abstractNumId w:val="54"/>
  </w:num>
  <w:num w:numId="41" w16cid:durableId="1028724929">
    <w:abstractNumId w:val="60"/>
  </w:num>
  <w:num w:numId="42" w16cid:durableId="345987115">
    <w:abstractNumId w:val="56"/>
  </w:num>
  <w:num w:numId="43" w16cid:durableId="1442383915">
    <w:abstractNumId w:val="26"/>
  </w:num>
  <w:num w:numId="44" w16cid:durableId="1270894576">
    <w:abstractNumId w:val="78"/>
  </w:num>
  <w:num w:numId="45" w16cid:durableId="1754542373">
    <w:abstractNumId w:val="27"/>
  </w:num>
  <w:num w:numId="46" w16cid:durableId="2137217678">
    <w:abstractNumId w:val="61"/>
  </w:num>
  <w:num w:numId="47" w16cid:durableId="429473342">
    <w:abstractNumId w:val="21"/>
  </w:num>
  <w:num w:numId="48" w16cid:durableId="210195299">
    <w:abstractNumId w:val="46"/>
  </w:num>
  <w:num w:numId="49" w16cid:durableId="1513298703">
    <w:abstractNumId w:val="59"/>
  </w:num>
  <w:num w:numId="50" w16cid:durableId="1890875512">
    <w:abstractNumId w:val="72"/>
  </w:num>
  <w:num w:numId="51" w16cid:durableId="561217270">
    <w:abstractNumId w:val="13"/>
  </w:num>
  <w:num w:numId="52" w16cid:durableId="336613311">
    <w:abstractNumId w:val="16"/>
  </w:num>
  <w:num w:numId="53" w16cid:durableId="250822969">
    <w:abstractNumId w:val="76"/>
  </w:num>
  <w:num w:numId="54" w16cid:durableId="175122644">
    <w:abstractNumId w:val="25"/>
  </w:num>
  <w:num w:numId="55" w16cid:durableId="1853103109">
    <w:abstractNumId w:val="36"/>
  </w:num>
  <w:num w:numId="56" w16cid:durableId="1083723982">
    <w:abstractNumId w:val="34"/>
  </w:num>
  <w:num w:numId="57" w16cid:durableId="823085348">
    <w:abstractNumId w:val="33"/>
  </w:num>
  <w:num w:numId="58" w16cid:durableId="735009164">
    <w:abstractNumId w:val="23"/>
  </w:num>
  <w:num w:numId="59" w16cid:durableId="1265377329">
    <w:abstractNumId w:val="40"/>
  </w:num>
  <w:num w:numId="60" w16cid:durableId="951018172">
    <w:abstractNumId w:val="29"/>
  </w:num>
  <w:num w:numId="61" w16cid:durableId="943532972">
    <w:abstractNumId w:val="31"/>
  </w:num>
  <w:num w:numId="62" w16cid:durableId="410392268">
    <w:abstractNumId w:val="58"/>
  </w:num>
  <w:num w:numId="63" w16cid:durableId="1232498733">
    <w:abstractNumId w:val="43"/>
  </w:num>
  <w:num w:numId="64" w16cid:durableId="1417482334">
    <w:abstractNumId w:val="15"/>
  </w:num>
  <w:num w:numId="65" w16cid:durableId="493842963">
    <w:abstractNumId w:val="12"/>
  </w:num>
  <w:num w:numId="66" w16cid:durableId="1910991083">
    <w:abstractNumId w:val="68"/>
  </w:num>
  <w:num w:numId="67" w16cid:durableId="1597667684">
    <w:abstractNumId w:val="42"/>
  </w:num>
  <w:num w:numId="68" w16cid:durableId="1518424377">
    <w:abstractNumId w:val="47"/>
  </w:num>
  <w:num w:numId="69" w16cid:durableId="745568553">
    <w:abstractNumId w:val="71"/>
  </w:num>
  <w:num w:numId="70" w16cid:durableId="1798405926">
    <w:abstractNumId w:val="0"/>
  </w:num>
  <w:num w:numId="71" w16cid:durableId="1607806570">
    <w:abstractNumId w:val="37"/>
  </w:num>
  <w:num w:numId="72" w16cid:durableId="395864319">
    <w:abstractNumId w:val="70"/>
  </w:num>
  <w:num w:numId="73" w16cid:durableId="539131624">
    <w:abstractNumId w:val="62"/>
  </w:num>
  <w:num w:numId="74" w16cid:durableId="1591043465">
    <w:abstractNumId w:val="22"/>
  </w:num>
  <w:num w:numId="75" w16cid:durableId="2122140054">
    <w:abstractNumId w:val="50"/>
  </w:num>
  <w:num w:numId="76" w16cid:durableId="1621645469">
    <w:abstractNumId w:val="67"/>
  </w:num>
  <w:num w:numId="77" w16cid:durableId="1781611111">
    <w:abstractNumId w:val="51"/>
  </w:num>
  <w:num w:numId="78" w16cid:durableId="101849627">
    <w:abstractNumId w:val="49"/>
  </w:num>
  <w:num w:numId="79" w16cid:durableId="1696347787">
    <w:abstractNumId w:val="44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doNotDisplayPageBoundaries/>
  <w:proofState w:spelling="clean" w:grammar="clean"/>
  <w:attachedTemplate r:id="rId1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6BD"/>
    <w:rsid w:val="00000644"/>
    <w:rsid w:val="00000979"/>
    <w:rsid w:val="000011E5"/>
    <w:rsid w:val="0000128F"/>
    <w:rsid w:val="000019B8"/>
    <w:rsid w:val="00001CDB"/>
    <w:rsid w:val="00001EB9"/>
    <w:rsid w:val="00002E2D"/>
    <w:rsid w:val="00002E3C"/>
    <w:rsid w:val="0000312F"/>
    <w:rsid w:val="000035F0"/>
    <w:rsid w:val="00003661"/>
    <w:rsid w:val="00003CAD"/>
    <w:rsid w:val="00003EA9"/>
    <w:rsid w:val="00003EC3"/>
    <w:rsid w:val="00004275"/>
    <w:rsid w:val="00004DE8"/>
    <w:rsid w:val="0000524B"/>
    <w:rsid w:val="00006049"/>
    <w:rsid w:val="0000699B"/>
    <w:rsid w:val="00006B79"/>
    <w:rsid w:val="00006BA5"/>
    <w:rsid w:val="00006EFE"/>
    <w:rsid w:val="000070DD"/>
    <w:rsid w:val="00007442"/>
    <w:rsid w:val="00007520"/>
    <w:rsid w:val="000102F0"/>
    <w:rsid w:val="000112F7"/>
    <w:rsid w:val="0001163A"/>
    <w:rsid w:val="00011FB0"/>
    <w:rsid w:val="00012775"/>
    <w:rsid w:val="00012A4B"/>
    <w:rsid w:val="0001325B"/>
    <w:rsid w:val="00013505"/>
    <w:rsid w:val="0001397A"/>
    <w:rsid w:val="00013FA4"/>
    <w:rsid w:val="00014053"/>
    <w:rsid w:val="0001409E"/>
    <w:rsid w:val="000144F2"/>
    <w:rsid w:val="0001478C"/>
    <w:rsid w:val="00014EFD"/>
    <w:rsid w:val="00015E76"/>
    <w:rsid w:val="00016688"/>
    <w:rsid w:val="00016953"/>
    <w:rsid w:val="0001697D"/>
    <w:rsid w:val="00017347"/>
    <w:rsid w:val="00017468"/>
    <w:rsid w:val="000175AE"/>
    <w:rsid w:val="000175D0"/>
    <w:rsid w:val="00017DA8"/>
    <w:rsid w:val="00020D10"/>
    <w:rsid w:val="000214E9"/>
    <w:rsid w:val="00021B66"/>
    <w:rsid w:val="0002245B"/>
    <w:rsid w:val="000229CB"/>
    <w:rsid w:val="00022FB5"/>
    <w:rsid w:val="0002306D"/>
    <w:rsid w:val="000237BB"/>
    <w:rsid w:val="00023AB8"/>
    <w:rsid w:val="00023B8C"/>
    <w:rsid w:val="00023E21"/>
    <w:rsid w:val="00023F18"/>
    <w:rsid w:val="00024352"/>
    <w:rsid w:val="00024436"/>
    <w:rsid w:val="00024617"/>
    <w:rsid w:val="000249EA"/>
    <w:rsid w:val="00025729"/>
    <w:rsid w:val="000257B5"/>
    <w:rsid w:val="00025D34"/>
    <w:rsid w:val="00025F0E"/>
    <w:rsid w:val="00025FCF"/>
    <w:rsid w:val="00025FE2"/>
    <w:rsid w:val="000262A2"/>
    <w:rsid w:val="00027554"/>
    <w:rsid w:val="000275C6"/>
    <w:rsid w:val="00027A9B"/>
    <w:rsid w:val="00027EFE"/>
    <w:rsid w:val="0003016D"/>
    <w:rsid w:val="00030854"/>
    <w:rsid w:val="000308AC"/>
    <w:rsid w:val="00030925"/>
    <w:rsid w:val="00030C15"/>
    <w:rsid w:val="00030FBC"/>
    <w:rsid w:val="0003101E"/>
    <w:rsid w:val="000311C4"/>
    <w:rsid w:val="000312EC"/>
    <w:rsid w:val="00031612"/>
    <w:rsid w:val="00031F0C"/>
    <w:rsid w:val="000323E9"/>
    <w:rsid w:val="000323FD"/>
    <w:rsid w:val="000328A4"/>
    <w:rsid w:val="000329D0"/>
    <w:rsid w:val="000329F1"/>
    <w:rsid w:val="00032F4F"/>
    <w:rsid w:val="00033474"/>
    <w:rsid w:val="00033862"/>
    <w:rsid w:val="0003399B"/>
    <w:rsid w:val="00033EB2"/>
    <w:rsid w:val="00034230"/>
    <w:rsid w:val="0003439C"/>
    <w:rsid w:val="00034AA5"/>
    <w:rsid w:val="00034ACA"/>
    <w:rsid w:val="00034C0B"/>
    <w:rsid w:val="0003537C"/>
    <w:rsid w:val="000353F0"/>
    <w:rsid w:val="000354EC"/>
    <w:rsid w:val="0003571B"/>
    <w:rsid w:val="0003573D"/>
    <w:rsid w:val="00035750"/>
    <w:rsid w:val="00035B10"/>
    <w:rsid w:val="000367B0"/>
    <w:rsid w:val="00037217"/>
    <w:rsid w:val="0003725A"/>
    <w:rsid w:val="000373F5"/>
    <w:rsid w:val="00037892"/>
    <w:rsid w:val="0003799A"/>
    <w:rsid w:val="00037C99"/>
    <w:rsid w:val="00037E87"/>
    <w:rsid w:val="0004034A"/>
    <w:rsid w:val="0004065E"/>
    <w:rsid w:val="00040AE2"/>
    <w:rsid w:val="00040BA3"/>
    <w:rsid w:val="00040E0F"/>
    <w:rsid w:val="000418BC"/>
    <w:rsid w:val="00041E6F"/>
    <w:rsid w:val="00042301"/>
    <w:rsid w:val="0004370D"/>
    <w:rsid w:val="000439D3"/>
    <w:rsid w:val="00043F87"/>
    <w:rsid w:val="000441F5"/>
    <w:rsid w:val="00044B98"/>
    <w:rsid w:val="000452A6"/>
    <w:rsid w:val="00045923"/>
    <w:rsid w:val="000460DA"/>
    <w:rsid w:val="000461B9"/>
    <w:rsid w:val="0004657F"/>
    <w:rsid w:val="000465A3"/>
    <w:rsid w:val="000467A4"/>
    <w:rsid w:val="00046819"/>
    <w:rsid w:val="00046843"/>
    <w:rsid w:val="000474B0"/>
    <w:rsid w:val="000478B0"/>
    <w:rsid w:val="000478F0"/>
    <w:rsid w:val="000505B4"/>
    <w:rsid w:val="00050633"/>
    <w:rsid w:val="00050650"/>
    <w:rsid w:val="00050EA3"/>
    <w:rsid w:val="000511C5"/>
    <w:rsid w:val="00051604"/>
    <w:rsid w:val="00051E7C"/>
    <w:rsid w:val="00051F1E"/>
    <w:rsid w:val="00051F20"/>
    <w:rsid w:val="00051FD3"/>
    <w:rsid w:val="0005267F"/>
    <w:rsid w:val="00052FBD"/>
    <w:rsid w:val="00053A65"/>
    <w:rsid w:val="00053BF2"/>
    <w:rsid w:val="00053F1B"/>
    <w:rsid w:val="0005459E"/>
    <w:rsid w:val="000548E9"/>
    <w:rsid w:val="000549E7"/>
    <w:rsid w:val="00054A2C"/>
    <w:rsid w:val="00054CE3"/>
    <w:rsid w:val="0005526E"/>
    <w:rsid w:val="000552F7"/>
    <w:rsid w:val="00055E40"/>
    <w:rsid w:val="000568EC"/>
    <w:rsid w:val="00056936"/>
    <w:rsid w:val="0005707E"/>
    <w:rsid w:val="0005729D"/>
    <w:rsid w:val="000574EE"/>
    <w:rsid w:val="00057916"/>
    <w:rsid w:val="0005793B"/>
    <w:rsid w:val="00057F47"/>
    <w:rsid w:val="00060230"/>
    <w:rsid w:val="00060C49"/>
    <w:rsid w:val="00060D69"/>
    <w:rsid w:val="0006186A"/>
    <w:rsid w:val="00061AC0"/>
    <w:rsid w:val="00061E5A"/>
    <w:rsid w:val="00061F60"/>
    <w:rsid w:val="00062076"/>
    <w:rsid w:val="00062589"/>
    <w:rsid w:val="000625FD"/>
    <w:rsid w:val="000628F3"/>
    <w:rsid w:val="00062B46"/>
    <w:rsid w:val="00062E03"/>
    <w:rsid w:val="0006339E"/>
    <w:rsid w:val="00063FCF"/>
    <w:rsid w:val="00064627"/>
    <w:rsid w:val="0006467E"/>
    <w:rsid w:val="00064B07"/>
    <w:rsid w:val="00064FA0"/>
    <w:rsid w:val="000651FF"/>
    <w:rsid w:val="00065A18"/>
    <w:rsid w:val="00065CC9"/>
    <w:rsid w:val="000662F5"/>
    <w:rsid w:val="000664BF"/>
    <w:rsid w:val="00066528"/>
    <w:rsid w:val="00066606"/>
    <w:rsid w:val="0006715D"/>
    <w:rsid w:val="00067328"/>
    <w:rsid w:val="00067A0A"/>
    <w:rsid w:val="00067FBC"/>
    <w:rsid w:val="00070049"/>
    <w:rsid w:val="00070336"/>
    <w:rsid w:val="00070607"/>
    <w:rsid w:val="00070792"/>
    <w:rsid w:val="00070F98"/>
    <w:rsid w:val="00070FB6"/>
    <w:rsid w:val="000712C8"/>
    <w:rsid w:val="000713C0"/>
    <w:rsid w:val="00071807"/>
    <w:rsid w:val="000724EA"/>
    <w:rsid w:val="00072FE4"/>
    <w:rsid w:val="000731E8"/>
    <w:rsid w:val="00073297"/>
    <w:rsid w:val="000737CE"/>
    <w:rsid w:val="000738B1"/>
    <w:rsid w:val="000738E6"/>
    <w:rsid w:val="00073BF9"/>
    <w:rsid w:val="00073DA1"/>
    <w:rsid w:val="00073EE5"/>
    <w:rsid w:val="0007428B"/>
    <w:rsid w:val="000742E9"/>
    <w:rsid w:val="0007430E"/>
    <w:rsid w:val="000746CB"/>
    <w:rsid w:val="00074738"/>
    <w:rsid w:val="000748E7"/>
    <w:rsid w:val="00074D86"/>
    <w:rsid w:val="00075F45"/>
    <w:rsid w:val="00076423"/>
    <w:rsid w:val="00076534"/>
    <w:rsid w:val="00076581"/>
    <w:rsid w:val="000777D6"/>
    <w:rsid w:val="00077D92"/>
    <w:rsid w:val="000804AA"/>
    <w:rsid w:val="00080BC6"/>
    <w:rsid w:val="00080D40"/>
    <w:rsid w:val="000818A3"/>
    <w:rsid w:val="00081E78"/>
    <w:rsid w:val="00081F2C"/>
    <w:rsid w:val="000827CA"/>
    <w:rsid w:val="000834CB"/>
    <w:rsid w:val="00083B00"/>
    <w:rsid w:val="00083FE8"/>
    <w:rsid w:val="000846D7"/>
    <w:rsid w:val="0008487E"/>
    <w:rsid w:val="00084BCE"/>
    <w:rsid w:val="000850DE"/>
    <w:rsid w:val="000851C4"/>
    <w:rsid w:val="00085236"/>
    <w:rsid w:val="00085338"/>
    <w:rsid w:val="0008537F"/>
    <w:rsid w:val="000854DA"/>
    <w:rsid w:val="000857CA"/>
    <w:rsid w:val="000861FE"/>
    <w:rsid w:val="00086399"/>
    <w:rsid w:val="000869F7"/>
    <w:rsid w:val="00087037"/>
    <w:rsid w:val="000874E3"/>
    <w:rsid w:val="00087524"/>
    <w:rsid w:val="00087CB2"/>
    <w:rsid w:val="00087D4C"/>
    <w:rsid w:val="00087D8A"/>
    <w:rsid w:val="00087FFC"/>
    <w:rsid w:val="00090219"/>
    <w:rsid w:val="00090893"/>
    <w:rsid w:val="00090AEB"/>
    <w:rsid w:val="00090B80"/>
    <w:rsid w:val="00090F50"/>
    <w:rsid w:val="0009110F"/>
    <w:rsid w:val="00091BF2"/>
    <w:rsid w:val="00091C1C"/>
    <w:rsid w:val="00092163"/>
    <w:rsid w:val="00092592"/>
    <w:rsid w:val="00092825"/>
    <w:rsid w:val="00092868"/>
    <w:rsid w:val="000928B5"/>
    <w:rsid w:val="00093E31"/>
    <w:rsid w:val="00093E42"/>
    <w:rsid w:val="00094445"/>
    <w:rsid w:val="00095149"/>
    <w:rsid w:val="00095685"/>
    <w:rsid w:val="000956FD"/>
    <w:rsid w:val="00095AC9"/>
    <w:rsid w:val="00095AD2"/>
    <w:rsid w:val="00095D81"/>
    <w:rsid w:val="00095E96"/>
    <w:rsid w:val="000966E6"/>
    <w:rsid w:val="0009676F"/>
    <w:rsid w:val="00096AD2"/>
    <w:rsid w:val="00096D27"/>
    <w:rsid w:val="00097338"/>
    <w:rsid w:val="000979B7"/>
    <w:rsid w:val="000A0452"/>
    <w:rsid w:val="000A05D1"/>
    <w:rsid w:val="000A05F5"/>
    <w:rsid w:val="000A0863"/>
    <w:rsid w:val="000A0921"/>
    <w:rsid w:val="000A0AF7"/>
    <w:rsid w:val="000A0E3B"/>
    <w:rsid w:val="000A2044"/>
    <w:rsid w:val="000A23FE"/>
    <w:rsid w:val="000A2426"/>
    <w:rsid w:val="000A26A3"/>
    <w:rsid w:val="000A2872"/>
    <w:rsid w:val="000A31B0"/>
    <w:rsid w:val="000A38DB"/>
    <w:rsid w:val="000A4654"/>
    <w:rsid w:val="000A4681"/>
    <w:rsid w:val="000A5174"/>
    <w:rsid w:val="000A5480"/>
    <w:rsid w:val="000A55A9"/>
    <w:rsid w:val="000A5E0D"/>
    <w:rsid w:val="000A5E38"/>
    <w:rsid w:val="000A5E7C"/>
    <w:rsid w:val="000A5F06"/>
    <w:rsid w:val="000A6344"/>
    <w:rsid w:val="000A6391"/>
    <w:rsid w:val="000A6560"/>
    <w:rsid w:val="000A66BC"/>
    <w:rsid w:val="000A6D35"/>
    <w:rsid w:val="000A72C2"/>
    <w:rsid w:val="000A744D"/>
    <w:rsid w:val="000A75FA"/>
    <w:rsid w:val="000A7FEB"/>
    <w:rsid w:val="000B0009"/>
    <w:rsid w:val="000B0382"/>
    <w:rsid w:val="000B1416"/>
    <w:rsid w:val="000B1757"/>
    <w:rsid w:val="000B175E"/>
    <w:rsid w:val="000B20FB"/>
    <w:rsid w:val="000B22A9"/>
    <w:rsid w:val="000B2827"/>
    <w:rsid w:val="000B2856"/>
    <w:rsid w:val="000B2D31"/>
    <w:rsid w:val="000B3034"/>
    <w:rsid w:val="000B3896"/>
    <w:rsid w:val="000B39BC"/>
    <w:rsid w:val="000B4A52"/>
    <w:rsid w:val="000B5693"/>
    <w:rsid w:val="000B599F"/>
    <w:rsid w:val="000B5B15"/>
    <w:rsid w:val="000B5DAC"/>
    <w:rsid w:val="000B5DF2"/>
    <w:rsid w:val="000B5E3F"/>
    <w:rsid w:val="000B634D"/>
    <w:rsid w:val="000B6414"/>
    <w:rsid w:val="000B6A6E"/>
    <w:rsid w:val="000B6EC5"/>
    <w:rsid w:val="000B7089"/>
    <w:rsid w:val="000B7678"/>
    <w:rsid w:val="000B7B76"/>
    <w:rsid w:val="000B7DB2"/>
    <w:rsid w:val="000C028F"/>
    <w:rsid w:val="000C0504"/>
    <w:rsid w:val="000C0B8E"/>
    <w:rsid w:val="000C10AE"/>
    <w:rsid w:val="000C133A"/>
    <w:rsid w:val="000C15F4"/>
    <w:rsid w:val="000C1723"/>
    <w:rsid w:val="000C177A"/>
    <w:rsid w:val="000C1C69"/>
    <w:rsid w:val="000C1DB5"/>
    <w:rsid w:val="000C231E"/>
    <w:rsid w:val="000C2535"/>
    <w:rsid w:val="000C27FD"/>
    <w:rsid w:val="000C2AFA"/>
    <w:rsid w:val="000C35A8"/>
    <w:rsid w:val="000C3B33"/>
    <w:rsid w:val="000C3C79"/>
    <w:rsid w:val="000C3E4B"/>
    <w:rsid w:val="000C3F9C"/>
    <w:rsid w:val="000C42DC"/>
    <w:rsid w:val="000C4430"/>
    <w:rsid w:val="000C49F4"/>
    <w:rsid w:val="000C4D4E"/>
    <w:rsid w:val="000C4E71"/>
    <w:rsid w:val="000C4EC3"/>
    <w:rsid w:val="000C4F06"/>
    <w:rsid w:val="000C4F99"/>
    <w:rsid w:val="000C52E9"/>
    <w:rsid w:val="000C5899"/>
    <w:rsid w:val="000C5C22"/>
    <w:rsid w:val="000C5E3A"/>
    <w:rsid w:val="000C609B"/>
    <w:rsid w:val="000C61C8"/>
    <w:rsid w:val="000C7971"/>
    <w:rsid w:val="000C7A43"/>
    <w:rsid w:val="000C7C3D"/>
    <w:rsid w:val="000C7F6F"/>
    <w:rsid w:val="000D00BE"/>
    <w:rsid w:val="000D040A"/>
    <w:rsid w:val="000D09CB"/>
    <w:rsid w:val="000D0D0B"/>
    <w:rsid w:val="000D0EAA"/>
    <w:rsid w:val="000D1136"/>
    <w:rsid w:val="000D126D"/>
    <w:rsid w:val="000D1506"/>
    <w:rsid w:val="000D1C64"/>
    <w:rsid w:val="000D2032"/>
    <w:rsid w:val="000D2052"/>
    <w:rsid w:val="000D23EC"/>
    <w:rsid w:val="000D25FA"/>
    <w:rsid w:val="000D26B5"/>
    <w:rsid w:val="000D27F5"/>
    <w:rsid w:val="000D28F5"/>
    <w:rsid w:val="000D2D38"/>
    <w:rsid w:val="000D3300"/>
    <w:rsid w:val="000D338B"/>
    <w:rsid w:val="000D360C"/>
    <w:rsid w:val="000D39A4"/>
    <w:rsid w:val="000D3FA4"/>
    <w:rsid w:val="000D4726"/>
    <w:rsid w:val="000D4EB0"/>
    <w:rsid w:val="000D53FE"/>
    <w:rsid w:val="000D5414"/>
    <w:rsid w:val="000D55CD"/>
    <w:rsid w:val="000D5A6F"/>
    <w:rsid w:val="000D5F1F"/>
    <w:rsid w:val="000D613F"/>
    <w:rsid w:val="000D69FD"/>
    <w:rsid w:val="000D6FFE"/>
    <w:rsid w:val="000D72A7"/>
    <w:rsid w:val="000D7352"/>
    <w:rsid w:val="000D7560"/>
    <w:rsid w:val="000D7809"/>
    <w:rsid w:val="000D7D0A"/>
    <w:rsid w:val="000D7DC4"/>
    <w:rsid w:val="000E11E1"/>
    <w:rsid w:val="000E1446"/>
    <w:rsid w:val="000E14E5"/>
    <w:rsid w:val="000E1637"/>
    <w:rsid w:val="000E18F9"/>
    <w:rsid w:val="000E1D2C"/>
    <w:rsid w:val="000E212E"/>
    <w:rsid w:val="000E23BA"/>
    <w:rsid w:val="000E2457"/>
    <w:rsid w:val="000E26A8"/>
    <w:rsid w:val="000E2B08"/>
    <w:rsid w:val="000E2B24"/>
    <w:rsid w:val="000E2B54"/>
    <w:rsid w:val="000E2EE5"/>
    <w:rsid w:val="000E3AAC"/>
    <w:rsid w:val="000E3C3B"/>
    <w:rsid w:val="000E493C"/>
    <w:rsid w:val="000E4AD7"/>
    <w:rsid w:val="000E4BAA"/>
    <w:rsid w:val="000E55C8"/>
    <w:rsid w:val="000E5CB6"/>
    <w:rsid w:val="000E5FA6"/>
    <w:rsid w:val="000E6A81"/>
    <w:rsid w:val="000E6B55"/>
    <w:rsid w:val="000E7007"/>
    <w:rsid w:val="000E71FB"/>
    <w:rsid w:val="000E74C3"/>
    <w:rsid w:val="000E74CD"/>
    <w:rsid w:val="000E76DA"/>
    <w:rsid w:val="000E78D2"/>
    <w:rsid w:val="000E7CBA"/>
    <w:rsid w:val="000E7FB7"/>
    <w:rsid w:val="000F083A"/>
    <w:rsid w:val="000F0AA6"/>
    <w:rsid w:val="000F0B82"/>
    <w:rsid w:val="000F1413"/>
    <w:rsid w:val="000F1599"/>
    <w:rsid w:val="000F1A38"/>
    <w:rsid w:val="000F234E"/>
    <w:rsid w:val="000F2862"/>
    <w:rsid w:val="000F2983"/>
    <w:rsid w:val="000F2AEA"/>
    <w:rsid w:val="000F3248"/>
    <w:rsid w:val="000F3301"/>
    <w:rsid w:val="000F3A06"/>
    <w:rsid w:val="000F3F51"/>
    <w:rsid w:val="000F43DC"/>
    <w:rsid w:val="000F47A0"/>
    <w:rsid w:val="000F47C2"/>
    <w:rsid w:val="000F4C89"/>
    <w:rsid w:val="000F5196"/>
    <w:rsid w:val="000F5A52"/>
    <w:rsid w:val="000F5A66"/>
    <w:rsid w:val="000F5D1B"/>
    <w:rsid w:val="000F65B9"/>
    <w:rsid w:val="000F696D"/>
    <w:rsid w:val="000F7014"/>
    <w:rsid w:val="000F743C"/>
    <w:rsid w:val="000F7AC0"/>
    <w:rsid w:val="000F7E8F"/>
    <w:rsid w:val="00100222"/>
    <w:rsid w:val="00100704"/>
    <w:rsid w:val="001011E8"/>
    <w:rsid w:val="00101651"/>
    <w:rsid w:val="00101975"/>
    <w:rsid w:val="00101BE5"/>
    <w:rsid w:val="00101E1F"/>
    <w:rsid w:val="00102046"/>
    <w:rsid w:val="001025BB"/>
    <w:rsid w:val="00102EEA"/>
    <w:rsid w:val="001030A2"/>
    <w:rsid w:val="00103125"/>
    <w:rsid w:val="00103C0C"/>
    <w:rsid w:val="00103C3C"/>
    <w:rsid w:val="001047EA"/>
    <w:rsid w:val="001052A4"/>
    <w:rsid w:val="00105785"/>
    <w:rsid w:val="00105A18"/>
    <w:rsid w:val="001064DA"/>
    <w:rsid w:val="0010681E"/>
    <w:rsid w:val="00106D58"/>
    <w:rsid w:val="00106E83"/>
    <w:rsid w:val="00106EC2"/>
    <w:rsid w:val="00106F2B"/>
    <w:rsid w:val="00106FBE"/>
    <w:rsid w:val="0010737B"/>
    <w:rsid w:val="00107ACF"/>
    <w:rsid w:val="00107B56"/>
    <w:rsid w:val="00110905"/>
    <w:rsid w:val="001109FF"/>
    <w:rsid w:val="00110AB5"/>
    <w:rsid w:val="00111184"/>
    <w:rsid w:val="001113E4"/>
    <w:rsid w:val="00111A49"/>
    <w:rsid w:val="00112123"/>
    <w:rsid w:val="001121CD"/>
    <w:rsid w:val="0011255B"/>
    <w:rsid w:val="00112C63"/>
    <w:rsid w:val="00112F62"/>
    <w:rsid w:val="00113078"/>
    <w:rsid w:val="001132E4"/>
    <w:rsid w:val="001138D7"/>
    <w:rsid w:val="00113DBA"/>
    <w:rsid w:val="00114D3C"/>
    <w:rsid w:val="0011565B"/>
    <w:rsid w:val="00116CA4"/>
    <w:rsid w:val="00116FE7"/>
    <w:rsid w:val="001178D0"/>
    <w:rsid w:val="00120426"/>
    <w:rsid w:val="0012047E"/>
    <w:rsid w:val="0012080D"/>
    <w:rsid w:val="00120F31"/>
    <w:rsid w:val="001212CC"/>
    <w:rsid w:val="00121A85"/>
    <w:rsid w:val="00121CF1"/>
    <w:rsid w:val="00121D86"/>
    <w:rsid w:val="00122340"/>
    <w:rsid w:val="0012318A"/>
    <w:rsid w:val="001235B8"/>
    <w:rsid w:val="00123695"/>
    <w:rsid w:val="001236EF"/>
    <w:rsid w:val="001236F2"/>
    <w:rsid w:val="00123A36"/>
    <w:rsid w:val="00124FE3"/>
    <w:rsid w:val="001250DD"/>
    <w:rsid w:val="00125209"/>
    <w:rsid w:val="0012541D"/>
    <w:rsid w:val="00125445"/>
    <w:rsid w:val="0012575B"/>
    <w:rsid w:val="0012582B"/>
    <w:rsid w:val="00125862"/>
    <w:rsid w:val="00125C6D"/>
    <w:rsid w:val="00125DEE"/>
    <w:rsid w:val="0012630F"/>
    <w:rsid w:val="00126B0D"/>
    <w:rsid w:val="00126FDD"/>
    <w:rsid w:val="00127167"/>
    <w:rsid w:val="001271E7"/>
    <w:rsid w:val="0012722A"/>
    <w:rsid w:val="0012750F"/>
    <w:rsid w:val="00127694"/>
    <w:rsid w:val="001279DB"/>
    <w:rsid w:val="00127FB0"/>
    <w:rsid w:val="001309F2"/>
    <w:rsid w:val="0013136A"/>
    <w:rsid w:val="0013145A"/>
    <w:rsid w:val="0013172E"/>
    <w:rsid w:val="00132200"/>
    <w:rsid w:val="00132EB3"/>
    <w:rsid w:val="00132EE9"/>
    <w:rsid w:val="00133623"/>
    <w:rsid w:val="00133739"/>
    <w:rsid w:val="001338B7"/>
    <w:rsid w:val="00133B78"/>
    <w:rsid w:val="00134524"/>
    <w:rsid w:val="00134756"/>
    <w:rsid w:val="00134880"/>
    <w:rsid w:val="001349DC"/>
    <w:rsid w:val="00135866"/>
    <w:rsid w:val="0013595F"/>
    <w:rsid w:val="00135E56"/>
    <w:rsid w:val="00135EC6"/>
    <w:rsid w:val="00135FE1"/>
    <w:rsid w:val="0013674D"/>
    <w:rsid w:val="00136781"/>
    <w:rsid w:val="00136843"/>
    <w:rsid w:val="00136E74"/>
    <w:rsid w:val="00137149"/>
    <w:rsid w:val="001375B4"/>
    <w:rsid w:val="001376BE"/>
    <w:rsid w:val="00137A60"/>
    <w:rsid w:val="0014030E"/>
    <w:rsid w:val="00140824"/>
    <w:rsid w:val="0014087F"/>
    <w:rsid w:val="00140B67"/>
    <w:rsid w:val="00140CCD"/>
    <w:rsid w:val="00141154"/>
    <w:rsid w:val="001421FB"/>
    <w:rsid w:val="001424EC"/>
    <w:rsid w:val="0014306F"/>
    <w:rsid w:val="001433C3"/>
    <w:rsid w:val="001436CD"/>
    <w:rsid w:val="0014397E"/>
    <w:rsid w:val="00143EAD"/>
    <w:rsid w:val="00144498"/>
    <w:rsid w:val="00144612"/>
    <w:rsid w:val="00144DA6"/>
    <w:rsid w:val="00145168"/>
    <w:rsid w:val="001453A4"/>
    <w:rsid w:val="001453E5"/>
    <w:rsid w:val="0014562D"/>
    <w:rsid w:val="001458C2"/>
    <w:rsid w:val="001474B7"/>
    <w:rsid w:val="001475CC"/>
    <w:rsid w:val="00147C39"/>
    <w:rsid w:val="00150326"/>
    <w:rsid w:val="00150345"/>
    <w:rsid w:val="001503C3"/>
    <w:rsid w:val="0015044D"/>
    <w:rsid w:val="001510F8"/>
    <w:rsid w:val="0015162F"/>
    <w:rsid w:val="00151D7E"/>
    <w:rsid w:val="00151E8D"/>
    <w:rsid w:val="00152029"/>
    <w:rsid w:val="001520C8"/>
    <w:rsid w:val="00152442"/>
    <w:rsid w:val="00152D52"/>
    <w:rsid w:val="00152FD6"/>
    <w:rsid w:val="00153770"/>
    <w:rsid w:val="00153B7F"/>
    <w:rsid w:val="001540CD"/>
    <w:rsid w:val="0015421F"/>
    <w:rsid w:val="001549D4"/>
    <w:rsid w:val="00155537"/>
    <w:rsid w:val="00155661"/>
    <w:rsid w:val="00155DB4"/>
    <w:rsid w:val="00155FE9"/>
    <w:rsid w:val="00156AF7"/>
    <w:rsid w:val="001570F6"/>
    <w:rsid w:val="00157428"/>
    <w:rsid w:val="001575E0"/>
    <w:rsid w:val="001578DA"/>
    <w:rsid w:val="00157C22"/>
    <w:rsid w:val="00157C3F"/>
    <w:rsid w:val="00157EAE"/>
    <w:rsid w:val="001603C6"/>
    <w:rsid w:val="001606F5"/>
    <w:rsid w:val="00160754"/>
    <w:rsid w:val="00161FA5"/>
    <w:rsid w:val="001620E9"/>
    <w:rsid w:val="001622D0"/>
    <w:rsid w:val="00162ACD"/>
    <w:rsid w:val="001630D4"/>
    <w:rsid w:val="00163115"/>
    <w:rsid w:val="0016353C"/>
    <w:rsid w:val="0016358F"/>
    <w:rsid w:val="00163CED"/>
    <w:rsid w:val="001645FA"/>
    <w:rsid w:val="001648F4"/>
    <w:rsid w:val="00165FE7"/>
    <w:rsid w:val="001664BA"/>
    <w:rsid w:val="001668DA"/>
    <w:rsid w:val="00166BA4"/>
    <w:rsid w:val="001672DF"/>
    <w:rsid w:val="001672E4"/>
    <w:rsid w:val="00167408"/>
    <w:rsid w:val="001676A4"/>
    <w:rsid w:val="001677D1"/>
    <w:rsid w:val="00167F75"/>
    <w:rsid w:val="0017008C"/>
    <w:rsid w:val="0017013A"/>
    <w:rsid w:val="001702CF"/>
    <w:rsid w:val="001705EC"/>
    <w:rsid w:val="00172207"/>
    <w:rsid w:val="0017228E"/>
    <w:rsid w:val="00172871"/>
    <w:rsid w:val="001733B8"/>
    <w:rsid w:val="00173402"/>
    <w:rsid w:val="00173426"/>
    <w:rsid w:val="001736AC"/>
    <w:rsid w:val="00173F08"/>
    <w:rsid w:val="00174016"/>
    <w:rsid w:val="0017408B"/>
    <w:rsid w:val="001742BF"/>
    <w:rsid w:val="0017438A"/>
    <w:rsid w:val="0017446C"/>
    <w:rsid w:val="001748A4"/>
    <w:rsid w:val="00174FB5"/>
    <w:rsid w:val="00175019"/>
    <w:rsid w:val="00175664"/>
    <w:rsid w:val="00175688"/>
    <w:rsid w:val="0017581B"/>
    <w:rsid w:val="001758AF"/>
    <w:rsid w:val="001758CD"/>
    <w:rsid w:val="0017603C"/>
    <w:rsid w:val="0017674D"/>
    <w:rsid w:val="001769CC"/>
    <w:rsid w:val="001769EF"/>
    <w:rsid w:val="0017720A"/>
    <w:rsid w:val="00177272"/>
    <w:rsid w:val="001803E8"/>
    <w:rsid w:val="001806D5"/>
    <w:rsid w:val="00181343"/>
    <w:rsid w:val="00181CFC"/>
    <w:rsid w:val="00182034"/>
    <w:rsid w:val="00182832"/>
    <w:rsid w:val="00182C6C"/>
    <w:rsid w:val="001830DE"/>
    <w:rsid w:val="001838ED"/>
    <w:rsid w:val="00184114"/>
    <w:rsid w:val="001844F7"/>
    <w:rsid w:val="00184504"/>
    <w:rsid w:val="00184599"/>
    <w:rsid w:val="0018466B"/>
    <w:rsid w:val="0018468B"/>
    <w:rsid w:val="00184B81"/>
    <w:rsid w:val="00184E28"/>
    <w:rsid w:val="0018564C"/>
    <w:rsid w:val="00185F7D"/>
    <w:rsid w:val="0018610E"/>
    <w:rsid w:val="00186233"/>
    <w:rsid w:val="001864FD"/>
    <w:rsid w:val="00186AFB"/>
    <w:rsid w:val="00186C4B"/>
    <w:rsid w:val="001870E5"/>
    <w:rsid w:val="00187107"/>
    <w:rsid w:val="00187A44"/>
    <w:rsid w:val="0019012A"/>
    <w:rsid w:val="00190A7C"/>
    <w:rsid w:val="00190AFF"/>
    <w:rsid w:val="00191132"/>
    <w:rsid w:val="00191463"/>
    <w:rsid w:val="00191ADB"/>
    <w:rsid w:val="00191D23"/>
    <w:rsid w:val="001921BA"/>
    <w:rsid w:val="00192568"/>
    <w:rsid w:val="0019299A"/>
    <w:rsid w:val="00192CB8"/>
    <w:rsid w:val="001933E0"/>
    <w:rsid w:val="00193CDC"/>
    <w:rsid w:val="001943EE"/>
    <w:rsid w:val="0019441F"/>
    <w:rsid w:val="001944D1"/>
    <w:rsid w:val="00194A57"/>
    <w:rsid w:val="00194AB7"/>
    <w:rsid w:val="001951FD"/>
    <w:rsid w:val="001955DE"/>
    <w:rsid w:val="00195B83"/>
    <w:rsid w:val="00195D03"/>
    <w:rsid w:val="00195E46"/>
    <w:rsid w:val="00195FB8"/>
    <w:rsid w:val="00196063"/>
    <w:rsid w:val="0019642C"/>
    <w:rsid w:val="0019746C"/>
    <w:rsid w:val="00197498"/>
    <w:rsid w:val="00197518"/>
    <w:rsid w:val="00197577"/>
    <w:rsid w:val="00197D7E"/>
    <w:rsid w:val="001A048D"/>
    <w:rsid w:val="001A0515"/>
    <w:rsid w:val="001A06E4"/>
    <w:rsid w:val="001A0859"/>
    <w:rsid w:val="001A08C1"/>
    <w:rsid w:val="001A0ADB"/>
    <w:rsid w:val="001A0BD1"/>
    <w:rsid w:val="001A0C66"/>
    <w:rsid w:val="001A1472"/>
    <w:rsid w:val="001A1A8C"/>
    <w:rsid w:val="001A1C01"/>
    <w:rsid w:val="001A1E68"/>
    <w:rsid w:val="001A215E"/>
    <w:rsid w:val="001A2753"/>
    <w:rsid w:val="001A2A61"/>
    <w:rsid w:val="001A2CC6"/>
    <w:rsid w:val="001A3003"/>
    <w:rsid w:val="001A3A98"/>
    <w:rsid w:val="001A4141"/>
    <w:rsid w:val="001A41E1"/>
    <w:rsid w:val="001A45DC"/>
    <w:rsid w:val="001A4881"/>
    <w:rsid w:val="001A4DDF"/>
    <w:rsid w:val="001A5AEE"/>
    <w:rsid w:val="001A5BDB"/>
    <w:rsid w:val="001A5CD8"/>
    <w:rsid w:val="001A6530"/>
    <w:rsid w:val="001A6A6C"/>
    <w:rsid w:val="001A77BC"/>
    <w:rsid w:val="001A7946"/>
    <w:rsid w:val="001A7F25"/>
    <w:rsid w:val="001B02CC"/>
    <w:rsid w:val="001B02F0"/>
    <w:rsid w:val="001B032D"/>
    <w:rsid w:val="001B041A"/>
    <w:rsid w:val="001B069D"/>
    <w:rsid w:val="001B08D7"/>
    <w:rsid w:val="001B0A98"/>
    <w:rsid w:val="001B0B08"/>
    <w:rsid w:val="001B127A"/>
    <w:rsid w:val="001B166C"/>
    <w:rsid w:val="001B1798"/>
    <w:rsid w:val="001B190B"/>
    <w:rsid w:val="001B1D32"/>
    <w:rsid w:val="001B2166"/>
    <w:rsid w:val="001B22C2"/>
    <w:rsid w:val="001B2869"/>
    <w:rsid w:val="001B29F1"/>
    <w:rsid w:val="001B2C1A"/>
    <w:rsid w:val="001B302D"/>
    <w:rsid w:val="001B3392"/>
    <w:rsid w:val="001B3801"/>
    <w:rsid w:val="001B3813"/>
    <w:rsid w:val="001B4168"/>
    <w:rsid w:val="001B5351"/>
    <w:rsid w:val="001B5B9B"/>
    <w:rsid w:val="001B6337"/>
    <w:rsid w:val="001B675A"/>
    <w:rsid w:val="001B6822"/>
    <w:rsid w:val="001B69C5"/>
    <w:rsid w:val="001B6B18"/>
    <w:rsid w:val="001B707E"/>
    <w:rsid w:val="001B70C9"/>
    <w:rsid w:val="001B7125"/>
    <w:rsid w:val="001B7400"/>
    <w:rsid w:val="001C005F"/>
    <w:rsid w:val="001C024A"/>
    <w:rsid w:val="001C0350"/>
    <w:rsid w:val="001C09E1"/>
    <w:rsid w:val="001C0CA5"/>
    <w:rsid w:val="001C118A"/>
    <w:rsid w:val="001C1365"/>
    <w:rsid w:val="001C1423"/>
    <w:rsid w:val="001C172D"/>
    <w:rsid w:val="001C1F97"/>
    <w:rsid w:val="001C1FC7"/>
    <w:rsid w:val="001C297B"/>
    <w:rsid w:val="001C29B7"/>
    <w:rsid w:val="001C370C"/>
    <w:rsid w:val="001C3E58"/>
    <w:rsid w:val="001C3F4F"/>
    <w:rsid w:val="001C4874"/>
    <w:rsid w:val="001C4E2A"/>
    <w:rsid w:val="001C5823"/>
    <w:rsid w:val="001C5A21"/>
    <w:rsid w:val="001C63DC"/>
    <w:rsid w:val="001C651D"/>
    <w:rsid w:val="001C73B2"/>
    <w:rsid w:val="001C759A"/>
    <w:rsid w:val="001C75D8"/>
    <w:rsid w:val="001C766D"/>
    <w:rsid w:val="001C7765"/>
    <w:rsid w:val="001D0A5D"/>
    <w:rsid w:val="001D0BBD"/>
    <w:rsid w:val="001D11BA"/>
    <w:rsid w:val="001D1653"/>
    <w:rsid w:val="001D1AD7"/>
    <w:rsid w:val="001D3281"/>
    <w:rsid w:val="001D3717"/>
    <w:rsid w:val="001D379E"/>
    <w:rsid w:val="001D3AF0"/>
    <w:rsid w:val="001D3B3F"/>
    <w:rsid w:val="001D3DD5"/>
    <w:rsid w:val="001D3DFF"/>
    <w:rsid w:val="001D3EF9"/>
    <w:rsid w:val="001D4586"/>
    <w:rsid w:val="001D46F7"/>
    <w:rsid w:val="001D4E61"/>
    <w:rsid w:val="001D511E"/>
    <w:rsid w:val="001D529E"/>
    <w:rsid w:val="001D545A"/>
    <w:rsid w:val="001D588B"/>
    <w:rsid w:val="001D58B2"/>
    <w:rsid w:val="001D5953"/>
    <w:rsid w:val="001D5A32"/>
    <w:rsid w:val="001D5D49"/>
    <w:rsid w:val="001D5F99"/>
    <w:rsid w:val="001D64BE"/>
    <w:rsid w:val="001D65C5"/>
    <w:rsid w:val="001D664C"/>
    <w:rsid w:val="001D7258"/>
    <w:rsid w:val="001D778C"/>
    <w:rsid w:val="001D77D9"/>
    <w:rsid w:val="001D7DA0"/>
    <w:rsid w:val="001E01B5"/>
    <w:rsid w:val="001E0CE6"/>
    <w:rsid w:val="001E0E58"/>
    <w:rsid w:val="001E1054"/>
    <w:rsid w:val="001E1958"/>
    <w:rsid w:val="001E22DB"/>
    <w:rsid w:val="001E24B4"/>
    <w:rsid w:val="001E332F"/>
    <w:rsid w:val="001E336C"/>
    <w:rsid w:val="001E3503"/>
    <w:rsid w:val="001E378F"/>
    <w:rsid w:val="001E394F"/>
    <w:rsid w:val="001E42B0"/>
    <w:rsid w:val="001E4553"/>
    <w:rsid w:val="001E462B"/>
    <w:rsid w:val="001E4FF5"/>
    <w:rsid w:val="001E5AA4"/>
    <w:rsid w:val="001E5E45"/>
    <w:rsid w:val="001E5E63"/>
    <w:rsid w:val="001E5EB8"/>
    <w:rsid w:val="001E6254"/>
    <w:rsid w:val="001E64EE"/>
    <w:rsid w:val="001E670A"/>
    <w:rsid w:val="001E689F"/>
    <w:rsid w:val="001E6F03"/>
    <w:rsid w:val="001E7295"/>
    <w:rsid w:val="001E7410"/>
    <w:rsid w:val="001E7A91"/>
    <w:rsid w:val="001E7AED"/>
    <w:rsid w:val="001E7D72"/>
    <w:rsid w:val="001F00A0"/>
    <w:rsid w:val="001F03BA"/>
    <w:rsid w:val="001F046C"/>
    <w:rsid w:val="001F0592"/>
    <w:rsid w:val="001F106F"/>
    <w:rsid w:val="001F1093"/>
    <w:rsid w:val="001F1445"/>
    <w:rsid w:val="001F16CA"/>
    <w:rsid w:val="001F1B0D"/>
    <w:rsid w:val="001F1C2F"/>
    <w:rsid w:val="001F25D9"/>
    <w:rsid w:val="001F2933"/>
    <w:rsid w:val="001F2F4C"/>
    <w:rsid w:val="001F3A74"/>
    <w:rsid w:val="001F3B42"/>
    <w:rsid w:val="001F3E55"/>
    <w:rsid w:val="001F418A"/>
    <w:rsid w:val="001F42F2"/>
    <w:rsid w:val="001F436C"/>
    <w:rsid w:val="001F4525"/>
    <w:rsid w:val="001F490F"/>
    <w:rsid w:val="001F4983"/>
    <w:rsid w:val="001F4E07"/>
    <w:rsid w:val="001F54A9"/>
    <w:rsid w:val="001F57C3"/>
    <w:rsid w:val="001F5BBF"/>
    <w:rsid w:val="001F6284"/>
    <w:rsid w:val="001F6340"/>
    <w:rsid w:val="001F6635"/>
    <w:rsid w:val="001F6AB0"/>
    <w:rsid w:val="001F6AC5"/>
    <w:rsid w:val="001F6F3B"/>
    <w:rsid w:val="002008E7"/>
    <w:rsid w:val="00200BC6"/>
    <w:rsid w:val="00200DC1"/>
    <w:rsid w:val="00200EDD"/>
    <w:rsid w:val="00200FFC"/>
    <w:rsid w:val="00201390"/>
    <w:rsid w:val="002014B9"/>
    <w:rsid w:val="00201A8E"/>
    <w:rsid w:val="00201CC3"/>
    <w:rsid w:val="00201D82"/>
    <w:rsid w:val="00201EF0"/>
    <w:rsid w:val="00202524"/>
    <w:rsid w:val="00202A06"/>
    <w:rsid w:val="00202B3B"/>
    <w:rsid w:val="0020328E"/>
    <w:rsid w:val="00203F1D"/>
    <w:rsid w:val="0020406F"/>
    <w:rsid w:val="00204107"/>
    <w:rsid w:val="00204368"/>
    <w:rsid w:val="0020477A"/>
    <w:rsid w:val="00204AC0"/>
    <w:rsid w:val="00204ECA"/>
    <w:rsid w:val="00205243"/>
    <w:rsid w:val="0020534C"/>
    <w:rsid w:val="00205446"/>
    <w:rsid w:val="0020544B"/>
    <w:rsid w:val="00205C11"/>
    <w:rsid w:val="0020639E"/>
    <w:rsid w:val="00206B1A"/>
    <w:rsid w:val="00206B9C"/>
    <w:rsid w:val="00206D1F"/>
    <w:rsid w:val="00207108"/>
    <w:rsid w:val="0020710D"/>
    <w:rsid w:val="00207260"/>
    <w:rsid w:val="00207E6F"/>
    <w:rsid w:val="002100BE"/>
    <w:rsid w:val="00210955"/>
    <w:rsid w:val="00210CB8"/>
    <w:rsid w:val="002122A9"/>
    <w:rsid w:val="00212493"/>
    <w:rsid w:val="00212C32"/>
    <w:rsid w:val="00213036"/>
    <w:rsid w:val="002131A2"/>
    <w:rsid w:val="00213C38"/>
    <w:rsid w:val="0021431B"/>
    <w:rsid w:val="002143F6"/>
    <w:rsid w:val="00214750"/>
    <w:rsid w:val="002148EB"/>
    <w:rsid w:val="00214A33"/>
    <w:rsid w:val="00214B22"/>
    <w:rsid w:val="00214E67"/>
    <w:rsid w:val="002151C9"/>
    <w:rsid w:val="002157D1"/>
    <w:rsid w:val="0021591C"/>
    <w:rsid w:val="00216410"/>
    <w:rsid w:val="00216561"/>
    <w:rsid w:val="00216640"/>
    <w:rsid w:val="00216823"/>
    <w:rsid w:val="0021685B"/>
    <w:rsid w:val="00216D3C"/>
    <w:rsid w:val="00216D5F"/>
    <w:rsid w:val="00216D63"/>
    <w:rsid w:val="00217934"/>
    <w:rsid w:val="00217DE2"/>
    <w:rsid w:val="002202B1"/>
    <w:rsid w:val="0022087D"/>
    <w:rsid w:val="00220A42"/>
    <w:rsid w:val="0022171B"/>
    <w:rsid w:val="00221A33"/>
    <w:rsid w:val="00222272"/>
    <w:rsid w:val="00222281"/>
    <w:rsid w:val="00222314"/>
    <w:rsid w:val="00222411"/>
    <w:rsid w:val="00222488"/>
    <w:rsid w:val="002228F3"/>
    <w:rsid w:val="00222E25"/>
    <w:rsid w:val="00223031"/>
    <w:rsid w:val="0022304B"/>
    <w:rsid w:val="0022387D"/>
    <w:rsid w:val="00223C37"/>
    <w:rsid w:val="00223E33"/>
    <w:rsid w:val="00224A26"/>
    <w:rsid w:val="00224E9D"/>
    <w:rsid w:val="002251FC"/>
    <w:rsid w:val="00225257"/>
    <w:rsid w:val="002253C2"/>
    <w:rsid w:val="002257D8"/>
    <w:rsid w:val="00225CDE"/>
    <w:rsid w:val="00225CF3"/>
    <w:rsid w:val="00226272"/>
    <w:rsid w:val="00226765"/>
    <w:rsid w:val="0022681E"/>
    <w:rsid w:val="00226C85"/>
    <w:rsid w:val="00226F64"/>
    <w:rsid w:val="00227B09"/>
    <w:rsid w:val="00227D27"/>
    <w:rsid w:val="00227DE6"/>
    <w:rsid w:val="002319AF"/>
    <w:rsid w:val="00231B8F"/>
    <w:rsid w:val="00231C59"/>
    <w:rsid w:val="0023250C"/>
    <w:rsid w:val="0023310D"/>
    <w:rsid w:val="00233708"/>
    <w:rsid w:val="002337BD"/>
    <w:rsid w:val="002340AE"/>
    <w:rsid w:val="002349EA"/>
    <w:rsid w:val="00234C08"/>
    <w:rsid w:val="0023562D"/>
    <w:rsid w:val="002361A1"/>
    <w:rsid w:val="00236247"/>
    <w:rsid w:val="00236480"/>
    <w:rsid w:val="002364B2"/>
    <w:rsid w:val="00236BC0"/>
    <w:rsid w:val="00236F03"/>
    <w:rsid w:val="00236F95"/>
    <w:rsid w:val="00237EDF"/>
    <w:rsid w:val="002401D1"/>
    <w:rsid w:val="002406B3"/>
    <w:rsid w:val="002406E7"/>
    <w:rsid w:val="00240F69"/>
    <w:rsid w:val="00242A5A"/>
    <w:rsid w:val="00242B06"/>
    <w:rsid w:val="00242C33"/>
    <w:rsid w:val="00242C66"/>
    <w:rsid w:val="00242E4E"/>
    <w:rsid w:val="00243546"/>
    <w:rsid w:val="00243611"/>
    <w:rsid w:val="00244424"/>
    <w:rsid w:val="0024471B"/>
    <w:rsid w:val="002447E8"/>
    <w:rsid w:val="00244FF3"/>
    <w:rsid w:val="002452DC"/>
    <w:rsid w:val="002455A9"/>
    <w:rsid w:val="0024584D"/>
    <w:rsid w:val="00245A54"/>
    <w:rsid w:val="00245A5E"/>
    <w:rsid w:val="00245C16"/>
    <w:rsid w:val="00245E99"/>
    <w:rsid w:val="0024611D"/>
    <w:rsid w:val="0024612B"/>
    <w:rsid w:val="00246AB5"/>
    <w:rsid w:val="00246C52"/>
    <w:rsid w:val="00246C79"/>
    <w:rsid w:val="00246EB4"/>
    <w:rsid w:val="00246F21"/>
    <w:rsid w:val="0024785D"/>
    <w:rsid w:val="00247964"/>
    <w:rsid w:val="00247981"/>
    <w:rsid w:val="00247E54"/>
    <w:rsid w:val="00247E8B"/>
    <w:rsid w:val="00247F5F"/>
    <w:rsid w:val="00250162"/>
    <w:rsid w:val="0025026F"/>
    <w:rsid w:val="0025027F"/>
    <w:rsid w:val="002504B9"/>
    <w:rsid w:val="002506FC"/>
    <w:rsid w:val="00250725"/>
    <w:rsid w:val="002518DF"/>
    <w:rsid w:val="00252439"/>
    <w:rsid w:val="002529D8"/>
    <w:rsid w:val="00252CEB"/>
    <w:rsid w:val="002533E1"/>
    <w:rsid w:val="002534A4"/>
    <w:rsid w:val="0025355E"/>
    <w:rsid w:val="00254AEE"/>
    <w:rsid w:val="00255E18"/>
    <w:rsid w:val="0025629E"/>
    <w:rsid w:val="0025655A"/>
    <w:rsid w:val="00256596"/>
    <w:rsid w:val="00256B64"/>
    <w:rsid w:val="00256B82"/>
    <w:rsid w:val="00256CDA"/>
    <w:rsid w:val="00256E81"/>
    <w:rsid w:val="00256F0C"/>
    <w:rsid w:val="00257357"/>
    <w:rsid w:val="00257666"/>
    <w:rsid w:val="0025797C"/>
    <w:rsid w:val="002579CD"/>
    <w:rsid w:val="00257A90"/>
    <w:rsid w:val="00257CBA"/>
    <w:rsid w:val="00260158"/>
    <w:rsid w:val="00260429"/>
    <w:rsid w:val="0026046D"/>
    <w:rsid w:val="002606C4"/>
    <w:rsid w:val="00260C9E"/>
    <w:rsid w:val="00260D10"/>
    <w:rsid w:val="00262673"/>
    <w:rsid w:val="00262A4B"/>
    <w:rsid w:val="00262F83"/>
    <w:rsid w:val="00263164"/>
    <w:rsid w:val="002634D8"/>
    <w:rsid w:val="0026350C"/>
    <w:rsid w:val="00263F01"/>
    <w:rsid w:val="0026422D"/>
    <w:rsid w:val="00264259"/>
    <w:rsid w:val="002645FB"/>
    <w:rsid w:val="00264E10"/>
    <w:rsid w:val="002650E0"/>
    <w:rsid w:val="00265397"/>
    <w:rsid w:val="002656FE"/>
    <w:rsid w:val="00265774"/>
    <w:rsid w:val="002669E0"/>
    <w:rsid w:val="002673AB"/>
    <w:rsid w:val="00267ABC"/>
    <w:rsid w:val="00267AE0"/>
    <w:rsid w:val="00267C9D"/>
    <w:rsid w:val="00270076"/>
    <w:rsid w:val="0027010A"/>
    <w:rsid w:val="0027016A"/>
    <w:rsid w:val="00270608"/>
    <w:rsid w:val="00270737"/>
    <w:rsid w:val="0027096A"/>
    <w:rsid w:val="00270BD8"/>
    <w:rsid w:val="00270D49"/>
    <w:rsid w:val="00270D94"/>
    <w:rsid w:val="00270E13"/>
    <w:rsid w:val="0027119E"/>
    <w:rsid w:val="0027137A"/>
    <w:rsid w:val="002714BD"/>
    <w:rsid w:val="002714D9"/>
    <w:rsid w:val="002716F4"/>
    <w:rsid w:val="00271C49"/>
    <w:rsid w:val="00271DA3"/>
    <w:rsid w:val="0027253F"/>
    <w:rsid w:val="002725A3"/>
    <w:rsid w:val="002729B3"/>
    <w:rsid w:val="00272D1C"/>
    <w:rsid w:val="002734C6"/>
    <w:rsid w:val="002737C8"/>
    <w:rsid w:val="00273C53"/>
    <w:rsid w:val="002742DE"/>
    <w:rsid w:val="00274A72"/>
    <w:rsid w:val="00274C28"/>
    <w:rsid w:val="00275703"/>
    <w:rsid w:val="00275D29"/>
    <w:rsid w:val="0027654A"/>
    <w:rsid w:val="00277521"/>
    <w:rsid w:val="0028058E"/>
    <w:rsid w:val="00280C08"/>
    <w:rsid w:val="00280D85"/>
    <w:rsid w:val="002817F3"/>
    <w:rsid w:val="002819C9"/>
    <w:rsid w:val="00282032"/>
    <w:rsid w:val="00282061"/>
    <w:rsid w:val="00282497"/>
    <w:rsid w:val="002825AD"/>
    <w:rsid w:val="002828A0"/>
    <w:rsid w:val="00282D4E"/>
    <w:rsid w:val="0028324E"/>
    <w:rsid w:val="0028332B"/>
    <w:rsid w:val="00283487"/>
    <w:rsid w:val="002835DB"/>
    <w:rsid w:val="00283924"/>
    <w:rsid w:val="002839F1"/>
    <w:rsid w:val="00283AA6"/>
    <w:rsid w:val="00283AED"/>
    <w:rsid w:val="00283C99"/>
    <w:rsid w:val="002842B9"/>
    <w:rsid w:val="002842F4"/>
    <w:rsid w:val="0028436D"/>
    <w:rsid w:val="00285433"/>
    <w:rsid w:val="002857A1"/>
    <w:rsid w:val="00285A6C"/>
    <w:rsid w:val="00285C07"/>
    <w:rsid w:val="00286575"/>
    <w:rsid w:val="002874DC"/>
    <w:rsid w:val="00287908"/>
    <w:rsid w:val="00287AFF"/>
    <w:rsid w:val="00290D6B"/>
    <w:rsid w:val="00290EE0"/>
    <w:rsid w:val="002913C8"/>
    <w:rsid w:val="0029163E"/>
    <w:rsid w:val="002918AF"/>
    <w:rsid w:val="00291F06"/>
    <w:rsid w:val="00291FC0"/>
    <w:rsid w:val="00292779"/>
    <w:rsid w:val="00292ECD"/>
    <w:rsid w:val="002940C7"/>
    <w:rsid w:val="00294256"/>
    <w:rsid w:val="0029426A"/>
    <w:rsid w:val="0029435D"/>
    <w:rsid w:val="00294C0E"/>
    <w:rsid w:val="00294C88"/>
    <w:rsid w:val="0029532A"/>
    <w:rsid w:val="0029554E"/>
    <w:rsid w:val="00295D38"/>
    <w:rsid w:val="002960F2"/>
    <w:rsid w:val="002962C2"/>
    <w:rsid w:val="00296977"/>
    <w:rsid w:val="00296C03"/>
    <w:rsid w:val="00297232"/>
    <w:rsid w:val="00297981"/>
    <w:rsid w:val="002A062F"/>
    <w:rsid w:val="002A09A6"/>
    <w:rsid w:val="002A1BE6"/>
    <w:rsid w:val="002A1C0C"/>
    <w:rsid w:val="002A2459"/>
    <w:rsid w:val="002A2BD2"/>
    <w:rsid w:val="002A2CC2"/>
    <w:rsid w:val="002A2EC5"/>
    <w:rsid w:val="002A32A8"/>
    <w:rsid w:val="002A3543"/>
    <w:rsid w:val="002A38F2"/>
    <w:rsid w:val="002A3B30"/>
    <w:rsid w:val="002A44DB"/>
    <w:rsid w:val="002A4AB1"/>
    <w:rsid w:val="002A4C7D"/>
    <w:rsid w:val="002A50F5"/>
    <w:rsid w:val="002A51C1"/>
    <w:rsid w:val="002A582C"/>
    <w:rsid w:val="002A62EB"/>
    <w:rsid w:val="002A6942"/>
    <w:rsid w:val="002A6963"/>
    <w:rsid w:val="002A6A66"/>
    <w:rsid w:val="002A6FBA"/>
    <w:rsid w:val="002A7352"/>
    <w:rsid w:val="002A7D19"/>
    <w:rsid w:val="002B04E0"/>
    <w:rsid w:val="002B04F6"/>
    <w:rsid w:val="002B09DC"/>
    <w:rsid w:val="002B0AF3"/>
    <w:rsid w:val="002B0D56"/>
    <w:rsid w:val="002B0F63"/>
    <w:rsid w:val="002B1035"/>
    <w:rsid w:val="002B1738"/>
    <w:rsid w:val="002B1F55"/>
    <w:rsid w:val="002B21B9"/>
    <w:rsid w:val="002B22F4"/>
    <w:rsid w:val="002B2A95"/>
    <w:rsid w:val="002B2C79"/>
    <w:rsid w:val="002B2E92"/>
    <w:rsid w:val="002B2F32"/>
    <w:rsid w:val="002B3D03"/>
    <w:rsid w:val="002B4571"/>
    <w:rsid w:val="002B4759"/>
    <w:rsid w:val="002B481D"/>
    <w:rsid w:val="002B4B72"/>
    <w:rsid w:val="002B6674"/>
    <w:rsid w:val="002B6D4D"/>
    <w:rsid w:val="002B7621"/>
    <w:rsid w:val="002B793E"/>
    <w:rsid w:val="002C0E7B"/>
    <w:rsid w:val="002C1328"/>
    <w:rsid w:val="002C13B9"/>
    <w:rsid w:val="002C1423"/>
    <w:rsid w:val="002C1545"/>
    <w:rsid w:val="002C15D9"/>
    <w:rsid w:val="002C1C56"/>
    <w:rsid w:val="002C22C2"/>
    <w:rsid w:val="002C2664"/>
    <w:rsid w:val="002C2AA9"/>
    <w:rsid w:val="002C2C7E"/>
    <w:rsid w:val="002C356F"/>
    <w:rsid w:val="002C3C7F"/>
    <w:rsid w:val="002C4C95"/>
    <w:rsid w:val="002C526C"/>
    <w:rsid w:val="002C5478"/>
    <w:rsid w:val="002C5666"/>
    <w:rsid w:val="002C5777"/>
    <w:rsid w:val="002C5A21"/>
    <w:rsid w:val="002C5A40"/>
    <w:rsid w:val="002C5CE7"/>
    <w:rsid w:val="002C5FAA"/>
    <w:rsid w:val="002C6028"/>
    <w:rsid w:val="002C64B0"/>
    <w:rsid w:val="002C65FB"/>
    <w:rsid w:val="002C6A8A"/>
    <w:rsid w:val="002C79F0"/>
    <w:rsid w:val="002C7E02"/>
    <w:rsid w:val="002D0340"/>
    <w:rsid w:val="002D06BD"/>
    <w:rsid w:val="002D08EA"/>
    <w:rsid w:val="002D0993"/>
    <w:rsid w:val="002D147C"/>
    <w:rsid w:val="002D1D4D"/>
    <w:rsid w:val="002D1F14"/>
    <w:rsid w:val="002D2711"/>
    <w:rsid w:val="002D2E76"/>
    <w:rsid w:val="002D3049"/>
    <w:rsid w:val="002D331F"/>
    <w:rsid w:val="002D3C69"/>
    <w:rsid w:val="002D3E1D"/>
    <w:rsid w:val="002D3E7B"/>
    <w:rsid w:val="002D426E"/>
    <w:rsid w:val="002D4B71"/>
    <w:rsid w:val="002D5560"/>
    <w:rsid w:val="002D5B8D"/>
    <w:rsid w:val="002D6281"/>
    <w:rsid w:val="002D6372"/>
    <w:rsid w:val="002D644D"/>
    <w:rsid w:val="002D64BA"/>
    <w:rsid w:val="002D66A6"/>
    <w:rsid w:val="002D682D"/>
    <w:rsid w:val="002D6A03"/>
    <w:rsid w:val="002D6C8E"/>
    <w:rsid w:val="002D6DA7"/>
    <w:rsid w:val="002D7A08"/>
    <w:rsid w:val="002D7C4A"/>
    <w:rsid w:val="002D7E0A"/>
    <w:rsid w:val="002E0302"/>
    <w:rsid w:val="002E0BD4"/>
    <w:rsid w:val="002E0ED7"/>
    <w:rsid w:val="002E13D1"/>
    <w:rsid w:val="002E140F"/>
    <w:rsid w:val="002E16C6"/>
    <w:rsid w:val="002E18EE"/>
    <w:rsid w:val="002E1CD8"/>
    <w:rsid w:val="002E205E"/>
    <w:rsid w:val="002E2825"/>
    <w:rsid w:val="002E2A97"/>
    <w:rsid w:val="002E2CD2"/>
    <w:rsid w:val="002E3024"/>
    <w:rsid w:val="002E305C"/>
    <w:rsid w:val="002E326B"/>
    <w:rsid w:val="002E361D"/>
    <w:rsid w:val="002E3E96"/>
    <w:rsid w:val="002E433F"/>
    <w:rsid w:val="002E47A8"/>
    <w:rsid w:val="002E4AE8"/>
    <w:rsid w:val="002E4C20"/>
    <w:rsid w:val="002E4F40"/>
    <w:rsid w:val="002E5076"/>
    <w:rsid w:val="002E51A2"/>
    <w:rsid w:val="002E524E"/>
    <w:rsid w:val="002E5A13"/>
    <w:rsid w:val="002E5C2A"/>
    <w:rsid w:val="002E61AE"/>
    <w:rsid w:val="002E65D7"/>
    <w:rsid w:val="002E6FD7"/>
    <w:rsid w:val="002E74D7"/>
    <w:rsid w:val="002E7608"/>
    <w:rsid w:val="002E7B80"/>
    <w:rsid w:val="002E7F72"/>
    <w:rsid w:val="002F00B4"/>
    <w:rsid w:val="002F017E"/>
    <w:rsid w:val="002F055D"/>
    <w:rsid w:val="002F0BFD"/>
    <w:rsid w:val="002F0FB0"/>
    <w:rsid w:val="002F1A36"/>
    <w:rsid w:val="002F1F9C"/>
    <w:rsid w:val="002F2324"/>
    <w:rsid w:val="002F2481"/>
    <w:rsid w:val="002F296D"/>
    <w:rsid w:val="002F29A8"/>
    <w:rsid w:val="002F2D46"/>
    <w:rsid w:val="002F3004"/>
    <w:rsid w:val="002F4783"/>
    <w:rsid w:val="002F5771"/>
    <w:rsid w:val="002F6663"/>
    <w:rsid w:val="002F6CC6"/>
    <w:rsid w:val="002F70C2"/>
    <w:rsid w:val="003001CB"/>
    <w:rsid w:val="00300837"/>
    <w:rsid w:val="003011D8"/>
    <w:rsid w:val="0030177B"/>
    <w:rsid w:val="003017E6"/>
    <w:rsid w:val="00301C7B"/>
    <w:rsid w:val="00301EAF"/>
    <w:rsid w:val="00301EF4"/>
    <w:rsid w:val="003027D4"/>
    <w:rsid w:val="00302A9A"/>
    <w:rsid w:val="00302C3A"/>
    <w:rsid w:val="0030306C"/>
    <w:rsid w:val="00303312"/>
    <w:rsid w:val="0030379F"/>
    <w:rsid w:val="00304328"/>
    <w:rsid w:val="00304503"/>
    <w:rsid w:val="0030486A"/>
    <w:rsid w:val="003055BC"/>
    <w:rsid w:val="00305B96"/>
    <w:rsid w:val="00305CF6"/>
    <w:rsid w:val="00305EC7"/>
    <w:rsid w:val="0030613A"/>
    <w:rsid w:val="00306150"/>
    <w:rsid w:val="003061F0"/>
    <w:rsid w:val="003064B3"/>
    <w:rsid w:val="0030661D"/>
    <w:rsid w:val="00306632"/>
    <w:rsid w:val="003066E7"/>
    <w:rsid w:val="003075ED"/>
    <w:rsid w:val="00307FCB"/>
    <w:rsid w:val="003102E8"/>
    <w:rsid w:val="003106E5"/>
    <w:rsid w:val="0031079F"/>
    <w:rsid w:val="003108E8"/>
    <w:rsid w:val="00310E34"/>
    <w:rsid w:val="003112FD"/>
    <w:rsid w:val="00311A20"/>
    <w:rsid w:val="0031200E"/>
    <w:rsid w:val="00312694"/>
    <w:rsid w:val="00312BEE"/>
    <w:rsid w:val="003132FD"/>
    <w:rsid w:val="00313375"/>
    <w:rsid w:val="003133B1"/>
    <w:rsid w:val="00313996"/>
    <w:rsid w:val="003139BF"/>
    <w:rsid w:val="00314A89"/>
    <w:rsid w:val="00314BEA"/>
    <w:rsid w:val="00314CDC"/>
    <w:rsid w:val="00314E15"/>
    <w:rsid w:val="00314F87"/>
    <w:rsid w:val="003150D0"/>
    <w:rsid w:val="003155A2"/>
    <w:rsid w:val="0031580B"/>
    <w:rsid w:val="00315902"/>
    <w:rsid w:val="0031601D"/>
    <w:rsid w:val="003165ED"/>
    <w:rsid w:val="00316823"/>
    <w:rsid w:val="00316867"/>
    <w:rsid w:val="0031749E"/>
    <w:rsid w:val="00317636"/>
    <w:rsid w:val="003177BD"/>
    <w:rsid w:val="003179EF"/>
    <w:rsid w:val="00317A1C"/>
    <w:rsid w:val="00317A8A"/>
    <w:rsid w:val="00317BB9"/>
    <w:rsid w:val="00317C3F"/>
    <w:rsid w:val="00317FD5"/>
    <w:rsid w:val="003203CC"/>
    <w:rsid w:val="003205B8"/>
    <w:rsid w:val="0032080F"/>
    <w:rsid w:val="00320968"/>
    <w:rsid w:val="0032135C"/>
    <w:rsid w:val="003217C9"/>
    <w:rsid w:val="00321937"/>
    <w:rsid w:val="00321B4F"/>
    <w:rsid w:val="00322689"/>
    <w:rsid w:val="00322A10"/>
    <w:rsid w:val="003233CE"/>
    <w:rsid w:val="0032389B"/>
    <w:rsid w:val="00323A4D"/>
    <w:rsid w:val="00323CAA"/>
    <w:rsid w:val="00324549"/>
    <w:rsid w:val="00324E17"/>
    <w:rsid w:val="003251F5"/>
    <w:rsid w:val="00325739"/>
    <w:rsid w:val="00325ECA"/>
    <w:rsid w:val="003261BE"/>
    <w:rsid w:val="0032637D"/>
    <w:rsid w:val="0032681C"/>
    <w:rsid w:val="00327456"/>
    <w:rsid w:val="0032749B"/>
    <w:rsid w:val="00327805"/>
    <w:rsid w:val="0032789D"/>
    <w:rsid w:val="00327B41"/>
    <w:rsid w:val="00327B7D"/>
    <w:rsid w:val="00327B8C"/>
    <w:rsid w:val="00327F6E"/>
    <w:rsid w:val="00327FD6"/>
    <w:rsid w:val="003309CB"/>
    <w:rsid w:val="00330B79"/>
    <w:rsid w:val="00330E3D"/>
    <w:rsid w:val="00330ED3"/>
    <w:rsid w:val="00330F70"/>
    <w:rsid w:val="003313F1"/>
    <w:rsid w:val="00331446"/>
    <w:rsid w:val="003318B3"/>
    <w:rsid w:val="00331B20"/>
    <w:rsid w:val="00332396"/>
    <w:rsid w:val="00332521"/>
    <w:rsid w:val="003329A3"/>
    <w:rsid w:val="00332BC2"/>
    <w:rsid w:val="00332D15"/>
    <w:rsid w:val="00332FBD"/>
    <w:rsid w:val="0033362F"/>
    <w:rsid w:val="003336B4"/>
    <w:rsid w:val="00333AD8"/>
    <w:rsid w:val="00333EDD"/>
    <w:rsid w:val="00334281"/>
    <w:rsid w:val="00334317"/>
    <w:rsid w:val="003343CE"/>
    <w:rsid w:val="00334707"/>
    <w:rsid w:val="00334808"/>
    <w:rsid w:val="00334BE4"/>
    <w:rsid w:val="00335044"/>
    <w:rsid w:val="0033543F"/>
    <w:rsid w:val="003357A3"/>
    <w:rsid w:val="003358A7"/>
    <w:rsid w:val="00335B77"/>
    <w:rsid w:val="00336524"/>
    <w:rsid w:val="0033795D"/>
    <w:rsid w:val="0034001A"/>
    <w:rsid w:val="003402AE"/>
    <w:rsid w:val="003408D5"/>
    <w:rsid w:val="00341380"/>
    <w:rsid w:val="0034183F"/>
    <w:rsid w:val="00341CAB"/>
    <w:rsid w:val="003425AA"/>
    <w:rsid w:val="0034277F"/>
    <w:rsid w:val="003428DB"/>
    <w:rsid w:val="00342E62"/>
    <w:rsid w:val="00343333"/>
    <w:rsid w:val="00343AC4"/>
    <w:rsid w:val="00343BD8"/>
    <w:rsid w:val="0034407D"/>
    <w:rsid w:val="00344321"/>
    <w:rsid w:val="00344CA2"/>
    <w:rsid w:val="00344E58"/>
    <w:rsid w:val="00345AE0"/>
    <w:rsid w:val="00345F41"/>
    <w:rsid w:val="00346061"/>
    <w:rsid w:val="00346D0E"/>
    <w:rsid w:val="00346E30"/>
    <w:rsid w:val="00347118"/>
    <w:rsid w:val="003476F0"/>
    <w:rsid w:val="0034790E"/>
    <w:rsid w:val="003505F9"/>
    <w:rsid w:val="003508BE"/>
    <w:rsid w:val="00350A10"/>
    <w:rsid w:val="00350BCB"/>
    <w:rsid w:val="00350D04"/>
    <w:rsid w:val="003510D7"/>
    <w:rsid w:val="003516B4"/>
    <w:rsid w:val="003517C1"/>
    <w:rsid w:val="00351848"/>
    <w:rsid w:val="00351CAA"/>
    <w:rsid w:val="003520EE"/>
    <w:rsid w:val="00352134"/>
    <w:rsid w:val="0035296A"/>
    <w:rsid w:val="00352A2F"/>
    <w:rsid w:val="003530EB"/>
    <w:rsid w:val="003533B1"/>
    <w:rsid w:val="00353869"/>
    <w:rsid w:val="00353918"/>
    <w:rsid w:val="00353CFB"/>
    <w:rsid w:val="00353FA8"/>
    <w:rsid w:val="00354081"/>
    <w:rsid w:val="003546E2"/>
    <w:rsid w:val="00355984"/>
    <w:rsid w:val="00355BE8"/>
    <w:rsid w:val="00355CFD"/>
    <w:rsid w:val="00355FFC"/>
    <w:rsid w:val="00356302"/>
    <w:rsid w:val="00356AB8"/>
    <w:rsid w:val="00356FED"/>
    <w:rsid w:val="00357A1D"/>
    <w:rsid w:val="00357F9A"/>
    <w:rsid w:val="003600EC"/>
    <w:rsid w:val="00360275"/>
    <w:rsid w:val="00360463"/>
    <w:rsid w:val="0036060E"/>
    <w:rsid w:val="0036097B"/>
    <w:rsid w:val="0036174B"/>
    <w:rsid w:val="00361B13"/>
    <w:rsid w:val="00361B18"/>
    <w:rsid w:val="00361C69"/>
    <w:rsid w:val="00361DDA"/>
    <w:rsid w:val="00362178"/>
    <w:rsid w:val="003628B3"/>
    <w:rsid w:val="00362B0D"/>
    <w:rsid w:val="00363322"/>
    <w:rsid w:val="0036338C"/>
    <w:rsid w:val="003633A6"/>
    <w:rsid w:val="003633A8"/>
    <w:rsid w:val="0036370D"/>
    <w:rsid w:val="00363AA4"/>
    <w:rsid w:val="0036423F"/>
    <w:rsid w:val="00364336"/>
    <w:rsid w:val="00364AFF"/>
    <w:rsid w:val="0036500C"/>
    <w:rsid w:val="0036506E"/>
    <w:rsid w:val="00365160"/>
    <w:rsid w:val="00365491"/>
    <w:rsid w:val="00365CF3"/>
    <w:rsid w:val="003660F6"/>
    <w:rsid w:val="00366816"/>
    <w:rsid w:val="00366EFA"/>
    <w:rsid w:val="003671F8"/>
    <w:rsid w:val="00367637"/>
    <w:rsid w:val="00367B3E"/>
    <w:rsid w:val="00367C03"/>
    <w:rsid w:val="0037026F"/>
    <w:rsid w:val="00370A9A"/>
    <w:rsid w:val="0037131F"/>
    <w:rsid w:val="003713EE"/>
    <w:rsid w:val="0037155C"/>
    <w:rsid w:val="003715A7"/>
    <w:rsid w:val="003727A7"/>
    <w:rsid w:val="00372A6B"/>
    <w:rsid w:val="00373083"/>
    <w:rsid w:val="00373142"/>
    <w:rsid w:val="00373706"/>
    <w:rsid w:val="0037370A"/>
    <w:rsid w:val="00373793"/>
    <w:rsid w:val="003737A7"/>
    <w:rsid w:val="003739E1"/>
    <w:rsid w:val="00373AD2"/>
    <w:rsid w:val="00373FB9"/>
    <w:rsid w:val="0037407D"/>
    <w:rsid w:val="003743CB"/>
    <w:rsid w:val="0037462C"/>
    <w:rsid w:val="00374A0B"/>
    <w:rsid w:val="00374DA7"/>
    <w:rsid w:val="00374E0B"/>
    <w:rsid w:val="00374FA3"/>
    <w:rsid w:val="00374FA4"/>
    <w:rsid w:val="00375D68"/>
    <w:rsid w:val="00376036"/>
    <w:rsid w:val="0037612B"/>
    <w:rsid w:val="003765EA"/>
    <w:rsid w:val="0037662E"/>
    <w:rsid w:val="003767F4"/>
    <w:rsid w:val="00376DFD"/>
    <w:rsid w:val="00377493"/>
    <w:rsid w:val="0037788D"/>
    <w:rsid w:val="00377F0A"/>
    <w:rsid w:val="0038062C"/>
    <w:rsid w:val="00380B27"/>
    <w:rsid w:val="00381075"/>
    <w:rsid w:val="003810FF"/>
    <w:rsid w:val="00381AFD"/>
    <w:rsid w:val="00381BD4"/>
    <w:rsid w:val="003824AB"/>
    <w:rsid w:val="00382604"/>
    <w:rsid w:val="00382CDD"/>
    <w:rsid w:val="00383A62"/>
    <w:rsid w:val="00383B12"/>
    <w:rsid w:val="00384072"/>
    <w:rsid w:val="00384156"/>
    <w:rsid w:val="003846DE"/>
    <w:rsid w:val="00384A16"/>
    <w:rsid w:val="003850FC"/>
    <w:rsid w:val="003851E1"/>
    <w:rsid w:val="00386521"/>
    <w:rsid w:val="00386699"/>
    <w:rsid w:val="00386C1C"/>
    <w:rsid w:val="00386CAF"/>
    <w:rsid w:val="003878BE"/>
    <w:rsid w:val="003879CA"/>
    <w:rsid w:val="00387BF5"/>
    <w:rsid w:val="00387D62"/>
    <w:rsid w:val="00387FB8"/>
    <w:rsid w:val="00390578"/>
    <w:rsid w:val="003906E9"/>
    <w:rsid w:val="0039097B"/>
    <w:rsid w:val="00391826"/>
    <w:rsid w:val="003919C9"/>
    <w:rsid w:val="00391A58"/>
    <w:rsid w:val="00391C6B"/>
    <w:rsid w:val="00392234"/>
    <w:rsid w:val="00392784"/>
    <w:rsid w:val="0039290E"/>
    <w:rsid w:val="00392CDA"/>
    <w:rsid w:val="00392D80"/>
    <w:rsid w:val="0039317D"/>
    <w:rsid w:val="00393249"/>
    <w:rsid w:val="00393444"/>
    <w:rsid w:val="003937CD"/>
    <w:rsid w:val="00393BE8"/>
    <w:rsid w:val="003941EA"/>
    <w:rsid w:val="00394B37"/>
    <w:rsid w:val="00394D5B"/>
    <w:rsid w:val="003957DE"/>
    <w:rsid w:val="00396174"/>
    <w:rsid w:val="003970CF"/>
    <w:rsid w:val="00397403"/>
    <w:rsid w:val="0039741A"/>
    <w:rsid w:val="00397476"/>
    <w:rsid w:val="00397E47"/>
    <w:rsid w:val="003A0763"/>
    <w:rsid w:val="003A0B2F"/>
    <w:rsid w:val="003A16D2"/>
    <w:rsid w:val="003A17D9"/>
    <w:rsid w:val="003A19F1"/>
    <w:rsid w:val="003A1F16"/>
    <w:rsid w:val="003A1F95"/>
    <w:rsid w:val="003A1FE2"/>
    <w:rsid w:val="003A21A1"/>
    <w:rsid w:val="003A2494"/>
    <w:rsid w:val="003A26CF"/>
    <w:rsid w:val="003A2AAC"/>
    <w:rsid w:val="003A2D14"/>
    <w:rsid w:val="003A2F33"/>
    <w:rsid w:val="003A2F5F"/>
    <w:rsid w:val="003A30C2"/>
    <w:rsid w:val="003A35B6"/>
    <w:rsid w:val="003A3A40"/>
    <w:rsid w:val="003A3AD4"/>
    <w:rsid w:val="003A42B3"/>
    <w:rsid w:val="003A4819"/>
    <w:rsid w:val="003A4BD8"/>
    <w:rsid w:val="003A5553"/>
    <w:rsid w:val="003A5F92"/>
    <w:rsid w:val="003A67E8"/>
    <w:rsid w:val="003A72ED"/>
    <w:rsid w:val="003A76C5"/>
    <w:rsid w:val="003A78C2"/>
    <w:rsid w:val="003B05DB"/>
    <w:rsid w:val="003B060B"/>
    <w:rsid w:val="003B08CE"/>
    <w:rsid w:val="003B12A8"/>
    <w:rsid w:val="003B257C"/>
    <w:rsid w:val="003B25E9"/>
    <w:rsid w:val="003B2CCE"/>
    <w:rsid w:val="003B3038"/>
    <w:rsid w:val="003B308D"/>
    <w:rsid w:val="003B3DD5"/>
    <w:rsid w:val="003B4200"/>
    <w:rsid w:val="003B45FD"/>
    <w:rsid w:val="003B487B"/>
    <w:rsid w:val="003B48C8"/>
    <w:rsid w:val="003B49C9"/>
    <w:rsid w:val="003B4AF1"/>
    <w:rsid w:val="003B52F0"/>
    <w:rsid w:val="003B5789"/>
    <w:rsid w:val="003B5E10"/>
    <w:rsid w:val="003B61DC"/>
    <w:rsid w:val="003B644E"/>
    <w:rsid w:val="003B6607"/>
    <w:rsid w:val="003B6C0A"/>
    <w:rsid w:val="003B7B83"/>
    <w:rsid w:val="003B7C6A"/>
    <w:rsid w:val="003C02DB"/>
    <w:rsid w:val="003C0451"/>
    <w:rsid w:val="003C0606"/>
    <w:rsid w:val="003C0A57"/>
    <w:rsid w:val="003C0AF3"/>
    <w:rsid w:val="003C0DCE"/>
    <w:rsid w:val="003C15C1"/>
    <w:rsid w:val="003C160F"/>
    <w:rsid w:val="003C16EB"/>
    <w:rsid w:val="003C1724"/>
    <w:rsid w:val="003C1742"/>
    <w:rsid w:val="003C1A8A"/>
    <w:rsid w:val="003C1D58"/>
    <w:rsid w:val="003C1F3F"/>
    <w:rsid w:val="003C2252"/>
    <w:rsid w:val="003C269F"/>
    <w:rsid w:val="003C2EFA"/>
    <w:rsid w:val="003C3451"/>
    <w:rsid w:val="003C3478"/>
    <w:rsid w:val="003C374D"/>
    <w:rsid w:val="003C375A"/>
    <w:rsid w:val="003C3A6B"/>
    <w:rsid w:val="003C3B9D"/>
    <w:rsid w:val="003C4510"/>
    <w:rsid w:val="003C4840"/>
    <w:rsid w:val="003C4A8C"/>
    <w:rsid w:val="003C4FB0"/>
    <w:rsid w:val="003C52AD"/>
    <w:rsid w:val="003C5C9A"/>
    <w:rsid w:val="003C612E"/>
    <w:rsid w:val="003C6400"/>
    <w:rsid w:val="003C70EE"/>
    <w:rsid w:val="003C77E8"/>
    <w:rsid w:val="003C79A3"/>
    <w:rsid w:val="003C7F11"/>
    <w:rsid w:val="003D0377"/>
    <w:rsid w:val="003D0384"/>
    <w:rsid w:val="003D0396"/>
    <w:rsid w:val="003D0C3C"/>
    <w:rsid w:val="003D0FC2"/>
    <w:rsid w:val="003D186E"/>
    <w:rsid w:val="003D234D"/>
    <w:rsid w:val="003D2679"/>
    <w:rsid w:val="003D2846"/>
    <w:rsid w:val="003D2919"/>
    <w:rsid w:val="003D2DBB"/>
    <w:rsid w:val="003D3255"/>
    <w:rsid w:val="003D33B7"/>
    <w:rsid w:val="003D35C9"/>
    <w:rsid w:val="003D3A6A"/>
    <w:rsid w:val="003D3C98"/>
    <w:rsid w:val="003D409F"/>
    <w:rsid w:val="003D430C"/>
    <w:rsid w:val="003D479A"/>
    <w:rsid w:val="003D49DF"/>
    <w:rsid w:val="003D4A23"/>
    <w:rsid w:val="003D4E21"/>
    <w:rsid w:val="003D4F19"/>
    <w:rsid w:val="003D526F"/>
    <w:rsid w:val="003D5304"/>
    <w:rsid w:val="003D54FF"/>
    <w:rsid w:val="003D56B4"/>
    <w:rsid w:val="003D5718"/>
    <w:rsid w:val="003D641E"/>
    <w:rsid w:val="003D670F"/>
    <w:rsid w:val="003D6E81"/>
    <w:rsid w:val="003D7875"/>
    <w:rsid w:val="003D788F"/>
    <w:rsid w:val="003D7F9A"/>
    <w:rsid w:val="003E04BF"/>
    <w:rsid w:val="003E17C4"/>
    <w:rsid w:val="003E17C8"/>
    <w:rsid w:val="003E1918"/>
    <w:rsid w:val="003E1EF0"/>
    <w:rsid w:val="003E2221"/>
    <w:rsid w:val="003E2235"/>
    <w:rsid w:val="003E249A"/>
    <w:rsid w:val="003E2CE6"/>
    <w:rsid w:val="003E34CD"/>
    <w:rsid w:val="003E3E58"/>
    <w:rsid w:val="003E4320"/>
    <w:rsid w:val="003E4668"/>
    <w:rsid w:val="003E4C0D"/>
    <w:rsid w:val="003E4C54"/>
    <w:rsid w:val="003E4C8B"/>
    <w:rsid w:val="003E4D55"/>
    <w:rsid w:val="003E4D93"/>
    <w:rsid w:val="003E4ECE"/>
    <w:rsid w:val="003E50A7"/>
    <w:rsid w:val="003E51DA"/>
    <w:rsid w:val="003E5491"/>
    <w:rsid w:val="003E56C2"/>
    <w:rsid w:val="003E5AB1"/>
    <w:rsid w:val="003E6098"/>
    <w:rsid w:val="003E6E81"/>
    <w:rsid w:val="003F020D"/>
    <w:rsid w:val="003F02D2"/>
    <w:rsid w:val="003F02F7"/>
    <w:rsid w:val="003F0848"/>
    <w:rsid w:val="003F0B60"/>
    <w:rsid w:val="003F0B9F"/>
    <w:rsid w:val="003F0D52"/>
    <w:rsid w:val="003F1975"/>
    <w:rsid w:val="003F1F4C"/>
    <w:rsid w:val="003F269F"/>
    <w:rsid w:val="003F2A39"/>
    <w:rsid w:val="003F2BFB"/>
    <w:rsid w:val="003F2DB3"/>
    <w:rsid w:val="003F360A"/>
    <w:rsid w:val="003F382B"/>
    <w:rsid w:val="003F3B4E"/>
    <w:rsid w:val="003F3C83"/>
    <w:rsid w:val="003F3CA2"/>
    <w:rsid w:val="003F405A"/>
    <w:rsid w:val="003F4071"/>
    <w:rsid w:val="003F45D6"/>
    <w:rsid w:val="003F4BDF"/>
    <w:rsid w:val="003F4CEC"/>
    <w:rsid w:val="003F4E71"/>
    <w:rsid w:val="003F531C"/>
    <w:rsid w:val="003F59C1"/>
    <w:rsid w:val="003F5B7C"/>
    <w:rsid w:val="003F6180"/>
    <w:rsid w:val="003F6429"/>
    <w:rsid w:val="003F6522"/>
    <w:rsid w:val="003F65D4"/>
    <w:rsid w:val="003F6804"/>
    <w:rsid w:val="003F680A"/>
    <w:rsid w:val="003F68DC"/>
    <w:rsid w:val="003F6BA8"/>
    <w:rsid w:val="003F71FE"/>
    <w:rsid w:val="003F76AF"/>
    <w:rsid w:val="003F7E03"/>
    <w:rsid w:val="003F7E71"/>
    <w:rsid w:val="004000EB"/>
    <w:rsid w:val="004008C7"/>
    <w:rsid w:val="004016E7"/>
    <w:rsid w:val="00401B13"/>
    <w:rsid w:val="00402263"/>
    <w:rsid w:val="00402646"/>
    <w:rsid w:val="00402CAB"/>
    <w:rsid w:val="00403A5F"/>
    <w:rsid w:val="004041FB"/>
    <w:rsid w:val="00404327"/>
    <w:rsid w:val="004043AF"/>
    <w:rsid w:val="004044B6"/>
    <w:rsid w:val="004046DA"/>
    <w:rsid w:val="00404BA4"/>
    <w:rsid w:val="004055B0"/>
    <w:rsid w:val="004056B3"/>
    <w:rsid w:val="00405D1D"/>
    <w:rsid w:val="004061B1"/>
    <w:rsid w:val="00406362"/>
    <w:rsid w:val="00406480"/>
    <w:rsid w:val="004064CD"/>
    <w:rsid w:val="004068DA"/>
    <w:rsid w:val="00406B1E"/>
    <w:rsid w:val="00407050"/>
    <w:rsid w:val="004073E6"/>
    <w:rsid w:val="00407504"/>
    <w:rsid w:val="00407972"/>
    <w:rsid w:val="0040797E"/>
    <w:rsid w:val="00407C30"/>
    <w:rsid w:val="00410AC7"/>
    <w:rsid w:val="00411386"/>
    <w:rsid w:val="004116C5"/>
    <w:rsid w:val="00411BA5"/>
    <w:rsid w:val="0041216B"/>
    <w:rsid w:val="00412248"/>
    <w:rsid w:val="0041270B"/>
    <w:rsid w:val="004132E4"/>
    <w:rsid w:val="004137FA"/>
    <w:rsid w:val="00413AB9"/>
    <w:rsid w:val="00413D77"/>
    <w:rsid w:val="00413DFC"/>
    <w:rsid w:val="004140AB"/>
    <w:rsid w:val="0041466C"/>
    <w:rsid w:val="00414D45"/>
    <w:rsid w:val="00415FAF"/>
    <w:rsid w:val="00415FBF"/>
    <w:rsid w:val="00416C9D"/>
    <w:rsid w:val="00417330"/>
    <w:rsid w:val="00420FC9"/>
    <w:rsid w:val="004211BC"/>
    <w:rsid w:val="004212FE"/>
    <w:rsid w:val="00421D1C"/>
    <w:rsid w:val="00421FD4"/>
    <w:rsid w:val="00421FF6"/>
    <w:rsid w:val="004220D2"/>
    <w:rsid w:val="004221CC"/>
    <w:rsid w:val="004223E2"/>
    <w:rsid w:val="00422555"/>
    <w:rsid w:val="00422893"/>
    <w:rsid w:val="00422A3B"/>
    <w:rsid w:val="00422F5C"/>
    <w:rsid w:val="00423163"/>
    <w:rsid w:val="0042323A"/>
    <w:rsid w:val="004238CD"/>
    <w:rsid w:val="00423AD4"/>
    <w:rsid w:val="0042428F"/>
    <w:rsid w:val="004248FC"/>
    <w:rsid w:val="00424B39"/>
    <w:rsid w:val="00424C71"/>
    <w:rsid w:val="00424F3B"/>
    <w:rsid w:val="00425339"/>
    <w:rsid w:val="004254E0"/>
    <w:rsid w:val="0042568D"/>
    <w:rsid w:val="00425727"/>
    <w:rsid w:val="004257B6"/>
    <w:rsid w:val="00425925"/>
    <w:rsid w:val="00425EB5"/>
    <w:rsid w:val="00425F7B"/>
    <w:rsid w:val="00426894"/>
    <w:rsid w:val="0042727A"/>
    <w:rsid w:val="004275BF"/>
    <w:rsid w:val="00430234"/>
    <w:rsid w:val="0043033B"/>
    <w:rsid w:val="00430F12"/>
    <w:rsid w:val="004310A8"/>
    <w:rsid w:val="00431117"/>
    <w:rsid w:val="00431937"/>
    <w:rsid w:val="00431FD8"/>
    <w:rsid w:val="004321AD"/>
    <w:rsid w:val="00432892"/>
    <w:rsid w:val="004328F0"/>
    <w:rsid w:val="0043298B"/>
    <w:rsid w:val="00432CF8"/>
    <w:rsid w:val="00433151"/>
    <w:rsid w:val="00433A81"/>
    <w:rsid w:val="00434636"/>
    <w:rsid w:val="0043464E"/>
    <w:rsid w:val="00434C22"/>
    <w:rsid w:val="00434FA1"/>
    <w:rsid w:val="0043539C"/>
    <w:rsid w:val="0043579A"/>
    <w:rsid w:val="00435D07"/>
    <w:rsid w:val="00436321"/>
    <w:rsid w:val="00436518"/>
    <w:rsid w:val="00436A8F"/>
    <w:rsid w:val="00436BB8"/>
    <w:rsid w:val="00436CE3"/>
    <w:rsid w:val="00436DBF"/>
    <w:rsid w:val="00436F29"/>
    <w:rsid w:val="0043738A"/>
    <w:rsid w:val="004379CD"/>
    <w:rsid w:val="00437D1F"/>
    <w:rsid w:val="00437DD5"/>
    <w:rsid w:val="00440392"/>
    <w:rsid w:val="00440605"/>
    <w:rsid w:val="00440696"/>
    <w:rsid w:val="00440EB5"/>
    <w:rsid w:val="00441746"/>
    <w:rsid w:val="004417F1"/>
    <w:rsid w:val="00441A44"/>
    <w:rsid w:val="00441B06"/>
    <w:rsid w:val="00441FA2"/>
    <w:rsid w:val="00442707"/>
    <w:rsid w:val="0044286E"/>
    <w:rsid w:val="00442D95"/>
    <w:rsid w:val="004431DE"/>
    <w:rsid w:val="00443484"/>
    <w:rsid w:val="0044362F"/>
    <w:rsid w:val="0044371A"/>
    <w:rsid w:val="004443AB"/>
    <w:rsid w:val="004449F4"/>
    <w:rsid w:val="00444F2E"/>
    <w:rsid w:val="004454F6"/>
    <w:rsid w:val="00445837"/>
    <w:rsid w:val="004458A0"/>
    <w:rsid w:val="00445983"/>
    <w:rsid w:val="00445B42"/>
    <w:rsid w:val="00445BC0"/>
    <w:rsid w:val="00445C0D"/>
    <w:rsid w:val="00445F03"/>
    <w:rsid w:val="00445F8B"/>
    <w:rsid w:val="00446BC7"/>
    <w:rsid w:val="00446DCD"/>
    <w:rsid w:val="00446FDA"/>
    <w:rsid w:val="00447030"/>
    <w:rsid w:val="004502E8"/>
    <w:rsid w:val="0045064F"/>
    <w:rsid w:val="00450702"/>
    <w:rsid w:val="00451256"/>
    <w:rsid w:val="00451518"/>
    <w:rsid w:val="00451B27"/>
    <w:rsid w:val="00451C9D"/>
    <w:rsid w:val="0045205E"/>
    <w:rsid w:val="0045247E"/>
    <w:rsid w:val="0045283A"/>
    <w:rsid w:val="00452C5B"/>
    <w:rsid w:val="00452C91"/>
    <w:rsid w:val="00452FF6"/>
    <w:rsid w:val="00453748"/>
    <w:rsid w:val="004538E0"/>
    <w:rsid w:val="00453EDA"/>
    <w:rsid w:val="00453F71"/>
    <w:rsid w:val="004544DC"/>
    <w:rsid w:val="0045465B"/>
    <w:rsid w:val="004549D1"/>
    <w:rsid w:val="004551AC"/>
    <w:rsid w:val="00455416"/>
    <w:rsid w:val="0045569E"/>
    <w:rsid w:val="00456042"/>
    <w:rsid w:val="00456364"/>
    <w:rsid w:val="00456C9D"/>
    <w:rsid w:val="00456D9D"/>
    <w:rsid w:val="00457C0F"/>
    <w:rsid w:val="00460260"/>
    <w:rsid w:val="004602BA"/>
    <w:rsid w:val="00460978"/>
    <w:rsid w:val="004609E0"/>
    <w:rsid w:val="00460BCD"/>
    <w:rsid w:val="00460C76"/>
    <w:rsid w:val="004611FD"/>
    <w:rsid w:val="004613E8"/>
    <w:rsid w:val="0046169D"/>
    <w:rsid w:val="00461842"/>
    <w:rsid w:val="00461AEC"/>
    <w:rsid w:val="004620E6"/>
    <w:rsid w:val="0046269F"/>
    <w:rsid w:val="004628EF"/>
    <w:rsid w:val="00462FB0"/>
    <w:rsid w:val="00462FCC"/>
    <w:rsid w:val="004631FE"/>
    <w:rsid w:val="00463245"/>
    <w:rsid w:val="0046387D"/>
    <w:rsid w:val="00463AD1"/>
    <w:rsid w:val="00463BFF"/>
    <w:rsid w:val="00463C50"/>
    <w:rsid w:val="00464254"/>
    <w:rsid w:val="00464A0D"/>
    <w:rsid w:val="00464C1E"/>
    <w:rsid w:val="00464CD3"/>
    <w:rsid w:val="00464DBB"/>
    <w:rsid w:val="00465571"/>
    <w:rsid w:val="004658E7"/>
    <w:rsid w:val="0046656B"/>
    <w:rsid w:val="0046663C"/>
    <w:rsid w:val="004669ED"/>
    <w:rsid w:val="00466DDB"/>
    <w:rsid w:val="00467040"/>
    <w:rsid w:val="00467396"/>
    <w:rsid w:val="004678E0"/>
    <w:rsid w:val="0046792D"/>
    <w:rsid w:val="00467F92"/>
    <w:rsid w:val="004701DA"/>
    <w:rsid w:val="00470275"/>
    <w:rsid w:val="00470AAF"/>
    <w:rsid w:val="00470DF6"/>
    <w:rsid w:val="00470E09"/>
    <w:rsid w:val="00470E66"/>
    <w:rsid w:val="004713FF"/>
    <w:rsid w:val="00471828"/>
    <w:rsid w:val="0047184E"/>
    <w:rsid w:val="00471FE8"/>
    <w:rsid w:val="0047255C"/>
    <w:rsid w:val="00472A63"/>
    <w:rsid w:val="00472A9C"/>
    <w:rsid w:val="00472EA3"/>
    <w:rsid w:val="0047375E"/>
    <w:rsid w:val="00473CDB"/>
    <w:rsid w:val="00473FD1"/>
    <w:rsid w:val="004740C4"/>
    <w:rsid w:val="004741BC"/>
    <w:rsid w:val="00474456"/>
    <w:rsid w:val="00474562"/>
    <w:rsid w:val="0047458C"/>
    <w:rsid w:val="00474A4C"/>
    <w:rsid w:val="00474AE6"/>
    <w:rsid w:val="004754B2"/>
    <w:rsid w:val="00475A8F"/>
    <w:rsid w:val="00475D18"/>
    <w:rsid w:val="0047611E"/>
    <w:rsid w:val="004762CD"/>
    <w:rsid w:val="004764D1"/>
    <w:rsid w:val="00476E03"/>
    <w:rsid w:val="0047707F"/>
    <w:rsid w:val="0047755C"/>
    <w:rsid w:val="00477670"/>
    <w:rsid w:val="00477727"/>
    <w:rsid w:val="00477804"/>
    <w:rsid w:val="00477F14"/>
    <w:rsid w:val="00477FB3"/>
    <w:rsid w:val="004803F0"/>
    <w:rsid w:val="004804F3"/>
    <w:rsid w:val="00480555"/>
    <w:rsid w:val="00480B07"/>
    <w:rsid w:val="00480C31"/>
    <w:rsid w:val="00480DFA"/>
    <w:rsid w:val="00481874"/>
    <w:rsid w:val="00482865"/>
    <w:rsid w:val="00484245"/>
    <w:rsid w:val="004842B5"/>
    <w:rsid w:val="004842CB"/>
    <w:rsid w:val="004843ED"/>
    <w:rsid w:val="00484808"/>
    <w:rsid w:val="00484A08"/>
    <w:rsid w:val="00484B32"/>
    <w:rsid w:val="004851F2"/>
    <w:rsid w:val="00485209"/>
    <w:rsid w:val="004852A9"/>
    <w:rsid w:val="00485988"/>
    <w:rsid w:val="00485A37"/>
    <w:rsid w:val="00485A51"/>
    <w:rsid w:val="00485BC4"/>
    <w:rsid w:val="00485D77"/>
    <w:rsid w:val="004863AB"/>
    <w:rsid w:val="00486706"/>
    <w:rsid w:val="00486819"/>
    <w:rsid w:val="00486AA0"/>
    <w:rsid w:val="00487195"/>
    <w:rsid w:val="00487459"/>
    <w:rsid w:val="00487A99"/>
    <w:rsid w:val="00487B9E"/>
    <w:rsid w:val="00487F05"/>
    <w:rsid w:val="00490567"/>
    <w:rsid w:val="0049076C"/>
    <w:rsid w:val="00490D05"/>
    <w:rsid w:val="00490FC2"/>
    <w:rsid w:val="004913F1"/>
    <w:rsid w:val="00491B49"/>
    <w:rsid w:val="00491FBC"/>
    <w:rsid w:val="004920A0"/>
    <w:rsid w:val="004924B6"/>
    <w:rsid w:val="004925E1"/>
    <w:rsid w:val="0049260D"/>
    <w:rsid w:val="00492FBF"/>
    <w:rsid w:val="00493671"/>
    <w:rsid w:val="00493DF1"/>
    <w:rsid w:val="00493FA1"/>
    <w:rsid w:val="00493FBF"/>
    <w:rsid w:val="00494572"/>
    <w:rsid w:val="00494900"/>
    <w:rsid w:val="00494B76"/>
    <w:rsid w:val="00494C8F"/>
    <w:rsid w:val="0049505C"/>
    <w:rsid w:val="0049515C"/>
    <w:rsid w:val="00495352"/>
    <w:rsid w:val="00495397"/>
    <w:rsid w:val="00495420"/>
    <w:rsid w:val="004954BB"/>
    <w:rsid w:val="0049592E"/>
    <w:rsid w:val="00495FDC"/>
    <w:rsid w:val="00495FFF"/>
    <w:rsid w:val="0049629B"/>
    <w:rsid w:val="00496631"/>
    <w:rsid w:val="00496AB6"/>
    <w:rsid w:val="00496E6D"/>
    <w:rsid w:val="00496F27"/>
    <w:rsid w:val="0049739C"/>
    <w:rsid w:val="004A064F"/>
    <w:rsid w:val="004A0CFA"/>
    <w:rsid w:val="004A0EF1"/>
    <w:rsid w:val="004A1E93"/>
    <w:rsid w:val="004A207B"/>
    <w:rsid w:val="004A228B"/>
    <w:rsid w:val="004A2C34"/>
    <w:rsid w:val="004A3523"/>
    <w:rsid w:val="004A3AB6"/>
    <w:rsid w:val="004A3EB4"/>
    <w:rsid w:val="004A44CC"/>
    <w:rsid w:val="004A479D"/>
    <w:rsid w:val="004A4971"/>
    <w:rsid w:val="004A5087"/>
    <w:rsid w:val="004A5175"/>
    <w:rsid w:val="004A5CED"/>
    <w:rsid w:val="004A5FD3"/>
    <w:rsid w:val="004A651C"/>
    <w:rsid w:val="004A71E0"/>
    <w:rsid w:val="004A76F4"/>
    <w:rsid w:val="004A7B3F"/>
    <w:rsid w:val="004A7E20"/>
    <w:rsid w:val="004B0073"/>
    <w:rsid w:val="004B0517"/>
    <w:rsid w:val="004B0558"/>
    <w:rsid w:val="004B0938"/>
    <w:rsid w:val="004B0C5F"/>
    <w:rsid w:val="004B0D11"/>
    <w:rsid w:val="004B0F48"/>
    <w:rsid w:val="004B1670"/>
    <w:rsid w:val="004B1DDB"/>
    <w:rsid w:val="004B27A4"/>
    <w:rsid w:val="004B2B29"/>
    <w:rsid w:val="004B2C82"/>
    <w:rsid w:val="004B374E"/>
    <w:rsid w:val="004B3759"/>
    <w:rsid w:val="004B3AFC"/>
    <w:rsid w:val="004B408C"/>
    <w:rsid w:val="004B4258"/>
    <w:rsid w:val="004B47A4"/>
    <w:rsid w:val="004B48D1"/>
    <w:rsid w:val="004B4E1D"/>
    <w:rsid w:val="004B5593"/>
    <w:rsid w:val="004B5874"/>
    <w:rsid w:val="004B58B6"/>
    <w:rsid w:val="004B5D58"/>
    <w:rsid w:val="004B5E84"/>
    <w:rsid w:val="004B69A0"/>
    <w:rsid w:val="004B6F72"/>
    <w:rsid w:val="004B7A56"/>
    <w:rsid w:val="004B7AE6"/>
    <w:rsid w:val="004B7DB5"/>
    <w:rsid w:val="004C0149"/>
    <w:rsid w:val="004C01D5"/>
    <w:rsid w:val="004C091A"/>
    <w:rsid w:val="004C0FB3"/>
    <w:rsid w:val="004C0FE6"/>
    <w:rsid w:val="004C1031"/>
    <w:rsid w:val="004C17A4"/>
    <w:rsid w:val="004C1A09"/>
    <w:rsid w:val="004C1C45"/>
    <w:rsid w:val="004C1E13"/>
    <w:rsid w:val="004C2353"/>
    <w:rsid w:val="004C2D6D"/>
    <w:rsid w:val="004C3569"/>
    <w:rsid w:val="004C3B41"/>
    <w:rsid w:val="004C3E68"/>
    <w:rsid w:val="004C3EF7"/>
    <w:rsid w:val="004C4DDB"/>
    <w:rsid w:val="004C5F75"/>
    <w:rsid w:val="004C61C5"/>
    <w:rsid w:val="004C62CA"/>
    <w:rsid w:val="004C633D"/>
    <w:rsid w:val="004C682A"/>
    <w:rsid w:val="004C68C7"/>
    <w:rsid w:val="004C6E25"/>
    <w:rsid w:val="004C7B1B"/>
    <w:rsid w:val="004D0113"/>
    <w:rsid w:val="004D0DE2"/>
    <w:rsid w:val="004D0FD9"/>
    <w:rsid w:val="004D113B"/>
    <w:rsid w:val="004D155A"/>
    <w:rsid w:val="004D209F"/>
    <w:rsid w:val="004D2BD2"/>
    <w:rsid w:val="004D2DC7"/>
    <w:rsid w:val="004D3E46"/>
    <w:rsid w:val="004D4A10"/>
    <w:rsid w:val="004D4C7C"/>
    <w:rsid w:val="004D4ED1"/>
    <w:rsid w:val="004D5A5A"/>
    <w:rsid w:val="004D5C69"/>
    <w:rsid w:val="004D645F"/>
    <w:rsid w:val="004D65FE"/>
    <w:rsid w:val="004D67FF"/>
    <w:rsid w:val="004D6A65"/>
    <w:rsid w:val="004D70C7"/>
    <w:rsid w:val="004D729B"/>
    <w:rsid w:val="004D755E"/>
    <w:rsid w:val="004D791F"/>
    <w:rsid w:val="004D7A33"/>
    <w:rsid w:val="004E0136"/>
    <w:rsid w:val="004E0191"/>
    <w:rsid w:val="004E0214"/>
    <w:rsid w:val="004E028F"/>
    <w:rsid w:val="004E072C"/>
    <w:rsid w:val="004E0AF2"/>
    <w:rsid w:val="004E113D"/>
    <w:rsid w:val="004E1E6E"/>
    <w:rsid w:val="004E2102"/>
    <w:rsid w:val="004E2441"/>
    <w:rsid w:val="004E24A1"/>
    <w:rsid w:val="004E24E5"/>
    <w:rsid w:val="004E300A"/>
    <w:rsid w:val="004E349E"/>
    <w:rsid w:val="004E393B"/>
    <w:rsid w:val="004E3FFB"/>
    <w:rsid w:val="004E414D"/>
    <w:rsid w:val="004E4720"/>
    <w:rsid w:val="004E478F"/>
    <w:rsid w:val="004E4EF7"/>
    <w:rsid w:val="004E5292"/>
    <w:rsid w:val="004E5335"/>
    <w:rsid w:val="004E5888"/>
    <w:rsid w:val="004E5F97"/>
    <w:rsid w:val="004E6202"/>
    <w:rsid w:val="004E65CD"/>
    <w:rsid w:val="004E6BC6"/>
    <w:rsid w:val="004E6BFA"/>
    <w:rsid w:val="004E7145"/>
    <w:rsid w:val="004E7626"/>
    <w:rsid w:val="004E797C"/>
    <w:rsid w:val="004E7F00"/>
    <w:rsid w:val="004F07E5"/>
    <w:rsid w:val="004F122B"/>
    <w:rsid w:val="004F123A"/>
    <w:rsid w:val="004F16EB"/>
    <w:rsid w:val="004F1A80"/>
    <w:rsid w:val="004F1F2D"/>
    <w:rsid w:val="004F26A2"/>
    <w:rsid w:val="004F2982"/>
    <w:rsid w:val="004F3111"/>
    <w:rsid w:val="004F3172"/>
    <w:rsid w:val="004F32D2"/>
    <w:rsid w:val="004F3BB1"/>
    <w:rsid w:val="004F3F6C"/>
    <w:rsid w:val="004F406E"/>
    <w:rsid w:val="004F41A8"/>
    <w:rsid w:val="004F485B"/>
    <w:rsid w:val="004F50A1"/>
    <w:rsid w:val="004F51D4"/>
    <w:rsid w:val="004F5DCF"/>
    <w:rsid w:val="004F610B"/>
    <w:rsid w:val="004F610F"/>
    <w:rsid w:val="004F65C3"/>
    <w:rsid w:val="004F6876"/>
    <w:rsid w:val="004F6AE0"/>
    <w:rsid w:val="004F767A"/>
    <w:rsid w:val="004F7979"/>
    <w:rsid w:val="004F7E83"/>
    <w:rsid w:val="004F7F0A"/>
    <w:rsid w:val="00500D6B"/>
    <w:rsid w:val="0050104A"/>
    <w:rsid w:val="005011BD"/>
    <w:rsid w:val="00501679"/>
    <w:rsid w:val="00501736"/>
    <w:rsid w:val="00501765"/>
    <w:rsid w:val="005019DD"/>
    <w:rsid w:val="00501E6B"/>
    <w:rsid w:val="00502233"/>
    <w:rsid w:val="00502C4B"/>
    <w:rsid w:val="00502F85"/>
    <w:rsid w:val="0050310B"/>
    <w:rsid w:val="005031A8"/>
    <w:rsid w:val="005033C2"/>
    <w:rsid w:val="00503737"/>
    <w:rsid w:val="00503753"/>
    <w:rsid w:val="00503D47"/>
    <w:rsid w:val="005049B0"/>
    <w:rsid w:val="005049F3"/>
    <w:rsid w:val="00504A10"/>
    <w:rsid w:val="00504D1A"/>
    <w:rsid w:val="00504E52"/>
    <w:rsid w:val="00504EB1"/>
    <w:rsid w:val="005055B1"/>
    <w:rsid w:val="005058E0"/>
    <w:rsid w:val="005059CD"/>
    <w:rsid w:val="00506401"/>
    <w:rsid w:val="0050645B"/>
    <w:rsid w:val="005067AD"/>
    <w:rsid w:val="00506BF6"/>
    <w:rsid w:val="00506C6E"/>
    <w:rsid w:val="005072F6"/>
    <w:rsid w:val="00507C21"/>
    <w:rsid w:val="00507D7F"/>
    <w:rsid w:val="00510057"/>
    <w:rsid w:val="00510118"/>
    <w:rsid w:val="00510A6D"/>
    <w:rsid w:val="00511002"/>
    <w:rsid w:val="0051136B"/>
    <w:rsid w:val="005114D4"/>
    <w:rsid w:val="00511D71"/>
    <w:rsid w:val="00512762"/>
    <w:rsid w:val="00512779"/>
    <w:rsid w:val="005127A6"/>
    <w:rsid w:val="00513699"/>
    <w:rsid w:val="00514219"/>
    <w:rsid w:val="005142C6"/>
    <w:rsid w:val="005143B0"/>
    <w:rsid w:val="00514927"/>
    <w:rsid w:val="00514D2D"/>
    <w:rsid w:val="00514DE8"/>
    <w:rsid w:val="00514ED4"/>
    <w:rsid w:val="005151BE"/>
    <w:rsid w:val="0051539A"/>
    <w:rsid w:val="00515410"/>
    <w:rsid w:val="0051558F"/>
    <w:rsid w:val="005155B1"/>
    <w:rsid w:val="00515615"/>
    <w:rsid w:val="005158A4"/>
    <w:rsid w:val="00515C32"/>
    <w:rsid w:val="00515FA6"/>
    <w:rsid w:val="00516A46"/>
    <w:rsid w:val="00516B5F"/>
    <w:rsid w:val="00516E6E"/>
    <w:rsid w:val="00516F55"/>
    <w:rsid w:val="00516F64"/>
    <w:rsid w:val="00517617"/>
    <w:rsid w:val="00517990"/>
    <w:rsid w:val="00517B38"/>
    <w:rsid w:val="005204CC"/>
    <w:rsid w:val="0052099C"/>
    <w:rsid w:val="005212D6"/>
    <w:rsid w:val="00521DEC"/>
    <w:rsid w:val="0052263A"/>
    <w:rsid w:val="0052267F"/>
    <w:rsid w:val="00523B0A"/>
    <w:rsid w:val="00523B3F"/>
    <w:rsid w:val="0052436E"/>
    <w:rsid w:val="005243D4"/>
    <w:rsid w:val="005248D6"/>
    <w:rsid w:val="00524ABE"/>
    <w:rsid w:val="00524B21"/>
    <w:rsid w:val="00524DC6"/>
    <w:rsid w:val="00524F03"/>
    <w:rsid w:val="00525B1D"/>
    <w:rsid w:val="0052686F"/>
    <w:rsid w:val="00526902"/>
    <w:rsid w:val="005269D7"/>
    <w:rsid w:val="00526B77"/>
    <w:rsid w:val="00526D7B"/>
    <w:rsid w:val="005278AA"/>
    <w:rsid w:val="005278E7"/>
    <w:rsid w:val="00527A27"/>
    <w:rsid w:val="00527DF6"/>
    <w:rsid w:val="00527E90"/>
    <w:rsid w:val="00527F4F"/>
    <w:rsid w:val="00527F74"/>
    <w:rsid w:val="005304EE"/>
    <w:rsid w:val="00530685"/>
    <w:rsid w:val="00530923"/>
    <w:rsid w:val="00530DFA"/>
    <w:rsid w:val="005311BD"/>
    <w:rsid w:val="00531497"/>
    <w:rsid w:val="005316B0"/>
    <w:rsid w:val="005317FF"/>
    <w:rsid w:val="00531AFB"/>
    <w:rsid w:val="005329B0"/>
    <w:rsid w:val="00532FD8"/>
    <w:rsid w:val="0053320E"/>
    <w:rsid w:val="00533556"/>
    <w:rsid w:val="005335E5"/>
    <w:rsid w:val="0053392A"/>
    <w:rsid w:val="005339F4"/>
    <w:rsid w:val="00533BAE"/>
    <w:rsid w:val="005350E9"/>
    <w:rsid w:val="00535962"/>
    <w:rsid w:val="00535BAE"/>
    <w:rsid w:val="00535BC6"/>
    <w:rsid w:val="00536335"/>
    <w:rsid w:val="0053678B"/>
    <w:rsid w:val="00536B30"/>
    <w:rsid w:val="00536C53"/>
    <w:rsid w:val="005370AE"/>
    <w:rsid w:val="00537209"/>
    <w:rsid w:val="00537A44"/>
    <w:rsid w:val="0054040A"/>
    <w:rsid w:val="005404CE"/>
    <w:rsid w:val="00540807"/>
    <w:rsid w:val="00540CE4"/>
    <w:rsid w:val="00540E7E"/>
    <w:rsid w:val="005414AF"/>
    <w:rsid w:val="00541633"/>
    <w:rsid w:val="005422D2"/>
    <w:rsid w:val="005422F0"/>
    <w:rsid w:val="005426EF"/>
    <w:rsid w:val="00542792"/>
    <w:rsid w:val="00542F42"/>
    <w:rsid w:val="00543164"/>
    <w:rsid w:val="00543415"/>
    <w:rsid w:val="00543554"/>
    <w:rsid w:val="005436E9"/>
    <w:rsid w:val="00543774"/>
    <w:rsid w:val="00543A27"/>
    <w:rsid w:val="00543A63"/>
    <w:rsid w:val="00543F89"/>
    <w:rsid w:val="00544158"/>
    <w:rsid w:val="00544509"/>
    <w:rsid w:val="005452F8"/>
    <w:rsid w:val="005455CD"/>
    <w:rsid w:val="0054571B"/>
    <w:rsid w:val="00545854"/>
    <w:rsid w:val="00545920"/>
    <w:rsid w:val="00545951"/>
    <w:rsid w:val="005459CB"/>
    <w:rsid w:val="00545A8F"/>
    <w:rsid w:val="00545EE1"/>
    <w:rsid w:val="00545F9E"/>
    <w:rsid w:val="005461A5"/>
    <w:rsid w:val="00546218"/>
    <w:rsid w:val="005463DD"/>
    <w:rsid w:val="00546428"/>
    <w:rsid w:val="00546492"/>
    <w:rsid w:val="00546833"/>
    <w:rsid w:val="00546A1F"/>
    <w:rsid w:val="00546A8E"/>
    <w:rsid w:val="00546B36"/>
    <w:rsid w:val="00546EA9"/>
    <w:rsid w:val="00546EE9"/>
    <w:rsid w:val="00546FBA"/>
    <w:rsid w:val="00547018"/>
    <w:rsid w:val="00547957"/>
    <w:rsid w:val="00547C67"/>
    <w:rsid w:val="005506C8"/>
    <w:rsid w:val="00550DC5"/>
    <w:rsid w:val="00551310"/>
    <w:rsid w:val="00551434"/>
    <w:rsid w:val="00551507"/>
    <w:rsid w:val="00551575"/>
    <w:rsid w:val="00551B00"/>
    <w:rsid w:val="00551BE9"/>
    <w:rsid w:val="00552197"/>
    <w:rsid w:val="00553945"/>
    <w:rsid w:val="00553DD8"/>
    <w:rsid w:val="00553FF2"/>
    <w:rsid w:val="00554084"/>
    <w:rsid w:val="0055464F"/>
    <w:rsid w:val="00554B3F"/>
    <w:rsid w:val="005554AA"/>
    <w:rsid w:val="00555718"/>
    <w:rsid w:val="00556440"/>
    <w:rsid w:val="005566A3"/>
    <w:rsid w:val="005567CE"/>
    <w:rsid w:val="00556BEC"/>
    <w:rsid w:val="00556E93"/>
    <w:rsid w:val="005574A3"/>
    <w:rsid w:val="00557D8F"/>
    <w:rsid w:val="00560047"/>
    <w:rsid w:val="00560215"/>
    <w:rsid w:val="005605FF"/>
    <w:rsid w:val="00560697"/>
    <w:rsid w:val="00560DD8"/>
    <w:rsid w:val="005610B1"/>
    <w:rsid w:val="0056133D"/>
    <w:rsid w:val="00561AE4"/>
    <w:rsid w:val="00561CAA"/>
    <w:rsid w:val="00561CC6"/>
    <w:rsid w:val="00561FA0"/>
    <w:rsid w:val="0056205D"/>
    <w:rsid w:val="005620D9"/>
    <w:rsid w:val="00562883"/>
    <w:rsid w:val="005633D6"/>
    <w:rsid w:val="0056381D"/>
    <w:rsid w:val="00563838"/>
    <w:rsid w:val="00563B4D"/>
    <w:rsid w:val="00563D20"/>
    <w:rsid w:val="0056476D"/>
    <w:rsid w:val="00564A15"/>
    <w:rsid w:val="00564B56"/>
    <w:rsid w:val="00564B8C"/>
    <w:rsid w:val="00564E35"/>
    <w:rsid w:val="00564E9C"/>
    <w:rsid w:val="00565212"/>
    <w:rsid w:val="0056577F"/>
    <w:rsid w:val="005657A4"/>
    <w:rsid w:val="005658FA"/>
    <w:rsid w:val="00565931"/>
    <w:rsid w:val="00565951"/>
    <w:rsid w:val="005659AF"/>
    <w:rsid w:val="00565DD8"/>
    <w:rsid w:val="00566033"/>
    <w:rsid w:val="00566180"/>
    <w:rsid w:val="00566241"/>
    <w:rsid w:val="005667DE"/>
    <w:rsid w:val="00566B11"/>
    <w:rsid w:val="00566CFB"/>
    <w:rsid w:val="0056741B"/>
    <w:rsid w:val="00567504"/>
    <w:rsid w:val="00567845"/>
    <w:rsid w:val="00567BCB"/>
    <w:rsid w:val="00567D04"/>
    <w:rsid w:val="005705BC"/>
    <w:rsid w:val="00570BD0"/>
    <w:rsid w:val="0057100E"/>
    <w:rsid w:val="005711DE"/>
    <w:rsid w:val="005712D2"/>
    <w:rsid w:val="005712D8"/>
    <w:rsid w:val="00571339"/>
    <w:rsid w:val="005714DF"/>
    <w:rsid w:val="005717B2"/>
    <w:rsid w:val="00571C8D"/>
    <w:rsid w:val="00571CA2"/>
    <w:rsid w:val="005721A6"/>
    <w:rsid w:val="005730E4"/>
    <w:rsid w:val="00573828"/>
    <w:rsid w:val="00573A91"/>
    <w:rsid w:val="005740AC"/>
    <w:rsid w:val="00574160"/>
    <w:rsid w:val="005744E8"/>
    <w:rsid w:val="00574D39"/>
    <w:rsid w:val="00574EC3"/>
    <w:rsid w:val="005753D8"/>
    <w:rsid w:val="00575C0A"/>
    <w:rsid w:val="0057634B"/>
    <w:rsid w:val="005763DE"/>
    <w:rsid w:val="005767F2"/>
    <w:rsid w:val="00576E56"/>
    <w:rsid w:val="00576F2C"/>
    <w:rsid w:val="00577518"/>
    <w:rsid w:val="00577645"/>
    <w:rsid w:val="0058011D"/>
    <w:rsid w:val="00580159"/>
    <w:rsid w:val="00580192"/>
    <w:rsid w:val="005806F0"/>
    <w:rsid w:val="00580C80"/>
    <w:rsid w:val="00580CE0"/>
    <w:rsid w:val="005813D1"/>
    <w:rsid w:val="005817BF"/>
    <w:rsid w:val="005817FA"/>
    <w:rsid w:val="005822A0"/>
    <w:rsid w:val="005822AD"/>
    <w:rsid w:val="0058270F"/>
    <w:rsid w:val="005828B1"/>
    <w:rsid w:val="00582CA2"/>
    <w:rsid w:val="00582EC3"/>
    <w:rsid w:val="00583195"/>
    <w:rsid w:val="0058321C"/>
    <w:rsid w:val="00583274"/>
    <w:rsid w:val="00583888"/>
    <w:rsid w:val="00583B7B"/>
    <w:rsid w:val="00583D54"/>
    <w:rsid w:val="00583D99"/>
    <w:rsid w:val="0058475A"/>
    <w:rsid w:val="005850CE"/>
    <w:rsid w:val="00585137"/>
    <w:rsid w:val="00585200"/>
    <w:rsid w:val="005854BA"/>
    <w:rsid w:val="005854C2"/>
    <w:rsid w:val="005855D8"/>
    <w:rsid w:val="00585B76"/>
    <w:rsid w:val="00585DB6"/>
    <w:rsid w:val="00586582"/>
    <w:rsid w:val="00586882"/>
    <w:rsid w:val="005869B5"/>
    <w:rsid w:val="00586E50"/>
    <w:rsid w:val="00586FE4"/>
    <w:rsid w:val="0058710C"/>
    <w:rsid w:val="0058724E"/>
    <w:rsid w:val="00587370"/>
    <w:rsid w:val="005877D0"/>
    <w:rsid w:val="005878C9"/>
    <w:rsid w:val="00587B20"/>
    <w:rsid w:val="00587B49"/>
    <w:rsid w:val="00587F25"/>
    <w:rsid w:val="00587FAB"/>
    <w:rsid w:val="00590699"/>
    <w:rsid w:val="0059083E"/>
    <w:rsid w:val="005908F5"/>
    <w:rsid w:val="0059112E"/>
    <w:rsid w:val="00591863"/>
    <w:rsid w:val="005919FC"/>
    <w:rsid w:val="00591EDF"/>
    <w:rsid w:val="00592229"/>
    <w:rsid w:val="00592414"/>
    <w:rsid w:val="0059264C"/>
    <w:rsid w:val="0059280C"/>
    <w:rsid w:val="005928B7"/>
    <w:rsid w:val="0059298C"/>
    <w:rsid w:val="00592C94"/>
    <w:rsid w:val="00592D94"/>
    <w:rsid w:val="00592DB7"/>
    <w:rsid w:val="00592E71"/>
    <w:rsid w:val="00592F53"/>
    <w:rsid w:val="0059337D"/>
    <w:rsid w:val="005937EC"/>
    <w:rsid w:val="00594453"/>
    <w:rsid w:val="005948DA"/>
    <w:rsid w:val="00594979"/>
    <w:rsid w:val="00595158"/>
    <w:rsid w:val="005952CE"/>
    <w:rsid w:val="00595560"/>
    <w:rsid w:val="00596344"/>
    <w:rsid w:val="005964C1"/>
    <w:rsid w:val="0059734B"/>
    <w:rsid w:val="005A02BE"/>
    <w:rsid w:val="005A0495"/>
    <w:rsid w:val="005A086D"/>
    <w:rsid w:val="005A0A15"/>
    <w:rsid w:val="005A0D9C"/>
    <w:rsid w:val="005A12B0"/>
    <w:rsid w:val="005A132C"/>
    <w:rsid w:val="005A1C1A"/>
    <w:rsid w:val="005A265E"/>
    <w:rsid w:val="005A26A8"/>
    <w:rsid w:val="005A2737"/>
    <w:rsid w:val="005A27CA"/>
    <w:rsid w:val="005A2AB6"/>
    <w:rsid w:val="005A39BE"/>
    <w:rsid w:val="005A3AA6"/>
    <w:rsid w:val="005A3C17"/>
    <w:rsid w:val="005A3D54"/>
    <w:rsid w:val="005A3F38"/>
    <w:rsid w:val="005A3FF8"/>
    <w:rsid w:val="005A434E"/>
    <w:rsid w:val="005A48CC"/>
    <w:rsid w:val="005A4940"/>
    <w:rsid w:val="005A49DE"/>
    <w:rsid w:val="005A4B8C"/>
    <w:rsid w:val="005A61FD"/>
    <w:rsid w:val="005A62CF"/>
    <w:rsid w:val="005A63D7"/>
    <w:rsid w:val="005A66CF"/>
    <w:rsid w:val="005A694B"/>
    <w:rsid w:val="005A6B7A"/>
    <w:rsid w:val="005A7872"/>
    <w:rsid w:val="005B047F"/>
    <w:rsid w:val="005B09AA"/>
    <w:rsid w:val="005B0CD7"/>
    <w:rsid w:val="005B0FB2"/>
    <w:rsid w:val="005B1B9A"/>
    <w:rsid w:val="005B1D22"/>
    <w:rsid w:val="005B1FEE"/>
    <w:rsid w:val="005B20E5"/>
    <w:rsid w:val="005B221D"/>
    <w:rsid w:val="005B2807"/>
    <w:rsid w:val="005B2914"/>
    <w:rsid w:val="005B2DA6"/>
    <w:rsid w:val="005B2DB8"/>
    <w:rsid w:val="005B2E97"/>
    <w:rsid w:val="005B340E"/>
    <w:rsid w:val="005B386B"/>
    <w:rsid w:val="005B3D4A"/>
    <w:rsid w:val="005B4063"/>
    <w:rsid w:val="005B4419"/>
    <w:rsid w:val="005B4603"/>
    <w:rsid w:val="005B4D98"/>
    <w:rsid w:val="005B529B"/>
    <w:rsid w:val="005B560C"/>
    <w:rsid w:val="005B5627"/>
    <w:rsid w:val="005B57F5"/>
    <w:rsid w:val="005B61BA"/>
    <w:rsid w:val="005B6544"/>
    <w:rsid w:val="005B6CB0"/>
    <w:rsid w:val="005B700D"/>
    <w:rsid w:val="005B7E25"/>
    <w:rsid w:val="005C014C"/>
    <w:rsid w:val="005C0519"/>
    <w:rsid w:val="005C1360"/>
    <w:rsid w:val="005C1BF8"/>
    <w:rsid w:val="005C1D4B"/>
    <w:rsid w:val="005C2058"/>
    <w:rsid w:val="005C2E80"/>
    <w:rsid w:val="005C2E81"/>
    <w:rsid w:val="005C356A"/>
    <w:rsid w:val="005C4D99"/>
    <w:rsid w:val="005C4E76"/>
    <w:rsid w:val="005C513B"/>
    <w:rsid w:val="005C579C"/>
    <w:rsid w:val="005C57F2"/>
    <w:rsid w:val="005C5B06"/>
    <w:rsid w:val="005C5CE3"/>
    <w:rsid w:val="005C5D51"/>
    <w:rsid w:val="005C61A3"/>
    <w:rsid w:val="005C673A"/>
    <w:rsid w:val="005C6D80"/>
    <w:rsid w:val="005C72E0"/>
    <w:rsid w:val="005C7381"/>
    <w:rsid w:val="005C782C"/>
    <w:rsid w:val="005C7AEE"/>
    <w:rsid w:val="005C7DD2"/>
    <w:rsid w:val="005C7F7A"/>
    <w:rsid w:val="005D0294"/>
    <w:rsid w:val="005D0416"/>
    <w:rsid w:val="005D07D7"/>
    <w:rsid w:val="005D0837"/>
    <w:rsid w:val="005D0D01"/>
    <w:rsid w:val="005D0E88"/>
    <w:rsid w:val="005D0FA6"/>
    <w:rsid w:val="005D1437"/>
    <w:rsid w:val="005D152C"/>
    <w:rsid w:val="005D1906"/>
    <w:rsid w:val="005D1917"/>
    <w:rsid w:val="005D1C11"/>
    <w:rsid w:val="005D1F29"/>
    <w:rsid w:val="005D23C7"/>
    <w:rsid w:val="005D30E4"/>
    <w:rsid w:val="005D3104"/>
    <w:rsid w:val="005D325F"/>
    <w:rsid w:val="005D3BBF"/>
    <w:rsid w:val="005D4515"/>
    <w:rsid w:val="005D45B6"/>
    <w:rsid w:val="005D583D"/>
    <w:rsid w:val="005D5934"/>
    <w:rsid w:val="005D5B7D"/>
    <w:rsid w:val="005D5CEC"/>
    <w:rsid w:val="005D612A"/>
    <w:rsid w:val="005D6459"/>
    <w:rsid w:val="005D668C"/>
    <w:rsid w:val="005D6737"/>
    <w:rsid w:val="005D689D"/>
    <w:rsid w:val="005D730C"/>
    <w:rsid w:val="005E03B5"/>
    <w:rsid w:val="005E03C0"/>
    <w:rsid w:val="005E05AC"/>
    <w:rsid w:val="005E07D7"/>
    <w:rsid w:val="005E0800"/>
    <w:rsid w:val="005E087E"/>
    <w:rsid w:val="005E1562"/>
    <w:rsid w:val="005E18C4"/>
    <w:rsid w:val="005E1973"/>
    <w:rsid w:val="005E1983"/>
    <w:rsid w:val="005E1DBE"/>
    <w:rsid w:val="005E1F45"/>
    <w:rsid w:val="005E207C"/>
    <w:rsid w:val="005E225E"/>
    <w:rsid w:val="005E2708"/>
    <w:rsid w:val="005E3390"/>
    <w:rsid w:val="005E391D"/>
    <w:rsid w:val="005E3B04"/>
    <w:rsid w:val="005E4166"/>
    <w:rsid w:val="005E42B7"/>
    <w:rsid w:val="005E4719"/>
    <w:rsid w:val="005E481C"/>
    <w:rsid w:val="005E4843"/>
    <w:rsid w:val="005E48A1"/>
    <w:rsid w:val="005E57BB"/>
    <w:rsid w:val="005E5D8E"/>
    <w:rsid w:val="005E5EA0"/>
    <w:rsid w:val="005E6300"/>
    <w:rsid w:val="005E69F5"/>
    <w:rsid w:val="005E6FA1"/>
    <w:rsid w:val="005E7029"/>
    <w:rsid w:val="005E743B"/>
    <w:rsid w:val="005E7883"/>
    <w:rsid w:val="005F0111"/>
    <w:rsid w:val="005F050F"/>
    <w:rsid w:val="005F06C7"/>
    <w:rsid w:val="005F1464"/>
    <w:rsid w:val="005F200F"/>
    <w:rsid w:val="005F24CC"/>
    <w:rsid w:val="005F2BFA"/>
    <w:rsid w:val="005F2F7E"/>
    <w:rsid w:val="005F36B7"/>
    <w:rsid w:val="005F3A06"/>
    <w:rsid w:val="005F3E84"/>
    <w:rsid w:val="005F40EE"/>
    <w:rsid w:val="005F4ACB"/>
    <w:rsid w:val="005F4BE0"/>
    <w:rsid w:val="005F516A"/>
    <w:rsid w:val="005F5449"/>
    <w:rsid w:val="005F5A5B"/>
    <w:rsid w:val="005F5AE6"/>
    <w:rsid w:val="005F5FC1"/>
    <w:rsid w:val="005F6691"/>
    <w:rsid w:val="005F6886"/>
    <w:rsid w:val="005F6CB7"/>
    <w:rsid w:val="005F7249"/>
    <w:rsid w:val="005F76F9"/>
    <w:rsid w:val="005F772D"/>
    <w:rsid w:val="005F7E78"/>
    <w:rsid w:val="00600A84"/>
    <w:rsid w:val="00600D1F"/>
    <w:rsid w:val="00601683"/>
    <w:rsid w:val="006019B0"/>
    <w:rsid w:val="00602004"/>
    <w:rsid w:val="006021B5"/>
    <w:rsid w:val="0060224F"/>
    <w:rsid w:val="00602771"/>
    <w:rsid w:val="00602815"/>
    <w:rsid w:val="006028ED"/>
    <w:rsid w:val="00602DBE"/>
    <w:rsid w:val="00602EED"/>
    <w:rsid w:val="00602EF0"/>
    <w:rsid w:val="00603151"/>
    <w:rsid w:val="006033CD"/>
    <w:rsid w:val="006033FD"/>
    <w:rsid w:val="00603846"/>
    <w:rsid w:val="006038BB"/>
    <w:rsid w:val="00603FD4"/>
    <w:rsid w:val="006041C0"/>
    <w:rsid w:val="006047A7"/>
    <w:rsid w:val="0060498E"/>
    <w:rsid w:val="00604B66"/>
    <w:rsid w:val="006051BA"/>
    <w:rsid w:val="006052E0"/>
    <w:rsid w:val="0060535B"/>
    <w:rsid w:val="006056EC"/>
    <w:rsid w:val="006059E4"/>
    <w:rsid w:val="00605A86"/>
    <w:rsid w:val="00605AA1"/>
    <w:rsid w:val="00605B48"/>
    <w:rsid w:val="00605D9A"/>
    <w:rsid w:val="00606054"/>
    <w:rsid w:val="006061A9"/>
    <w:rsid w:val="006066A5"/>
    <w:rsid w:val="006071DC"/>
    <w:rsid w:val="006077DA"/>
    <w:rsid w:val="00607ADA"/>
    <w:rsid w:val="006103F1"/>
    <w:rsid w:val="0061052B"/>
    <w:rsid w:val="00611725"/>
    <w:rsid w:val="006117C3"/>
    <w:rsid w:val="00611BF1"/>
    <w:rsid w:val="00611C7E"/>
    <w:rsid w:val="00611E45"/>
    <w:rsid w:val="00612149"/>
    <w:rsid w:val="00612165"/>
    <w:rsid w:val="006121D2"/>
    <w:rsid w:val="00612384"/>
    <w:rsid w:val="006126B5"/>
    <w:rsid w:val="00612F59"/>
    <w:rsid w:val="00613CEA"/>
    <w:rsid w:val="00613DB5"/>
    <w:rsid w:val="0061408C"/>
    <w:rsid w:val="00614271"/>
    <w:rsid w:val="00614343"/>
    <w:rsid w:val="00614550"/>
    <w:rsid w:val="00614846"/>
    <w:rsid w:val="0061547A"/>
    <w:rsid w:val="00615847"/>
    <w:rsid w:val="0061595A"/>
    <w:rsid w:val="006159BD"/>
    <w:rsid w:val="00615D66"/>
    <w:rsid w:val="00616DB8"/>
    <w:rsid w:val="00616E56"/>
    <w:rsid w:val="00616F40"/>
    <w:rsid w:val="006172EF"/>
    <w:rsid w:val="00617880"/>
    <w:rsid w:val="00617CAF"/>
    <w:rsid w:val="00617DAF"/>
    <w:rsid w:val="00620869"/>
    <w:rsid w:val="00620A9F"/>
    <w:rsid w:val="00620B3E"/>
    <w:rsid w:val="00620B4C"/>
    <w:rsid w:val="00620E2E"/>
    <w:rsid w:val="00621360"/>
    <w:rsid w:val="0062163A"/>
    <w:rsid w:val="00621A97"/>
    <w:rsid w:val="0062212B"/>
    <w:rsid w:val="0062213C"/>
    <w:rsid w:val="00622829"/>
    <w:rsid w:val="00623350"/>
    <w:rsid w:val="00623434"/>
    <w:rsid w:val="00623445"/>
    <w:rsid w:val="006242FE"/>
    <w:rsid w:val="006245B8"/>
    <w:rsid w:val="006248B9"/>
    <w:rsid w:val="00625395"/>
    <w:rsid w:val="00625586"/>
    <w:rsid w:val="00625694"/>
    <w:rsid w:val="00625720"/>
    <w:rsid w:val="00625A0B"/>
    <w:rsid w:val="00625CFF"/>
    <w:rsid w:val="00625D61"/>
    <w:rsid w:val="00625F4C"/>
    <w:rsid w:val="00626098"/>
    <w:rsid w:val="006260D1"/>
    <w:rsid w:val="006267BE"/>
    <w:rsid w:val="00627106"/>
    <w:rsid w:val="0062747A"/>
    <w:rsid w:val="00627A8D"/>
    <w:rsid w:val="00627CC4"/>
    <w:rsid w:val="00627F84"/>
    <w:rsid w:val="006302C0"/>
    <w:rsid w:val="0063082A"/>
    <w:rsid w:val="00630B0F"/>
    <w:rsid w:val="00630FCE"/>
    <w:rsid w:val="006312FD"/>
    <w:rsid w:val="00631820"/>
    <w:rsid w:val="00631A05"/>
    <w:rsid w:val="006328F3"/>
    <w:rsid w:val="006329FF"/>
    <w:rsid w:val="00632C74"/>
    <w:rsid w:val="00632D07"/>
    <w:rsid w:val="00632FC0"/>
    <w:rsid w:val="00633B08"/>
    <w:rsid w:val="00633DFD"/>
    <w:rsid w:val="00633E65"/>
    <w:rsid w:val="006341C8"/>
    <w:rsid w:val="006341C9"/>
    <w:rsid w:val="006343C4"/>
    <w:rsid w:val="00634877"/>
    <w:rsid w:val="00634FF7"/>
    <w:rsid w:val="006352F3"/>
    <w:rsid w:val="00635489"/>
    <w:rsid w:val="0063551C"/>
    <w:rsid w:val="006355BD"/>
    <w:rsid w:val="006364C7"/>
    <w:rsid w:val="00636690"/>
    <w:rsid w:val="0063679D"/>
    <w:rsid w:val="00636831"/>
    <w:rsid w:val="00636D1B"/>
    <w:rsid w:val="00636D7A"/>
    <w:rsid w:val="00636DDA"/>
    <w:rsid w:val="00637222"/>
    <w:rsid w:val="00637A7D"/>
    <w:rsid w:val="00637FA6"/>
    <w:rsid w:val="00640A73"/>
    <w:rsid w:val="00640DCD"/>
    <w:rsid w:val="0064121D"/>
    <w:rsid w:val="006417CB"/>
    <w:rsid w:val="0064187B"/>
    <w:rsid w:val="00641CCC"/>
    <w:rsid w:val="00642687"/>
    <w:rsid w:val="00642A27"/>
    <w:rsid w:val="00642D02"/>
    <w:rsid w:val="00643508"/>
    <w:rsid w:val="00643567"/>
    <w:rsid w:val="006443EF"/>
    <w:rsid w:val="00644E2E"/>
    <w:rsid w:val="00644E4D"/>
    <w:rsid w:val="00644FAD"/>
    <w:rsid w:val="006455FF"/>
    <w:rsid w:val="00645D8F"/>
    <w:rsid w:val="00645E56"/>
    <w:rsid w:val="00645EB0"/>
    <w:rsid w:val="00646120"/>
    <w:rsid w:val="006461AB"/>
    <w:rsid w:val="0064627E"/>
    <w:rsid w:val="006469B7"/>
    <w:rsid w:val="0064726C"/>
    <w:rsid w:val="00647309"/>
    <w:rsid w:val="00647879"/>
    <w:rsid w:val="00647EEE"/>
    <w:rsid w:val="00650835"/>
    <w:rsid w:val="00650836"/>
    <w:rsid w:val="00650B0A"/>
    <w:rsid w:val="006512AA"/>
    <w:rsid w:val="0065146E"/>
    <w:rsid w:val="006517A0"/>
    <w:rsid w:val="006520EB"/>
    <w:rsid w:val="00652409"/>
    <w:rsid w:val="0065259F"/>
    <w:rsid w:val="0065265A"/>
    <w:rsid w:val="006526C9"/>
    <w:rsid w:val="00652AF4"/>
    <w:rsid w:val="00653646"/>
    <w:rsid w:val="00653C5D"/>
    <w:rsid w:val="0065406E"/>
    <w:rsid w:val="0065433C"/>
    <w:rsid w:val="006543A7"/>
    <w:rsid w:val="006549CE"/>
    <w:rsid w:val="00654DE8"/>
    <w:rsid w:val="00654E6B"/>
    <w:rsid w:val="00654E72"/>
    <w:rsid w:val="00654E7C"/>
    <w:rsid w:val="00655110"/>
    <w:rsid w:val="00655149"/>
    <w:rsid w:val="00655228"/>
    <w:rsid w:val="00655FD2"/>
    <w:rsid w:val="0065642D"/>
    <w:rsid w:val="00656D99"/>
    <w:rsid w:val="006571B6"/>
    <w:rsid w:val="00657AB0"/>
    <w:rsid w:val="00657B52"/>
    <w:rsid w:val="00657C1C"/>
    <w:rsid w:val="0066088F"/>
    <w:rsid w:val="00660D04"/>
    <w:rsid w:val="00660F1E"/>
    <w:rsid w:val="006613A8"/>
    <w:rsid w:val="006613B8"/>
    <w:rsid w:val="006613ED"/>
    <w:rsid w:val="00661695"/>
    <w:rsid w:val="00662843"/>
    <w:rsid w:val="006628D2"/>
    <w:rsid w:val="00662AE8"/>
    <w:rsid w:val="006633EE"/>
    <w:rsid w:val="006637B7"/>
    <w:rsid w:val="006639AD"/>
    <w:rsid w:val="00663BE7"/>
    <w:rsid w:val="00663F22"/>
    <w:rsid w:val="00664887"/>
    <w:rsid w:val="00664907"/>
    <w:rsid w:val="00664C3F"/>
    <w:rsid w:val="0066635B"/>
    <w:rsid w:val="00666C8F"/>
    <w:rsid w:val="00667DD8"/>
    <w:rsid w:val="00667E64"/>
    <w:rsid w:val="00670D37"/>
    <w:rsid w:val="00670D78"/>
    <w:rsid w:val="00671324"/>
    <w:rsid w:val="00671C12"/>
    <w:rsid w:val="00671DE1"/>
    <w:rsid w:val="0067206E"/>
    <w:rsid w:val="0067225F"/>
    <w:rsid w:val="00672297"/>
    <w:rsid w:val="006723A3"/>
    <w:rsid w:val="00672C15"/>
    <w:rsid w:val="00672EB0"/>
    <w:rsid w:val="00673031"/>
    <w:rsid w:val="006731E6"/>
    <w:rsid w:val="00673766"/>
    <w:rsid w:val="006739A7"/>
    <w:rsid w:val="00674276"/>
    <w:rsid w:val="00674C62"/>
    <w:rsid w:val="00675C58"/>
    <w:rsid w:val="00675D1F"/>
    <w:rsid w:val="00675FF4"/>
    <w:rsid w:val="006764C6"/>
    <w:rsid w:val="0067679D"/>
    <w:rsid w:val="006767D4"/>
    <w:rsid w:val="00676ADA"/>
    <w:rsid w:val="00676B5B"/>
    <w:rsid w:val="00676C22"/>
    <w:rsid w:val="00676D92"/>
    <w:rsid w:val="00677728"/>
    <w:rsid w:val="00677763"/>
    <w:rsid w:val="006779A7"/>
    <w:rsid w:val="00677A92"/>
    <w:rsid w:val="0068023E"/>
    <w:rsid w:val="00680270"/>
    <w:rsid w:val="00680D5E"/>
    <w:rsid w:val="00681192"/>
    <w:rsid w:val="006813A5"/>
    <w:rsid w:val="00682117"/>
    <w:rsid w:val="006821B8"/>
    <w:rsid w:val="006823C9"/>
    <w:rsid w:val="00682633"/>
    <w:rsid w:val="00682750"/>
    <w:rsid w:val="0068295A"/>
    <w:rsid w:val="00683595"/>
    <w:rsid w:val="00683974"/>
    <w:rsid w:val="00683A39"/>
    <w:rsid w:val="00683A65"/>
    <w:rsid w:val="00683F8B"/>
    <w:rsid w:val="00683F9A"/>
    <w:rsid w:val="0068431E"/>
    <w:rsid w:val="006846EF"/>
    <w:rsid w:val="00684EE5"/>
    <w:rsid w:val="00684F00"/>
    <w:rsid w:val="006851EB"/>
    <w:rsid w:val="00685450"/>
    <w:rsid w:val="006854A0"/>
    <w:rsid w:val="00685CF3"/>
    <w:rsid w:val="0068603F"/>
    <w:rsid w:val="00686041"/>
    <w:rsid w:val="00686840"/>
    <w:rsid w:val="00687101"/>
    <w:rsid w:val="00687397"/>
    <w:rsid w:val="0068798A"/>
    <w:rsid w:val="00687E13"/>
    <w:rsid w:val="0069013D"/>
    <w:rsid w:val="006901E5"/>
    <w:rsid w:val="006902B5"/>
    <w:rsid w:val="006906B6"/>
    <w:rsid w:val="00690B43"/>
    <w:rsid w:val="006911DC"/>
    <w:rsid w:val="00691301"/>
    <w:rsid w:val="00691D00"/>
    <w:rsid w:val="00692629"/>
    <w:rsid w:val="00693014"/>
    <w:rsid w:val="006942AD"/>
    <w:rsid w:val="00694B13"/>
    <w:rsid w:val="00695250"/>
    <w:rsid w:val="00695676"/>
    <w:rsid w:val="00696867"/>
    <w:rsid w:val="00696C70"/>
    <w:rsid w:val="00697745"/>
    <w:rsid w:val="00697C23"/>
    <w:rsid w:val="006A1357"/>
    <w:rsid w:val="006A1687"/>
    <w:rsid w:val="006A179B"/>
    <w:rsid w:val="006A21FB"/>
    <w:rsid w:val="006A22E1"/>
    <w:rsid w:val="006A28E2"/>
    <w:rsid w:val="006A2EC9"/>
    <w:rsid w:val="006A3520"/>
    <w:rsid w:val="006A3963"/>
    <w:rsid w:val="006A43E6"/>
    <w:rsid w:val="006A4733"/>
    <w:rsid w:val="006A4864"/>
    <w:rsid w:val="006A4871"/>
    <w:rsid w:val="006A4BB7"/>
    <w:rsid w:val="006A4CF4"/>
    <w:rsid w:val="006A4EEC"/>
    <w:rsid w:val="006A523E"/>
    <w:rsid w:val="006A56FB"/>
    <w:rsid w:val="006A5B52"/>
    <w:rsid w:val="006A5E06"/>
    <w:rsid w:val="006A66D8"/>
    <w:rsid w:val="006A6785"/>
    <w:rsid w:val="006A692A"/>
    <w:rsid w:val="006A6A20"/>
    <w:rsid w:val="006A755B"/>
    <w:rsid w:val="006A77F5"/>
    <w:rsid w:val="006A7C97"/>
    <w:rsid w:val="006A7EFB"/>
    <w:rsid w:val="006B07F2"/>
    <w:rsid w:val="006B07F5"/>
    <w:rsid w:val="006B0811"/>
    <w:rsid w:val="006B0871"/>
    <w:rsid w:val="006B0C7D"/>
    <w:rsid w:val="006B123E"/>
    <w:rsid w:val="006B17D3"/>
    <w:rsid w:val="006B1DF4"/>
    <w:rsid w:val="006B1EFC"/>
    <w:rsid w:val="006B23A5"/>
    <w:rsid w:val="006B248B"/>
    <w:rsid w:val="006B2CE8"/>
    <w:rsid w:val="006B3367"/>
    <w:rsid w:val="006B337C"/>
    <w:rsid w:val="006B34C1"/>
    <w:rsid w:val="006B37EB"/>
    <w:rsid w:val="006B44C3"/>
    <w:rsid w:val="006B4A01"/>
    <w:rsid w:val="006B4E60"/>
    <w:rsid w:val="006B5716"/>
    <w:rsid w:val="006B5A03"/>
    <w:rsid w:val="006B5D78"/>
    <w:rsid w:val="006B5EEF"/>
    <w:rsid w:val="006B5FF2"/>
    <w:rsid w:val="006B65C4"/>
    <w:rsid w:val="006B66BB"/>
    <w:rsid w:val="006B6933"/>
    <w:rsid w:val="006B6CD0"/>
    <w:rsid w:val="006B7815"/>
    <w:rsid w:val="006C02B2"/>
    <w:rsid w:val="006C06EA"/>
    <w:rsid w:val="006C0AA1"/>
    <w:rsid w:val="006C0CB7"/>
    <w:rsid w:val="006C0D05"/>
    <w:rsid w:val="006C0EFB"/>
    <w:rsid w:val="006C15B9"/>
    <w:rsid w:val="006C26E4"/>
    <w:rsid w:val="006C2F65"/>
    <w:rsid w:val="006C3326"/>
    <w:rsid w:val="006C368A"/>
    <w:rsid w:val="006C3CA2"/>
    <w:rsid w:val="006C3E94"/>
    <w:rsid w:val="006C4153"/>
    <w:rsid w:val="006C4517"/>
    <w:rsid w:val="006C4BED"/>
    <w:rsid w:val="006C5093"/>
    <w:rsid w:val="006C53C0"/>
    <w:rsid w:val="006C56C4"/>
    <w:rsid w:val="006C5807"/>
    <w:rsid w:val="006C5ADD"/>
    <w:rsid w:val="006C66F5"/>
    <w:rsid w:val="006C69FE"/>
    <w:rsid w:val="006C6D3A"/>
    <w:rsid w:val="006C7AC4"/>
    <w:rsid w:val="006D02AA"/>
    <w:rsid w:val="006D05D8"/>
    <w:rsid w:val="006D09BA"/>
    <w:rsid w:val="006D14BC"/>
    <w:rsid w:val="006D17B0"/>
    <w:rsid w:val="006D180A"/>
    <w:rsid w:val="006D189C"/>
    <w:rsid w:val="006D19D8"/>
    <w:rsid w:val="006D1BF5"/>
    <w:rsid w:val="006D1E6F"/>
    <w:rsid w:val="006D1EB1"/>
    <w:rsid w:val="006D2114"/>
    <w:rsid w:val="006D2289"/>
    <w:rsid w:val="006D22B6"/>
    <w:rsid w:val="006D2453"/>
    <w:rsid w:val="006D2830"/>
    <w:rsid w:val="006D28FD"/>
    <w:rsid w:val="006D2C3B"/>
    <w:rsid w:val="006D2CEE"/>
    <w:rsid w:val="006D2D53"/>
    <w:rsid w:val="006D2F63"/>
    <w:rsid w:val="006D3022"/>
    <w:rsid w:val="006D3FDE"/>
    <w:rsid w:val="006D4220"/>
    <w:rsid w:val="006D455E"/>
    <w:rsid w:val="006D469D"/>
    <w:rsid w:val="006D4E10"/>
    <w:rsid w:val="006D50A9"/>
    <w:rsid w:val="006D5238"/>
    <w:rsid w:val="006D53D3"/>
    <w:rsid w:val="006D6285"/>
    <w:rsid w:val="006D64F0"/>
    <w:rsid w:val="006D66C8"/>
    <w:rsid w:val="006D6A3D"/>
    <w:rsid w:val="006D6CE9"/>
    <w:rsid w:val="006D70F2"/>
    <w:rsid w:val="006D7673"/>
    <w:rsid w:val="006D76FC"/>
    <w:rsid w:val="006E007F"/>
    <w:rsid w:val="006E07D5"/>
    <w:rsid w:val="006E0AD8"/>
    <w:rsid w:val="006E0B9A"/>
    <w:rsid w:val="006E0D18"/>
    <w:rsid w:val="006E0D89"/>
    <w:rsid w:val="006E104F"/>
    <w:rsid w:val="006E10ED"/>
    <w:rsid w:val="006E116E"/>
    <w:rsid w:val="006E124D"/>
    <w:rsid w:val="006E164A"/>
    <w:rsid w:val="006E165A"/>
    <w:rsid w:val="006E179C"/>
    <w:rsid w:val="006E257C"/>
    <w:rsid w:val="006E2672"/>
    <w:rsid w:val="006E29E2"/>
    <w:rsid w:val="006E2BAC"/>
    <w:rsid w:val="006E2FA1"/>
    <w:rsid w:val="006E32FA"/>
    <w:rsid w:val="006E393A"/>
    <w:rsid w:val="006E3E30"/>
    <w:rsid w:val="006E40DB"/>
    <w:rsid w:val="006E4AEC"/>
    <w:rsid w:val="006E4E44"/>
    <w:rsid w:val="006E4F5B"/>
    <w:rsid w:val="006E540F"/>
    <w:rsid w:val="006E59F5"/>
    <w:rsid w:val="006E5B5E"/>
    <w:rsid w:val="006E5CE5"/>
    <w:rsid w:val="006E5D30"/>
    <w:rsid w:val="006E5E1D"/>
    <w:rsid w:val="006E6615"/>
    <w:rsid w:val="006E6D93"/>
    <w:rsid w:val="006E6EE9"/>
    <w:rsid w:val="006E7316"/>
    <w:rsid w:val="006E73A4"/>
    <w:rsid w:val="006E7411"/>
    <w:rsid w:val="006E7679"/>
    <w:rsid w:val="006E77B0"/>
    <w:rsid w:val="006E7903"/>
    <w:rsid w:val="006E7EA3"/>
    <w:rsid w:val="006F0273"/>
    <w:rsid w:val="006F06EA"/>
    <w:rsid w:val="006F09E4"/>
    <w:rsid w:val="006F0D0D"/>
    <w:rsid w:val="006F0DF9"/>
    <w:rsid w:val="006F156B"/>
    <w:rsid w:val="006F1578"/>
    <w:rsid w:val="006F1662"/>
    <w:rsid w:val="006F168B"/>
    <w:rsid w:val="006F1A23"/>
    <w:rsid w:val="006F2396"/>
    <w:rsid w:val="006F256F"/>
    <w:rsid w:val="006F2793"/>
    <w:rsid w:val="006F2A14"/>
    <w:rsid w:val="006F2AC7"/>
    <w:rsid w:val="006F2C5E"/>
    <w:rsid w:val="006F2DC8"/>
    <w:rsid w:val="006F386B"/>
    <w:rsid w:val="006F38CA"/>
    <w:rsid w:val="006F3C2C"/>
    <w:rsid w:val="006F3FF4"/>
    <w:rsid w:val="006F4B7A"/>
    <w:rsid w:val="006F4BD8"/>
    <w:rsid w:val="006F4DA3"/>
    <w:rsid w:val="006F5066"/>
    <w:rsid w:val="006F51EA"/>
    <w:rsid w:val="006F5A0E"/>
    <w:rsid w:val="006F5AAC"/>
    <w:rsid w:val="006F6A59"/>
    <w:rsid w:val="006F6C15"/>
    <w:rsid w:val="006F701A"/>
    <w:rsid w:val="006F73D9"/>
    <w:rsid w:val="006F74DE"/>
    <w:rsid w:val="006F7613"/>
    <w:rsid w:val="006F77FB"/>
    <w:rsid w:val="006F7B2C"/>
    <w:rsid w:val="00700296"/>
    <w:rsid w:val="00700489"/>
    <w:rsid w:val="00700CD7"/>
    <w:rsid w:val="007015D6"/>
    <w:rsid w:val="007018A1"/>
    <w:rsid w:val="007018CD"/>
    <w:rsid w:val="00701931"/>
    <w:rsid w:val="00701CAB"/>
    <w:rsid w:val="00701DCD"/>
    <w:rsid w:val="00702114"/>
    <w:rsid w:val="007021E8"/>
    <w:rsid w:val="00702925"/>
    <w:rsid w:val="00702BC8"/>
    <w:rsid w:val="00702E7E"/>
    <w:rsid w:val="00703953"/>
    <w:rsid w:val="007041D6"/>
    <w:rsid w:val="00704749"/>
    <w:rsid w:val="007049E0"/>
    <w:rsid w:val="007059BA"/>
    <w:rsid w:val="00705C7D"/>
    <w:rsid w:val="00706088"/>
    <w:rsid w:val="0070650F"/>
    <w:rsid w:val="00706A49"/>
    <w:rsid w:val="00706D4A"/>
    <w:rsid w:val="00706DD5"/>
    <w:rsid w:val="00706DE5"/>
    <w:rsid w:val="00706F40"/>
    <w:rsid w:val="00706F74"/>
    <w:rsid w:val="00706F93"/>
    <w:rsid w:val="00707739"/>
    <w:rsid w:val="007078B4"/>
    <w:rsid w:val="00710220"/>
    <w:rsid w:val="00710228"/>
    <w:rsid w:val="007103C9"/>
    <w:rsid w:val="00710C2A"/>
    <w:rsid w:val="00711482"/>
    <w:rsid w:val="007114A5"/>
    <w:rsid w:val="00711AF3"/>
    <w:rsid w:val="00711E05"/>
    <w:rsid w:val="00712546"/>
    <w:rsid w:val="007128A8"/>
    <w:rsid w:val="0071317B"/>
    <w:rsid w:val="00714EB9"/>
    <w:rsid w:val="00715037"/>
    <w:rsid w:val="0071531B"/>
    <w:rsid w:val="00715D9E"/>
    <w:rsid w:val="00716D36"/>
    <w:rsid w:val="00716F20"/>
    <w:rsid w:val="00717156"/>
    <w:rsid w:val="007173EE"/>
    <w:rsid w:val="00717969"/>
    <w:rsid w:val="00720EFB"/>
    <w:rsid w:val="00721B49"/>
    <w:rsid w:val="0072362B"/>
    <w:rsid w:val="0072364E"/>
    <w:rsid w:val="00723AE9"/>
    <w:rsid w:val="00723C6F"/>
    <w:rsid w:val="00723F3A"/>
    <w:rsid w:val="00724C34"/>
    <w:rsid w:val="00725212"/>
    <w:rsid w:val="007252EA"/>
    <w:rsid w:val="00725323"/>
    <w:rsid w:val="0072535C"/>
    <w:rsid w:val="0072540A"/>
    <w:rsid w:val="00725AEA"/>
    <w:rsid w:val="0072601C"/>
    <w:rsid w:val="00726168"/>
    <w:rsid w:val="00726191"/>
    <w:rsid w:val="00726272"/>
    <w:rsid w:val="00726B1C"/>
    <w:rsid w:val="00726F29"/>
    <w:rsid w:val="00727038"/>
    <w:rsid w:val="007273ED"/>
    <w:rsid w:val="00727435"/>
    <w:rsid w:val="00727571"/>
    <w:rsid w:val="00727CAF"/>
    <w:rsid w:val="00730026"/>
    <w:rsid w:val="0073044F"/>
    <w:rsid w:val="00730716"/>
    <w:rsid w:val="00730BB5"/>
    <w:rsid w:val="00730D64"/>
    <w:rsid w:val="00730DF2"/>
    <w:rsid w:val="00730E61"/>
    <w:rsid w:val="00731024"/>
    <w:rsid w:val="007313EC"/>
    <w:rsid w:val="00731E4A"/>
    <w:rsid w:val="007320E4"/>
    <w:rsid w:val="007328B2"/>
    <w:rsid w:val="00732B9E"/>
    <w:rsid w:val="00732E3A"/>
    <w:rsid w:val="00732F43"/>
    <w:rsid w:val="007334B0"/>
    <w:rsid w:val="0073352D"/>
    <w:rsid w:val="0073370C"/>
    <w:rsid w:val="00733EBE"/>
    <w:rsid w:val="00733F99"/>
    <w:rsid w:val="00734695"/>
    <w:rsid w:val="00734B86"/>
    <w:rsid w:val="00735032"/>
    <w:rsid w:val="00735834"/>
    <w:rsid w:val="00735AF5"/>
    <w:rsid w:val="00735CF5"/>
    <w:rsid w:val="00735E0E"/>
    <w:rsid w:val="007363E6"/>
    <w:rsid w:val="007368F0"/>
    <w:rsid w:val="007369FF"/>
    <w:rsid w:val="00736F11"/>
    <w:rsid w:val="00736F44"/>
    <w:rsid w:val="00737417"/>
    <w:rsid w:val="00737552"/>
    <w:rsid w:val="00737FB3"/>
    <w:rsid w:val="007405BD"/>
    <w:rsid w:val="0074120B"/>
    <w:rsid w:val="00741369"/>
    <w:rsid w:val="00741CD7"/>
    <w:rsid w:val="00742532"/>
    <w:rsid w:val="007428B3"/>
    <w:rsid w:val="00742923"/>
    <w:rsid w:val="00742C9A"/>
    <w:rsid w:val="00742FE6"/>
    <w:rsid w:val="007432F4"/>
    <w:rsid w:val="007434D6"/>
    <w:rsid w:val="0074446C"/>
    <w:rsid w:val="007447D5"/>
    <w:rsid w:val="007449DA"/>
    <w:rsid w:val="00744EB5"/>
    <w:rsid w:val="00745103"/>
    <w:rsid w:val="00745364"/>
    <w:rsid w:val="007458A9"/>
    <w:rsid w:val="00745C53"/>
    <w:rsid w:val="00745E24"/>
    <w:rsid w:val="00746316"/>
    <w:rsid w:val="0074749B"/>
    <w:rsid w:val="007474DF"/>
    <w:rsid w:val="007475D8"/>
    <w:rsid w:val="0074778D"/>
    <w:rsid w:val="00747858"/>
    <w:rsid w:val="007479BD"/>
    <w:rsid w:val="00747D73"/>
    <w:rsid w:val="0075044A"/>
    <w:rsid w:val="00750485"/>
    <w:rsid w:val="007504DA"/>
    <w:rsid w:val="00750B53"/>
    <w:rsid w:val="00751BB5"/>
    <w:rsid w:val="00751C09"/>
    <w:rsid w:val="00751C97"/>
    <w:rsid w:val="00752171"/>
    <w:rsid w:val="0075239B"/>
    <w:rsid w:val="00752D00"/>
    <w:rsid w:val="00752F35"/>
    <w:rsid w:val="0075343E"/>
    <w:rsid w:val="007537BF"/>
    <w:rsid w:val="00753A24"/>
    <w:rsid w:val="00753AF8"/>
    <w:rsid w:val="00753B59"/>
    <w:rsid w:val="00753D72"/>
    <w:rsid w:val="007540F3"/>
    <w:rsid w:val="007545EA"/>
    <w:rsid w:val="00754714"/>
    <w:rsid w:val="0075472E"/>
    <w:rsid w:val="00754A68"/>
    <w:rsid w:val="00754D56"/>
    <w:rsid w:val="00755156"/>
    <w:rsid w:val="0075549F"/>
    <w:rsid w:val="00755D82"/>
    <w:rsid w:val="00756072"/>
    <w:rsid w:val="0075635F"/>
    <w:rsid w:val="007564B8"/>
    <w:rsid w:val="007564F0"/>
    <w:rsid w:val="007566DE"/>
    <w:rsid w:val="0075683E"/>
    <w:rsid w:val="00756FA7"/>
    <w:rsid w:val="00757479"/>
    <w:rsid w:val="007577F8"/>
    <w:rsid w:val="00757A84"/>
    <w:rsid w:val="0076047B"/>
    <w:rsid w:val="007605A8"/>
    <w:rsid w:val="007606CA"/>
    <w:rsid w:val="00760B14"/>
    <w:rsid w:val="0076179D"/>
    <w:rsid w:val="00761F15"/>
    <w:rsid w:val="007629E5"/>
    <w:rsid w:val="007633D8"/>
    <w:rsid w:val="00763485"/>
    <w:rsid w:val="00763813"/>
    <w:rsid w:val="00763A79"/>
    <w:rsid w:val="00763C5F"/>
    <w:rsid w:val="00763D32"/>
    <w:rsid w:val="00763FA9"/>
    <w:rsid w:val="00764B7A"/>
    <w:rsid w:val="00764EB5"/>
    <w:rsid w:val="00765282"/>
    <w:rsid w:val="007653BB"/>
    <w:rsid w:val="0076553F"/>
    <w:rsid w:val="00765618"/>
    <w:rsid w:val="00765E51"/>
    <w:rsid w:val="00766539"/>
    <w:rsid w:val="00766575"/>
    <w:rsid w:val="0076666F"/>
    <w:rsid w:val="00766702"/>
    <w:rsid w:val="007673B5"/>
    <w:rsid w:val="0076798B"/>
    <w:rsid w:val="00767D2E"/>
    <w:rsid w:val="007701AB"/>
    <w:rsid w:val="007702CC"/>
    <w:rsid w:val="00770808"/>
    <w:rsid w:val="007709C3"/>
    <w:rsid w:val="00771529"/>
    <w:rsid w:val="00771674"/>
    <w:rsid w:val="00771896"/>
    <w:rsid w:val="00771B21"/>
    <w:rsid w:val="00772139"/>
    <w:rsid w:val="007721D4"/>
    <w:rsid w:val="0077247A"/>
    <w:rsid w:val="00772CFE"/>
    <w:rsid w:val="00772D5F"/>
    <w:rsid w:val="0077309E"/>
    <w:rsid w:val="00773800"/>
    <w:rsid w:val="00773B15"/>
    <w:rsid w:val="00773F46"/>
    <w:rsid w:val="007740BA"/>
    <w:rsid w:val="00774A99"/>
    <w:rsid w:val="00774C63"/>
    <w:rsid w:val="00775183"/>
    <w:rsid w:val="007752E6"/>
    <w:rsid w:val="007753B3"/>
    <w:rsid w:val="007753D5"/>
    <w:rsid w:val="007754CE"/>
    <w:rsid w:val="007756C9"/>
    <w:rsid w:val="00775DFA"/>
    <w:rsid w:val="00775FEC"/>
    <w:rsid w:val="00776341"/>
    <w:rsid w:val="007769DE"/>
    <w:rsid w:val="00776D20"/>
    <w:rsid w:val="00776D2A"/>
    <w:rsid w:val="00776DAA"/>
    <w:rsid w:val="00776DAF"/>
    <w:rsid w:val="007770A6"/>
    <w:rsid w:val="0077717F"/>
    <w:rsid w:val="007773A8"/>
    <w:rsid w:val="007779F3"/>
    <w:rsid w:val="00780A09"/>
    <w:rsid w:val="00780E0D"/>
    <w:rsid w:val="00781579"/>
    <w:rsid w:val="007818E0"/>
    <w:rsid w:val="00781B54"/>
    <w:rsid w:val="00781EFA"/>
    <w:rsid w:val="007821B3"/>
    <w:rsid w:val="00782337"/>
    <w:rsid w:val="007824DD"/>
    <w:rsid w:val="007825B3"/>
    <w:rsid w:val="00782676"/>
    <w:rsid w:val="007826C5"/>
    <w:rsid w:val="0078305C"/>
    <w:rsid w:val="00783317"/>
    <w:rsid w:val="007834B5"/>
    <w:rsid w:val="0078368C"/>
    <w:rsid w:val="00783B59"/>
    <w:rsid w:val="00783FAF"/>
    <w:rsid w:val="00784392"/>
    <w:rsid w:val="0078474C"/>
    <w:rsid w:val="00785442"/>
    <w:rsid w:val="00785A1D"/>
    <w:rsid w:val="00785F90"/>
    <w:rsid w:val="007862C8"/>
    <w:rsid w:val="00786430"/>
    <w:rsid w:val="00786465"/>
    <w:rsid w:val="00787922"/>
    <w:rsid w:val="0079052C"/>
    <w:rsid w:val="0079071D"/>
    <w:rsid w:val="00790B46"/>
    <w:rsid w:val="00790E07"/>
    <w:rsid w:val="007915EE"/>
    <w:rsid w:val="00791EAA"/>
    <w:rsid w:val="0079256E"/>
    <w:rsid w:val="007927D3"/>
    <w:rsid w:val="00792B88"/>
    <w:rsid w:val="00792DA3"/>
    <w:rsid w:val="00793010"/>
    <w:rsid w:val="007931D5"/>
    <w:rsid w:val="0079322D"/>
    <w:rsid w:val="00793801"/>
    <w:rsid w:val="00793DCA"/>
    <w:rsid w:val="00794507"/>
    <w:rsid w:val="007949B0"/>
    <w:rsid w:val="0079514B"/>
    <w:rsid w:val="00795285"/>
    <w:rsid w:val="007963A7"/>
    <w:rsid w:val="0079653E"/>
    <w:rsid w:val="00796901"/>
    <w:rsid w:val="00796EC6"/>
    <w:rsid w:val="00797720"/>
    <w:rsid w:val="007A045F"/>
    <w:rsid w:val="007A0589"/>
    <w:rsid w:val="007A069D"/>
    <w:rsid w:val="007A0866"/>
    <w:rsid w:val="007A0975"/>
    <w:rsid w:val="007A0AAE"/>
    <w:rsid w:val="007A0F81"/>
    <w:rsid w:val="007A102A"/>
    <w:rsid w:val="007A16C7"/>
    <w:rsid w:val="007A1723"/>
    <w:rsid w:val="007A17F6"/>
    <w:rsid w:val="007A1B1F"/>
    <w:rsid w:val="007A2193"/>
    <w:rsid w:val="007A2B9C"/>
    <w:rsid w:val="007A3069"/>
    <w:rsid w:val="007A31B9"/>
    <w:rsid w:val="007A371F"/>
    <w:rsid w:val="007A3828"/>
    <w:rsid w:val="007A3831"/>
    <w:rsid w:val="007A39AB"/>
    <w:rsid w:val="007A3B6B"/>
    <w:rsid w:val="007A3C37"/>
    <w:rsid w:val="007A3F18"/>
    <w:rsid w:val="007A3F70"/>
    <w:rsid w:val="007A46D0"/>
    <w:rsid w:val="007A4B33"/>
    <w:rsid w:val="007A4B59"/>
    <w:rsid w:val="007A4CA4"/>
    <w:rsid w:val="007A584B"/>
    <w:rsid w:val="007A5AA2"/>
    <w:rsid w:val="007A5FBF"/>
    <w:rsid w:val="007A6033"/>
    <w:rsid w:val="007A60E4"/>
    <w:rsid w:val="007A6296"/>
    <w:rsid w:val="007A723F"/>
    <w:rsid w:val="007A77B3"/>
    <w:rsid w:val="007A7FCF"/>
    <w:rsid w:val="007B009D"/>
    <w:rsid w:val="007B038A"/>
    <w:rsid w:val="007B04E1"/>
    <w:rsid w:val="007B05F0"/>
    <w:rsid w:val="007B0729"/>
    <w:rsid w:val="007B1165"/>
    <w:rsid w:val="007B1178"/>
    <w:rsid w:val="007B1652"/>
    <w:rsid w:val="007B18EA"/>
    <w:rsid w:val="007B23EB"/>
    <w:rsid w:val="007B2B6E"/>
    <w:rsid w:val="007B2FCF"/>
    <w:rsid w:val="007B30F4"/>
    <w:rsid w:val="007B3306"/>
    <w:rsid w:val="007B37B2"/>
    <w:rsid w:val="007B3921"/>
    <w:rsid w:val="007B3957"/>
    <w:rsid w:val="007B39F1"/>
    <w:rsid w:val="007B3C84"/>
    <w:rsid w:val="007B4594"/>
    <w:rsid w:val="007B46D9"/>
    <w:rsid w:val="007B4A36"/>
    <w:rsid w:val="007B4CE7"/>
    <w:rsid w:val="007B5245"/>
    <w:rsid w:val="007B5E42"/>
    <w:rsid w:val="007B62CF"/>
    <w:rsid w:val="007B6317"/>
    <w:rsid w:val="007B6605"/>
    <w:rsid w:val="007B73D6"/>
    <w:rsid w:val="007B7C79"/>
    <w:rsid w:val="007C07C3"/>
    <w:rsid w:val="007C1157"/>
    <w:rsid w:val="007C15B6"/>
    <w:rsid w:val="007C1A5F"/>
    <w:rsid w:val="007C1F78"/>
    <w:rsid w:val="007C2394"/>
    <w:rsid w:val="007C24FB"/>
    <w:rsid w:val="007C2DBC"/>
    <w:rsid w:val="007C3297"/>
    <w:rsid w:val="007C3FCC"/>
    <w:rsid w:val="007C444A"/>
    <w:rsid w:val="007C44C6"/>
    <w:rsid w:val="007C4770"/>
    <w:rsid w:val="007C482F"/>
    <w:rsid w:val="007C4A55"/>
    <w:rsid w:val="007C4F09"/>
    <w:rsid w:val="007C503F"/>
    <w:rsid w:val="007C5174"/>
    <w:rsid w:val="007C5190"/>
    <w:rsid w:val="007C5269"/>
    <w:rsid w:val="007C5278"/>
    <w:rsid w:val="007C5625"/>
    <w:rsid w:val="007C597F"/>
    <w:rsid w:val="007C5BF2"/>
    <w:rsid w:val="007C5E95"/>
    <w:rsid w:val="007C626D"/>
    <w:rsid w:val="007C653B"/>
    <w:rsid w:val="007C68A7"/>
    <w:rsid w:val="007C6A1F"/>
    <w:rsid w:val="007C6BF5"/>
    <w:rsid w:val="007C6D6C"/>
    <w:rsid w:val="007C71A9"/>
    <w:rsid w:val="007C76CA"/>
    <w:rsid w:val="007C7765"/>
    <w:rsid w:val="007C7EF3"/>
    <w:rsid w:val="007D0440"/>
    <w:rsid w:val="007D0623"/>
    <w:rsid w:val="007D0BD2"/>
    <w:rsid w:val="007D0F99"/>
    <w:rsid w:val="007D1196"/>
    <w:rsid w:val="007D1AF2"/>
    <w:rsid w:val="007D1D1B"/>
    <w:rsid w:val="007D2088"/>
    <w:rsid w:val="007D258C"/>
    <w:rsid w:val="007D26F4"/>
    <w:rsid w:val="007D2BC7"/>
    <w:rsid w:val="007D305A"/>
    <w:rsid w:val="007D394D"/>
    <w:rsid w:val="007D3E5E"/>
    <w:rsid w:val="007D3EAD"/>
    <w:rsid w:val="007D4173"/>
    <w:rsid w:val="007D43D8"/>
    <w:rsid w:val="007D4737"/>
    <w:rsid w:val="007D5241"/>
    <w:rsid w:val="007D5346"/>
    <w:rsid w:val="007D5B10"/>
    <w:rsid w:val="007D5E4B"/>
    <w:rsid w:val="007D6A4F"/>
    <w:rsid w:val="007D7247"/>
    <w:rsid w:val="007D7259"/>
    <w:rsid w:val="007D7307"/>
    <w:rsid w:val="007D7D4C"/>
    <w:rsid w:val="007D7EB7"/>
    <w:rsid w:val="007D7F0D"/>
    <w:rsid w:val="007E11EC"/>
    <w:rsid w:val="007E1444"/>
    <w:rsid w:val="007E1CEE"/>
    <w:rsid w:val="007E20A9"/>
    <w:rsid w:val="007E28E0"/>
    <w:rsid w:val="007E2D79"/>
    <w:rsid w:val="007E31CC"/>
    <w:rsid w:val="007E3301"/>
    <w:rsid w:val="007E3514"/>
    <w:rsid w:val="007E36D8"/>
    <w:rsid w:val="007E3707"/>
    <w:rsid w:val="007E378B"/>
    <w:rsid w:val="007E3955"/>
    <w:rsid w:val="007E3966"/>
    <w:rsid w:val="007E3B59"/>
    <w:rsid w:val="007E3EB0"/>
    <w:rsid w:val="007E3EFA"/>
    <w:rsid w:val="007E4145"/>
    <w:rsid w:val="007E435C"/>
    <w:rsid w:val="007E48A5"/>
    <w:rsid w:val="007E4B89"/>
    <w:rsid w:val="007E4ED5"/>
    <w:rsid w:val="007E55E2"/>
    <w:rsid w:val="007E5C49"/>
    <w:rsid w:val="007E5DFE"/>
    <w:rsid w:val="007E5FE7"/>
    <w:rsid w:val="007E659F"/>
    <w:rsid w:val="007E6B2C"/>
    <w:rsid w:val="007E6CFD"/>
    <w:rsid w:val="007E6D42"/>
    <w:rsid w:val="007E6D89"/>
    <w:rsid w:val="007E72D2"/>
    <w:rsid w:val="007E7306"/>
    <w:rsid w:val="007E7341"/>
    <w:rsid w:val="007E772A"/>
    <w:rsid w:val="007E7949"/>
    <w:rsid w:val="007E7C94"/>
    <w:rsid w:val="007E7F51"/>
    <w:rsid w:val="007E7FC0"/>
    <w:rsid w:val="007F0817"/>
    <w:rsid w:val="007F0C0B"/>
    <w:rsid w:val="007F0FCC"/>
    <w:rsid w:val="007F10C0"/>
    <w:rsid w:val="007F14A7"/>
    <w:rsid w:val="007F19BB"/>
    <w:rsid w:val="007F19F2"/>
    <w:rsid w:val="007F244A"/>
    <w:rsid w:val="007F348C"/>
    <w:rsid w:val="007F3869"/>
    <w:rsid w:val="007F3AA2"/>
    <w:rsid w:val="007F3ADE"/>
    <w:rsid w:val="007F4F0A"/>
    <w:rsid w:val="007F65A7"/>
    <w:rsid w:val="007F6BBB"/>
    <w:rsid w:val="007F72CF"/>
    <w:rsid w:val="007F7823"/>
    <w:rsid w:val="007F7A39"/>
    <w:rsid w:val="007F7DAF"/>
    <w:rsid w:val="00800251"/>
    <w:rsid w:val="00800DAE"/>
    <w:rsid w:val="00800EC7"/>
    <w:rsid w:val="00800ECD"/>
    <w:rsid w:val="0080134A"/>
    <w:rsid w:val="008015E8"/>
    <w:rsid w:val="00801AF0"/>
    <w:rsid w:val="00801D83"/>
    <w:rsid w:val="00801FD1"/>
    <w:rsid w:val="0080233A"/>
    <w:rsid w:val="008023F3"/>
    <w:rsid w:val="00802DC5"/>
    <w:rsid w:val="00803142"/>
    <w:rsid w:val="008033FC"/>
    <w:rsid w:val="0080362B"/>
    <w:rsid w:val="008045B3"/>
    <w:rsid w:val="0080463B"/>
    <w:rsid w:val="008048B5"/>
    <w:rsid w:val="00804B0E"/>
    <w:rsid w:val="00805245"/>
    <w:rsid w:val="00805E8E"/>
    <w:rsid w:val="00806046"/>
    <w:rsid w:val="00806179"/>
    <w:rsid w:val="00806685"/>
    <w:rsid w:val="008068E1"/>
    <w:rsid w:val="00806EE3"/>
    <w:rsid w:val="00807646"/>
    <w:rsid w:val="00807CBA"/>
    <w:rsid w:val="0081085C"/>
    <w:rsid w:val="00810933"/>
    <w:rsid w:val="00810A9F"/>
    <w:rsid w:val="00810C04"/>
    <w:rsid w:val="00810C4E"/>
    <w:rsid w:val="0081110B"/>
    <w:rsid w:val="00811354"/>
    <w:rsid w:val="0081194A"/>
    <w:rsid w:val="0081195F"/>
    <w:rsid w:val="008119BA"/>
    <w:rsid w:val="00811D00"/>
    <w:rsid w:val="008120E8"/>
    <w:rsid w:val="00812382"/>
    <w:rsid w:val="00812D29"/>
    <w:rsid w:val="00813077"/>
    <w:rsid w:val="00813801"/>
    <w:rsid w:val="00813D86"/>
    <w:rsid w:val="00814009"/>
    <w:rsid w:val="0081437C"/>
    <w:rsid w:val="00814574"/>
    <w:rsid w:val="00814934"/>
    <w:rsid w:val="00815647"/>
    <w:rsid w:val="00815724"/>
    <w:rsid w:val="00815786"/>
    <w:rsid w:val="00815AEF"/>
    <w:rsid w:val="00815B25"/>
    <w:rsid w:val="00815B50"/>
    <w:rsid w:val="00815F1D"/>
    <w:rsid w:val="008161A6"/>
    <w:rsid w:val="00816220"/>
    <w:rsid w:val="00816582"/>
    <w:rsid w:val="00816B03"/>
    <w:rsid w:val="00817072"/>
    <w:rsid w:val="0081791C"/>
    <w:rsid w:val="00817978"/>
    <w:rsid w:val="00817C91"/>
    <w:rsid w:val="00817D91"/>
    <w:rsid w:val="00820C95"/>
    <w:rsid w:val="00820D4D"/>
    <w:rsid w:val="008211DD"/>
    <w:rsid w:val="008216FA"/>
    <w:rsid w:val="0082186C"/>
    <w:rsid w:val="0082196A"/>
    <w:rsid w:val="00821ACB"/>
    <w:rsid w:val="00821D0F"/>
    <w:rsid w:val="00821EA0"/>
    <w:rsid w:val="008222A4"/>
    <w:rsid w:val="008227A7"/>
    <w:rsid w:val="00822CBE"/>
    <w:rsid w:val="00822E43"/>
    <w:rsid w:val="00822FCC"/>
    <w:rsid w:val="008238F4"/>
    <w:rsid w:val="008244F2"/>
    <w:rsid w:val="00824DEA"/>
    <w:rsid w:val="00825013"/>
    <w:rsid w:val="00825507"/>
    <w:rsid w:val="0082565B"/>
    <w:rsid w:val="008258EC"/>
    <w:rsid w:val="00825BC1"/>
    <w:rsid w:val="0082606D"/>
    <w:rsid w:val="008267D0"/>
    <w:rsid w:val="0082746F"/>
    <w:rsid w:val="008303FC"/>
    <w:rsid w:val="0083044C"/>
    <w:rsid w:val="00830A40"/>
    <w:rsid w:val="00830DF6"/>
    <w:rsid w:val="00830E18"/>
    <w:rsid w:val="008312B8"/>
    <w:rsid w:val="008315F8"/>
    <w:rsid w:val="008316B3"/>
    <w:rsid w:val="00831AC2"/>
    <w:rsid w:val="00831FA8"/>
    <w:rsid w:val="008326D6"/>
    <w:rsid w:val="008327DD"/>
    <w:rsid w:val="0083340C"/>
    <w:rsid w:val="0083358B"/>
    <w:rsid w:val="00833A26"/>
    <w:rsid w:val="00833BC8"/>
    <w:rsid w:val="008343F4"/>
    <w:rsid w:val="00834B65"/>
    <w:rsid w:val="00834BFC"/>
    <w:rsid w:val="00834C4B"/>
    <w:rsid w:val="00834D93"/>
    <w:rsid w:val="008356ED"/>
    <w:rsid w:val="00835B8D"/>
    <w:rsid w:val="00835E5D"/>
    <w:rsid w:val="00836348"/>
    <w:rsid w:val="008363CF"/>
    <w:rsid w:val="00836675"/>
    <w:rsid w:val="008366A4"/>
    <w:rsid w:val="00836F01"/>
    <w:rsid w:val="00836F94"/>
    <w:rsid w:val="00836FB0"/>
    <w:rsid w:val="00837245"/>
    <w:rsid w:val="00837C80"/>
    <w:rsid w:val="00837E33"/>
    <w:rsid w:val="0084069D"/>
    <w:rsid w:val="00840817"/>
    <w:rsid w:val="00840D87"/>
    <w:rsid w:val="00840D88"/>
    <w:rsid w:val="00841AAB"/>
    <w:rsid w:val="00841BDA"/>
    <w:rsid w:val="008422A8"/>
    <w:rsid w:val="00842365"/>
    <w:rsid w:val="00842C9A"/>
    <w:rsid w:val="0084304D"/>
    <w:rsid w:val="008432D4"/>
    <w:rsid w:val="00843807"/>
    <w:rsid w:val="00843F8D"/>
    <w:rsid w:val="00844008"/>
    <w:rsid w:val="008441AC"/>
    <w:rsid w:val="0084420F"/>
    <w:rsid w:val="00844491"/>
    <w:rsid w:val="0084485A"/>
    <w:rsid w:val="0084500D"/>
    <w:rsid w:val="008454D4"/>
    <w:rsid w:val="0084586A"/>
    <w:rsid w:val="00845EDB"/>
    <w:rsid w:val="00846162"/>
    <w:rsid w:val="008463F8"/>
    <w:rsid w:val="0084664C"/>
    <w:rsid w:val="00846DE6"/>
    <w:rsid w:val="008476EF"/>
    <w:rsid w:val="008501A5"/>
    <w:rsid w:val="00850256"/>
    <w:rsid w:val="00850975"/>
    <w:rsid w:val="00850B22"/>
    <w:rsid w:val="00850B77"/>
    <w:rsid w:val="008516D6"/>
    <w:rsid w:val="00851A1B"/>
    <w:rsid w:val="00851A66"/>
    <w:rsid w:val="00851D94"/>
    <w:rsid w:val="00851EC3"/>
    <w:rsid w:val="00852137"/>
    <w:rsid w:val="00852475"/>
    <w:rsid w:val="008529FA"/>
    <w:rsid w:val="00852DAB"/>
    <w:rsid w:val="00852DE5"/>
    <w:rsid w:val="00853D8D"/>
    <w:rsid w:val="00853F41"/>
    <w:rsid w:val="00853FB3"/>
    <w:rsid w:val="00854227"/>
    <w:rsid w:val="008544A7"/>
    <w:rsid w:val="00854E44"/>
    <w:rsid w:val="008555D2"/>
    <w:rsid w:val="008556EB"/>
    <w:rsid w:val="00855B57"/>
    <w:rsid w:val="00855ED5"/>
    <w:rsid w:val="008560C4"/>
    <w:rsid w:val="00856437"/>
    <w:rsid w:val="00856559"/>
    <w:rsid w:val="00856E48"/>
    <w:rsid w:val="00857A12"/>
    <w:rsid w:val="00857FA3"/>
    <w:rsid w:val="00857FB3"/>
    <w:rsid w:val="00860092"/>
    <w:rsid w:val="00860153"/>
    <w:rsid w:val="008602F9"/>
    <w:rsid w:val="008604D2"/>
    <w:rsid w:val="008609D8"/>
    <w:rsid w:val="00860F0F"/>
    <w:rsid w:val="00861349"/>
    <w:rsid w:val="00861D3D"/>
    <w:rsid w:val="0086205D"/>
    <w:rsid w:val="00862081"/>
    <w:rsid w:val="0086211A"/>
    <w:rsid w:val="0086256E"/>
    <w:rsid w:val="00862754"/>
    <w:rsid w:val="00862B12"/>
    <w:rsid w:val="008630D5"/>
    <w:rsid w:val="0086312A"/>
    <w:rsid w:val="0086361D"/>
    <w:rsid w:val="00863667"/>
    <w:rsid w:val="008636D0"/>
    <w:rsid w:val="008638C4"/>
    <w:rsid w:val="00863A9C"/>
    <w:rsid w:val="00863DB6"/>
    <w:rsid w:val="00863E4A"/>
    <w:rsid w:val="00863EDA"/>
    <w:rsid w:val="00864118"/>
    <w:rsid w:val="00864200"/>
    <w:rsid w:val="00864C5E"/>
    <w:rsid w:val="00864C76"/>
    <w:rsid w:val="00865217"/>
    <w:rsid w:val="00865E21"/>
    <w:rsid w:val="00865E3F"/>
    <w:rsid w:val="00866E97"/>
    <w:rsid w:val="00867427"/>
    <w:rsid w:val="00867B49"/>
    <w:rsid w:val="008704AF"/>
    <w:rsid w:val="0087138B"/>
    <w:rsid w:val="00871B92"/>
    <w:rsid w:val="00872014"/>
    <w:rsid w:val="008724FF"/>
    <w:rsid w:val="0087268B"/>
    <w:rsid w:val="00872795"/>
    <w:rsid w:val="008727F2"/>
    <w:rsid w:val="008728C1"/>
    <w:rsid w:val="0087296C"/>
    <w:rsid w:val="00872BF1"/>
    <w:rsid w:val="008732FB"/>
    <w:rsid w:val="00873376"/>
    <w:rsid w:val="00873B56"/>
    <w:rsid w:val="00873E76"/>
    <w:rsid w:val="00873EDB"/>
    <w:rsid w:val="00873FDA"/>
    <w:rsid w:val="0087493C"/>
    <w:rsid w:val="00874B78"/>
    <w:rsid w:val="00874F38"/>
    <w:rsid w:val="00875016"/>
    <w:rsid w:val="00875257"/>
    <w:rsid w:val="0087525E"/>
    <w:rsid w:val="0087577C"/>
    <w:rsid w:val="00875D98"/>
    <w:rsid w:val="0087639C"/>
    <w:rsid w:val="0087661B"/>
    <w:rsid w:val="0087725F"/>
    <w:rsid w:val="008773B5"/>
    <w:rsid w:val="008774B9"/>
    <w:rsid w:val="00877776"/>
    <w:rsid w:val="00877A7F"/>
    <w:rsid w:val="00877B5C"/>
    <w:rsid w:val="00877C19"/>
    <w:rsid w:val="00877F43"/>
    <w:rsid w:val="00880133"/>
    <w:rsid w:val="00880411"/>
    <w:rsid w:val="00880531"/>
    <w:rsid w:val="00880811"/>
    <w:rsid w:val="008810AF"/>
    <w:rsid w:val="0088192E"/>
    <w:rsid w:val="00882B52"/>
    <w:rsid w:val="00882C72"/>
    <w:rsid w:val="00882FC0"/>
    <w:rsid w:val="0088310C"/>
    <w:rsid w:val="00884B12"/>
    <w:rsid w:val="00884C07"/>
    <w:rsid w:val="00884C5B"/>
    <w:rsid w:val="00884D6D"/>
    <w:rsid w:val="00885197"/>
    <w:rsid w:val="00885354"/>
    <w:rsid w:val="008853B7"/>
    <w:rsid w:val="00885536"/>
    <w:rsid w:val="00885BF6"/>
    <w:rsid w:val="00885F2A"/>
    <w:rsid w:val="00886625"/>
    <w:rsid w:val="00886784"/>
    <w:rsid w:val="00887020"/>
    <w:rsid w:val="00887311"/>
    <w:rsid w:val="00887487"/>
    <w:rsid w:val="008879DE"/>
    <w:rsid w:val="00887BAD"/>
    <w:rsid w:val="00887E81"/>
    <w:rsid w:val="00890201"/>
    <w:rsid w:val="00890809"/>
    <w:rsid w:val="00890BBD"/>
    <w:rsid w:val="0089133F"/>
    <w:rsid w:val="00891498"/>
    <w:rsid w:val="00891DE1"/>
    <w:rsid w:val="00891EF8"/>
    <w:rsid w:val="008921B8"/>
    <w:rsid w:val="00892349"/>
    <w:rsid w:val="00892356"/>
    <w:rsid w:val="00892B4F"/>
    <w:rsid w:val="00892BCB"/>
    <w:rsid w:val="00893BE9"/>
    <w:rsid w:val="00893C39"/>
    <w:rsid w:val="008940C9"/>
    <w:rsid w:val="00894964"/>
    <w:rsid w:val="00894C28"/>
    <w:rsid w:val="00894C36"/>
    <w:rsid w:val="00894C8D"/>
    <w:rsid w:val="00894E84"/>
    <w:rsid w:val="00894F20"/>
    <w:rsid w:val="00894F3A"/>
    <w:rsid w:val="0089513A"/>
    <w:rsid w:val="00895197"/>
    <w:rsid w:val="00895566"/>
    <w:rsid w:val="00895592"/>
    <w:rsid w:val="0089559F"/>
    <w:rsid w:val="00895CAB"/>
    <w:rsid w:val="00895DF1"/>
    <w:rsid w:val="00896681"/>
    <w:rsid w:val="008969D9"/>
    <w:rsid w:val="008972A4"/>
    <w:rsid w:val="008972C6"/>
    <w:rsid w:val="008974CC"/>
    <w:rsid w:val="00897A40"/>
    <w:rsid w:val="008A069E"/>
    <w:rsid w:val="008A097A"/>
    <w:rsid w:val="008A0BCB"/>
    <w:rsid w:val="008A0D03"/>
    <w:rsid w:val="008A11B5"/>
    <w:rsid w:val="008A122D"/>
    <w:rsid w:val="008A2BD0"/>
    <w:rsid w:val="008A32CA"/>
    <w:rsid w:val="008A3714"/>
    <w:rsid w:val="008A4222"/>
    <w:rsid w:val="008A48B7"/>
    <w:rsid w:val="008A4963"/>
    <w:rsid w:val="008A4B71"/>
    <w:rsid w:val="008A4BE8"/>
    <w:rsid w:val="008A4C16"/>
    <w:rsid w:val="008A4E19"/>
    <w:rsid w:val="008A511A"/>
    <w:rsid w:val="008A5880"/>
    <w:rsid w:val="008A5DD3"/>
    <w:rsid w:val="008A60EF"/>
    <w:rsid w:val="008A6522"/>
    <w:rsid w:val="008A6931"/>
    <w:rsid w:val="008A6C4A"/>
    <w:rsid w:val="008A70CB"/>
    <w:rsid w:val="008A710A"/>
    <w:rsid w:val="008A7294"/>
    <w:rsid w:val="008A7777"/>
    <w:rsid w:val="008A77B9"/>
    <w:rsid w:val="008A7A0B"/>
    <w:rsid w:val="008A7B5E"/>
    <w:rsid w:val="008A7D94"/>
    <w:rsid w:val="008B0854"/>
    <w:rsid w:val="008B087C"/>
    <w:rsid w:val="008B0A04"/>
    <w:rsid w:val="008B0AE0"/>
    <w:rsid w:val="008B1141"/>
    <w:rsid w:val="008B196C"/>
    <w:rsid w:val="008B1AAC"/>
    <w:rsid w:val="008B1CCF"/>
    <w:rsid w:val="008B1E0E"/>
    <w:rsid w:val="008B1F45"/>
    <w:rsid w:val="008B2243"/>
    <w:rsid w:val="008B2270"/>
    <w:rsid w:val="008B23E5"/>
    <w:rsid w:val="008B2727"/>
    <w:rsid w:val="008B27A9"/>
    <w:rsid w:val="008B2830"/>
    <w:rsid w:val="008B2BEB"/>
    <w:rsid w:val="008B2F71"/>
    <w:rsid w:val="008B318A"/>
    <w:rsid w:val="008B3308"/>
    <w:rsid w:val="008B352B"/>
    <w:rsid w:val="008B41B5"/>
    <w:rsid w:val="008B42F8"/>
    <w:rsid w:val="008B445A"/>
    <w:rsid w:val="008B470F"/>
    <w:rsid w:val="008B5397"/>
    <w:rsid w:val="008B586B"/>
    <w:rsid w:val="008B5BA1"/>
    <w:rsid w:val="008B609B"/>
    <w:rsid w:val="008B6F53"/>
    <w:rsid w:val="008B7631"/>
    <w:rsid w:val="008B7BD9"/>
    <w:rsid w:val="008B7C81"/>
    <w:rsid w:val="008C00E3"/>
    <w:rsid w:val="008C0385"/>
    <w:rsid w:val="008C0C50"/>
    <w:rsid w:val="008C15DF"/>
    <w:rsid w:val="008C1760"/>
    <w:rsid w:val="008C1A2D"/>
    <w:rsid w:val="008C1D8E"/>
    <w:rsid w:val="008C2156"/>
    <w:rsid w:val="008C273A"/>
    <w:rsid w:val="008C28B6"/>
    <w:rsid w:val="008C2B23"/>
    <w:rsid w:val="008C318A"/>
    <w:rsid w:val="008C31C9"/>
    <w:rsid w:val="008C3201"/>
    <w:rsid w:val="008C3501"/>
    <w:rsid w:val="008C3661"/>
    <w:rsid w:val="008C376A"/>
    <w:rsid w:val="008C4D37"/>
    <w:rsid w:val="008C4E9F"/>
    <w:rsid w:val="008C4F5C"/>
    <w:rsid w:val="008C525E"/>
    <w:rsid w:val="008C5363"/>
    <w:rsid w:val="008C53D3"/>
    <w:rsid w:val="008C5773"/>
    <w:rsid w:val="008C5CC5"/>
    <w:rsid w:val="008C61CE"/>
    <w:rsid w:val="008C6664"/>
    <w:rsid w:val="008C6BC4"/>
    <w:rsid w:val="008C6D0E"/>
    <w:rsid w:val="008C79D3"/>
    <w:rsid w:val="008C7D99"/>
    <w:rsid w:val="008D04BF"/>
    <w:rsid w:val="008D1684"/>
    <w:rsid w:val="008D16E8"/>
    <w:rsid w:val="008D1A34"/>
    <w:rsid w:val="008D1D5C"/>
    <w:rsid w:val="008D1F34"/>
    <w:rsid w:val="008D1FF6"/>
    <w:rsid w:val="008D1FFE"/>
    <w:rsid w:val="008D21D2"/>
    <w:rsid w:val="008D225E"/>
    <w:rsid w:val="008D235F"/>
    <w:rsid w:val="008D2461"/>
    <w:rsid w:val="008D25CB"/>
    <w:rsid w:val="008D2DC6"/>
    <w:rsid w:val="008D34F2"/>
    <w:rsid w:val="008D35B1"/>
    <w:rsid w:val="008D3797"/>
    <w:rsid w:val="008D39E6"/>
    <w:rsid w:val="008D4910"/>
    <w:rsid w:val="008D49DF"/>
    <w:rsid w:val="008D4A13"/>
    <w:rsid w:val="008D4E72"/>
    <w:rsid w:val="008D50F6"/>
    <w:rsid w:val="008D52E7"/>
    <w:rsid w:val="008D561C"/>
    <w:rsid w:val="008D65F0"/>
    <w:rsid w:val="008D6651"/>
    <w:rsid w:val="008D6BE2"/>
    <w:rsid w:val="008D6D2D"/>
    <w:rsid w:val="008D6E1B"/>
    <w:rsid w:val="008D7019"/>
    <w:rsid w:val="008D72FF"/>
    <w:rsid w:val="008D744F"/>
    <w:rsid w:val="008D7CD9"/>
    <w:rsid w:val="008D7F3D"/>
    <w:rsid w:val="008E00A9"/>
    <w:rsid w:val="008E04B3"/>
    <w:rsid w:val="008E05CF"/>
    <w:rsid w:val="008E0873"/>
    <w:rsid w:val="008E0D69"/>
    <w:rsid w:val="008E0EAD"/>
    <w:rsid w:val="008E27EF"/>
    <w:rsid w:val="008E29AC"/>
    <w:rsid w:val="008E2A26"/>
    <w:rsid w:val="008E30ED"/>
    <w:rsid w:val="008E31E4"/>
    <w:rsid w:val="008E3E7C"/>
    <w:rsid w:val="008E45B7"/>
    <w:rsid w:val="008E4699"/>
    <w:rsid w:val="008E4884"/>
    <w:rsid w:val="008E54C0"/>
    <w:rsid w:val="008E5658"/>
    <w:rsid w:val="008E59FC"/>
    <w:rsid w:val="008E5A12"/>
    <w:rsid w:val="008E5D55"/>
    <w:rsid w:val="008E5E32"/>
    <w:rsid w:val="008E61CC"/>
    <w:rsid w:val="008E62B6"/>
    <w:rsid w:val="008E64D4"/>
    <w:rsid w:val="008E6544"/>
    <w:rsid w:val="008E6B6C"/>
    <w:rsid w:val="008E6EE3"/>
    <w:rsid w:val="008E6F63"/>
    <w:rsid w:val="008E74D9"/>
    <w:rsid w:val="008E7D14"/>
    <w:rsid w:val="008E7F8A"/>
    <w:rsid w:val="008F044D"/>
    <w:rsid w:val="008F0495"/>
    <w:rsid w:val="008F0602"/>
    <w:rsid w:val="008F0CF8"/>
    <w:rsid w:val="008F0FC1"/>
    <w:rsid w:val="008F12FF"/>
    <w:rsid w:val="008F168E"/>
    <w:rsid w:val="008F16EC"/>
    <w:rsid w:val="008F16F5"/>
    <w:rsid w:val="008F1928"/>
    <w:rsid w:val="008F1992"/>
    <w:rsid w:val="008F1A79"/>
    <w:rsid w:val="008F1B7F"/>
    <w:rsid w:val="008F2DC3"/>
    <w:rsid w:val="008F2EB1"/>
    <w:rsid w:val="008F3513"/>
    <w:rsid w:val="008F3655"/>
    <w:rsid w:val="008F3F67"/>
    <w:rsid w:val="008F42D8"/>
    <w:rsid w:val="008F4862"/>
    <w:rsid w:val="008F49A1"/>
    <w:rsid w:val="008F6064"/>
    <w:rsid w:val="008F66DA"/>
    <w:rsid w:val="008F678D"/>
    <w:rsid w:val="008F6814"/>
    <w:rsid w:val="008F6DDB"/>
    <w:rsid w:val="008F6F4D"/>
    <w:rsid w:val="008F7285"/>
    <w:rsid w:val="008F734D"/>
    <w:rsid w:val="008F7574"/>
    <w:rsid w:val="008F7A56"/>
    <w:rsid w:val="008F7AB4"/>
    <w:rsid w:val="008F7C1C"/>
    <w:rsid w:val="008F7FA4"/>
    <w:rsid w:val="00900FA4"/>
    <w:rsid w:val="009018BE"/>
    <w:rsid w:val="00901D43"/>
    <w:rsid w:val="00901EDE"/>
    <w:rsid w:val="00902572"/>
    <w:rsid w:val="00902D9F"/>
    <w:rsid w:val="00902E91"/>
    <w:rsid w:val="00902F7C"/>
    <w:rsid w:val="00903411"/>
    <w:rsid w:val="009035B8"/>
    <w:rsid w:val="0090374B"/>
    <w:rsid w:val="00903E44"/>
    <w:rsid w:val="009042E4"/>
    <w:rsid w:val="0090462C"/>
    <w:rsid w:val="0090466A"/>
    <w:rsid w:val="0090496A"/>
    <w:rsid w:val="00905270"/>
    <w:rsid w:val="00905DAD"/>
    <w:rsid w:val="0090657A"/>
    <w:rsid w:val="00906A0E"/>
    <w:rsid w:val="00906D97"/>
    <w:rsid w:val="00906E1D"/>
    <w:rsid w:val="00907109"/>
    <w:rsid w:val="009077ED"/>
    <w:rsid w:val="009078AE"/>
    <w:rsid w:val="00907A01"/>
    <w:rsid w:val="009100C9"/>
    <w:rsid w:val="00910380"/>
    <w:rsid w:val="00910B84"/>
    <w:rsid w:val="00911931"/>
    <w:rsid w:val="00911BAC"/>
    <w:rsid w:val="00911E6C"/>
    <w:rsid w:val="00912056"/>
    <w:rsid w:val="0091237B"/>
    <w:rsid w:val="00912634"/>
    <w:rsid w:val="00912AE4"/>
    <w:rsid w:val="0091384C"/>
    <w:rsid w:val="00914034"/>
    <w:rsid w:val="00914648"/>
    <w:rsid w:val="00914989"/>
    <w:rsid w:val="00914C75"/>
    <w:rsid w:val="00914D09"/>
    <w:rsid w:val="00914F96"/>
    <w:rsid w:val="0091527F"/>
    <w:rsid w:val="00915E0D"/>
    <w:rsid w:val="009161FC"/>
    <w:rsid w:val="00916CFB"/>
    <w:rsid w:val="009171A2"/>
    <w:rsid w:val="009176D8"/>
    <w:rsid w:val="00917ACA"/>
    <w:rsid w:val="00917F5B"/>
    <w:rsid w:val="00920E93"/>
    <w:rsid w:val="009216DE"/>
    <w:rsid w:val="00921BCE"/>
    <w:rsid w:val="0092209A"/>
    <w:rsid w:val="009221B2"/>
    <w:rsid w:val="00922F97"/>
    <w:rsid w:val="00923637"/>
    <w:rsid w:val="00923680"/>
    <w:rsid w:val="00923832"/>
    <w:rsid w:val="00923A7C"/>
    <w:rsid w:val="00924174"/>
    <w:rsid w:val="00924352"/>
    <w:rsid w:val="00924DDC"/>
    <w:rsid w:val="009253BA"/>
    <w:rsid w:val="0092592F"/>
    <w:rsid w:val="00925CB5"/>
    <w:rsid w:val="00925FC7"/>
    <w:rsid w:val="009260B5"/>
    <w:rsid w:val="0092618D"/>
    <w:rsid w:val="00926541"/>
    <w:rsid w:val="009265A6"/>
    <w:rsid w:val="00926919"/>
    <w:rsid w:val="009272F9"/>
    <w:rsid w:val="00927703"/>
    <w:rsid w:val="00927B11"/>
    <w:rsid w:val="00930501"/>
    <w:rsid w:val="009306A4"/>
    <w:rsid w:val="009308E8"/>
    <w:rsid w:val="009309B4"/>
    <w:rsid w:val="00930D08"/>
    <w:rsid w:val="00930DBE"/>
    <w:rsid w:val="009316CE"/>
    <w:rsid w:val="009317A4"/>
    <w:rsid w:val="009320D0"/>
    <w:rsid w:val="009323B5"/>
    <w:rsid w:val="009324E0"/>
    <w:rsid w:val="00932541"/>
    <w:rsid w:val="00932A9A"/>
    <w:rsid w:val="00932B04"/>
    <w:rsid w:val="00932C7E"/>
    <w:rsid w:val="00932E1C"/>
    <w:rsid w:val="00932F1B"/>
    <w:rsid w:val="00933144"/>
    <w:rsid w:val="009335AD"/>
    <w:rsid w:val="0093367A"/>
    <w:rsid w:val="0093420A"/>
    <w:rsid w:val="0093472C"/>
    <w:rsid w:val="0093537F"/>
    <w:rsid w:val="009354F6"/>
    <w:rsid w:val="00935D36"/>
    <w:rsid w:val="00935E2F"/>
    <w:rsid w:val="0093622E"/>
    <w:rsid w:val="00936272"/>
    <w:rsid w:val="009364B6"/>
    <w:rsid w:val="00936D6B"/>
    <w:rsid w:val="00937233"/>
    <w:rsid w:val="009373B1"/>
    <w:rsid w:val="009375F4"/>
    <w:rsid w:val="009400F0"/>
    <w:rsid w:val="009402DA"/>
    <w:rsid w:val="009404AB"/>
    <w:rsid w:val="0094079B"/>
    <w:rsid w:val="00940DC5"/>
    <w:rsid w:val="009410B7"/>
    <w:rsid w:val="00941689"/>
    <w:rsid w:val="00942E83"/>
    <w:rsid w:val="00943767"/>
    <w:rsid w:val="009443C8"/>
    <w:rsid w:val="00944761"/>
    <w:rsid w:val="00944D2C"/>
    <w:rsid w:val="0094562E"/>
    <w:rsid w:val="00945C28"/>
    <w:rsid w:val="00945D96"/>
    <w:rsid w:val="00946B1C"/>
    <w:rsid w:val="009470D1"/>
    <w:rsid w:val="00947282"/>
    <w:rsid w:val="0094742A"/>
    <w:rsid w:val="00947823"/>
    <w:rsid w:val="0095022D"/>
    <w:rsid w:val="0095039F"/>
    <w:rsid w:val="00950C25"/>
    <w:rsid w:val="00950FDC"/>
    <w:rsid w:val="00951457"/>
    <w:rsid w:val="00951BA8"/>
    <w:rsid w:val="00952917"/>
    <w:rsid w:val="00952C33"/>
    <w:rsid w:val="00952DE7"/>
    <w:rsid w:val="00953564"/>
    <w:rsid w:val="00954052"/>
    <w:rsid w:val="0095433D"/>
    <w:rsid w:val="00954495"/>
    <w:rsid w:val="00954B26"/>
    <w:rsid w:val="0095514A"/>
    <w:rsid w:val="009551A7"/>
    <w:rsid w:val="0095554C"/>
    <w:rsid w:val="00955BA3"/>
    <w:rsid w:val="00955BFF"/>
    <w:rsid w:val="0095623A"/>
    <w:rsid w:val="00956367"/>
    <w:rsid w:val="00956709"/>
    <w:rsid w:val="00956DF7"/>
    <w:rsid w:val="009575E4"/>
    <w:rsid w:val="00957D46"/>
    <w:rsid w:val="00957DE5"/>
    <w:rsid w:val="00960027"/>
    <w:rsid w:val="0096015E"/>
    <w:rsid w:val="0096029C"/>
    <w:rsid w:val="00960564"/>
    <w:rsid w:val="0096059B"/>
    <w:rsid w:val="00960644"/>
    <w:rsid w:val="00960ACD"/>
    <w:rsid w:val="00960EB4"/>
    <w:rsid w:val="00960FA0"/>
    <w:rsid w:val="009613DC"/>
    <w:rsid w:val="009617D3"/>
    <w:rsid w:val="00961ADE"/>
    <w:rsid w:val="0096222D"/>
    <w:rsid w:val="009625E6"/>
    <w:rsid w:val="00962A25"/>
    <w:rsid w:val="00963332"/>
    <w:rsid w:val="009637C1"/>
    <w:rsid w:val="00963811"/>
    <w:rsid w:val="009639FC"/>
    <w:rsid w:val="00963DC2"/>
    <w:rsid w:val="00964029"/>
    <w:rsid w:val="00964915"/>
    <w:rsid w:val="00964B27"/>
    <w:rsid w:val="00964E42"/>
    <w:rsid w:val="00965CD2"/>
    <w:rsid w:val="00965F5B"/>
    <w:rsid w:val="00966068"/>
    <w:rsid w:val="00966145"/>
    <w:rsid w:val="009662B4"/>
    <w:rsid w:val="009665BC"/>
    <w:rsid w:val="00966929"/>
    <w:rsid w:val="009671F2"/>
    <w:rsid w:val="009677CC"/>
    <w:rsid w:val="00967BF7"/>
    <w:rsid w:val="00967C4B"/>
    <w:rsid w:val="00967D67"/>
    <w:rsid w:val="00967DEB"/>
    <w:rsid w:val="00970088"/>
    <w:rsid w:val="009703DD"/>
    <w:rsid w:val="00971103"/>
    <w:rsid w:val="00971123"/>
    <w:rsid w:val="009712A1"/>
    <w:rsid w:val="0097137D"/>
    <w:rsid w:val="00971686"/>
    <w:rsid w:val="00971A34"/>
    <w:rsid w:val="00971C41"/>
    <w:rsid w:val="00971DD5"/>
    <w:rsid w:val="00971E2B"/>
    <w:rsid w:val="009728BD"/>
    <w:rsid w:val="009728DB"/>
    <w:rsid w:val="00972BBF"/>
    <w:rsid w:val="00973D6B"/>
    <w:rsid w:val="00973ED8"/>
    <w:rsid w:val="0097436D"/>
    <w:rsid w:val="009749F0"/>
    <w:rsid w:val="00975061"/>
    <w:rsid w:val="009758FC"/>
    <w:rsid w:val="0097592B"/>
    <w:rsid w:val="00975A7A"/>
    <w:rsid w:val="009760E1"/>
    <w:rsid w:val="00976737"/>
    <w:rsid w:val="00976FAA"/>
    <w:rsid w:val="0097740E"/>
    <w:rsid w:val="00980459"/>
    <w:rsid w:val="0098045F"/>
    <w:rsid w:val="00980CB9"/>
    <w:rsid w:val="00981286"/>
    <w:rsid w:val="00981F49"/>
    <w:rsid w:val="00982349"/>
    <w:rsid w:val="00982727"/>
    <w:rsid w:val="0098282E"/>
    <w:rsid w:val="009828C0"/>
    <w:rsid w:val="00982E41"/>
    <w:rsid w:val="009832EE"/>
    <w:rsid w:val="009838B0"/>
    <w:rsid w:val="00983CA1"/>
    <w:rsid w:val="00983F0D"/>
    <w:rsid w:val="00984075"/>
    <w:rsid w:val="0098465B"/>
    <w:rsid w:val="00984C2B"/>
    <w:rsid w:val="00984E99"/>
    <w:rsid w:val="009850F9"/>
    <w:rsid w:val="0098542A"/>
    <w:rsid w:val="00985B85"/>
    <w:rsid w:val="00985BC5"/>
    <w:rsid w:val="00985CA8"/>
    <w:rsid w:val="00985CB0"/>
    <w:rsid w:val="00985F71"/>
    <w:rsid w:val="0098684F"/>
    <w:rsid w:val="0098694B"/>
    <w:rsid w:val="00986CE2"/>
    <w:rsid w:val="00986D19"/>
    <w:rsid w:val="00986EB2"/>
    <w:rsid w:val="00987002"/>
    <w:rsid w:val="00987B78"/>
    <w:rsid w:val="00987F4E"/>
    <w:rsid w:val="00987F58"/>
    <w:rsid w:val="00987F9F"/>
    <w:rsid w:val="009904B0"/>
    <w:rsid w:val="00990569"/>
    <w:rsid w:val="00990B4C"/>
    <w:rsid w:val="00990D3D"/>
    <w:rsid w:val="00990F10"/>
    <w:rsid w:val="00990FB1"/>
    <w:rsid w:val="00991054"/>
    <w:rsid w:val="0099141C"/>
    <w:rsid w:val="00991432"/>
    <w:rsid w:val="00992527"/>
    <w:rsid w:val="009925E1"/>
    <w:rsid w:val="00992793"/>
    <w:rsid w:val="009929C6"/>
    <w:rsid w:val="00992AB4"/>
    <w:rsid w:val="00992C8B"/>
    <w:rsid w:val="00993364"/>
    <w:rsid w:val="009934A7"/>
    <w:rsid w:val="009935D7"/>
    <w:rsid w:val="009936E2"/>
    <w:rsid w:val="00993B9C"/>
    <w:rsid w:val="00993DC9"/>
    <w:rsid w:val="00993ED7"/>
    <w:rsid w:val="00994518"/>
    <w:rsid w:val="00994DAC"/>
    <w:rsid w:val="00995195"/>
    <w:rsid w:val="00995C8B"/>
    <w:rsid w:val="00995CE7"/>
    <w:rsid w:val="00995F47"/>
    <w:rsid w:val="009966FD"/>
    <w:rsid w:val="00996AC7"/>
    <w:rsid w:val="00996C86"/>
    <w:rsid w:val="00997819"/>
    <w:rsid w:val="00997939"/>
    <w:rsid w:val="0099795A"/>
    <w:rsid w:val="00997D4D"/>
    <w:rsid w:val="00997D93"/>
    <w:rsid w:val="00997EAD"/>
    <w:rsid w:val="009A0D4F"/>
    <w:rsid w:val="009A0F0A"/>
    <w:rsid w:val="009A0F34"/>
    <w:rsid w:val="009A0FCC"/>
    <w:rsid w:val="009A15F3"/>
    <w:rsid w:val="009A19E3"/>
    <w:rsid w:val="009A1E9D"/>
    <w:rsid w:val="009A20EB"/>
    <w:rsid w:val="009A21AC"/>
    <w:rsid w:val="009A2406"/>
    <w:rsid w:val="009A248D"/>
    <w:rsid w:val="009A2549"/>
    <w:rsid w:val="009A2AF1"/>
    <w:rsid w:val="009A2FEA"/>
    <w:rsid w:val="009A3027"/>
    <w:rsid w:val="009A31C3"/>
    <w:rsid w:val="009A322D"/>
    <w:rsid w:val="009A3EB0"/>
    <w:rsid w:val="009A405A"/>
    <w:rsid w:val="009A40FA"/>
    <w:rsid w:val="009A4D70"/>
    <w:rsid w:val="009A5508"/>
    <w:rsid w:val="009A5586"/>
    <w:rsid w:val="009A5A9C"/>
    <w:rsid w:val="009A5AC8"/>
    <w:rsid w:val="009A6536"/>
    <w:rsid w:val="009A6A77"/>
    <w:rsid w:val="009A6EC9"/>
    <w:rsid w:val="009A716A"/>
    <w:rsid w:val="009A722B"/>
    <w:rsid w:val="009A730F"/>
    <w:rsid w:val="009A75C8"/>
    <w:rsid w:val="009A78AE"/>
    <w:rsid w:val="009B0134"/>
    <w:rsid w:val="009B0168"/>
    <w:rsid w:val="009B038F"/>
    <w:rsid w:val="009B0716"/>
    <w:rsid w:val="009B0B04"/>
    <w:rsid w:val="009B16ED"/>
    <w:rsid w:val="009B1DC1"/>
    <w:rsid w:val="009B200F"/>
    <w:rsid w:val="009B25E5"/>
    <w:rsid w:val="009B2943"/>
    <w:rsid w:val="009B2BAF"/>
    <w:rsid w:val="009B2ECE"/>
    <w:rsid w:val="009B3130"/>
    <w:rsid w:val="009B3767"/>
    <w:rsid w:val="009B37B7"/>
    <w:rsid w:val="009B3952"/>
    <w:rsid w:val="009B3E5A"/>
    <w:rsid w:val="009B4BDA"/>
    <w:rsid w:val="009B5890"/>
    <w:rsid w:val="009B5C75"/>
    <w:rsid w:val="009B5E59"/>
    <w:rsid w:val="009B6D60"/>
    <w:rsid w:val="009B6F42"/>
    <w:rsid w:val="009B7407"/>
    <w:rsid w:val="009B782C"/>
    <w:rsid w:val="009C01D9"/>
    <w:rsid w:val="009C0E03"/>
    <w:rsid w:val="009C1921"/>
    <w:rsid w:val="009C1FC6"/>
    <w:rsid w:val="009C2579"/>
    <w:rsid w:val="009C2C10"/>
    <w:rsid w:val="009C2D01"/>
    <w:rsid w:val="009C2D60"/>
    <w:rsid w:val="009C34E9"/>
    <w:rsid w:val="009C3989"/>
    <w:rsid w:val="009C3AFD"/>
    <w:rsid w:val="009C4645"/>
    <w:rsid w:val="009C49C7"/>
    <w:rsid w:val="009C533A"/>
    <w:rsid w:val="009C57AF"/>
    <w:rsid w:val="009C5885"/>
    <w:rsid w:val="009C59C2"/>
    <w:rsid w:val="009C5D8B"/>
    <w:rsid w:val="009C6194"/>
    <w:rsid w:val="009C621A"/>
    <w:rsid w:val="009C639B"/>
    <w:rsid w:val="009C6443"/>
    <w:rsid w:val="009C6444"/>
    <w:rsid w:val="009C66D7"/>
    <w:rsid w:val="009C6700"/>
    <w:rsid w:val="009C692D"/>
    <w:rsid w:val="009C6947"/>
    <w:rsid w:val="009C6F14"/>
    <w:rsid w:val="009C71BB"/>
    <w:rsid w:val="009D00C3"/>
    <w:rsid w:val="009D0DA9"/>
    <w:rsid w:val="009D0EF2"/>
    <w:rsid w:val="009D101C"/>
    <w:rsid w:val="009D104E"/>
    <w:rsid w:val="009D19C8"/>
    <w:rsid w:val="009D1EB3"/>
    <w:rsid w:val="009D216F"/>
    <w:rsid w:val="009D2220"/>
    <w:rsid w:val="009D247F"/>
    <w:rsid w:val="009D257D"/>
    <w:rsid w:val="009D27FC"/>
    <w:rsid w:val="009D3381"/>
    <w:rsid w:val="009D347A"/>
    <w:rsid w:val="009D35A4"/>
    <w:rsid w:val="009D39C6"/>
    <w:rsid w:val="009D3D93"/>
    <w:rsid w:val="009D412B"/>
    <w:rsid w:val="009D4A85"/>
    <w:rsid w:val="009D4AF3"/>
    <w:rsid w:val="009D4E35"/>
    <w:rsid w:val="009D57FF"/>
    <w:rsid w:val="009D5A0A"/>
    <w:rsid w:val="009D6176"/>
    <w:rsid w:val="009D6338"/>
    <w:rsid w:val="009D6DE6"/>
    <w:rsid w:val="009D6E63"/>
    <w:rsid w:val="009D734C"/>
    <w:rsid w:val="009D7608"/>
    <w:rsid w:val="009D7FA4"/>
    <w:rsid w:val="009E07B7"/>
    <w:rsid w:val="009E0BE8"/>
    <w:rsid w:val="009E0FF6"/>
    <w:rsid w:val="009E1F38"/>
    <w:rsid w:val="009E2298"/>
    <w:rsid w:val="009E2BB1"/>
    <w:rsid w:val="009E2E55"/>
    <w:rsid w:val="009E30EB"/>
    <w:rsid w:val="009E3E56"/>
    <w:rsid w:val="009E3E62"/>
    <w:rsid w:val="009E42A8"/>
    <w:rsid w:val="009E46DD"/>
    <w:rsid w:val="009E482B"/>
    <w:rsid w:val="009E50BE"/>
    <w:rsid w:val="009E5535"/>
    <w:rsid w:val="009E5932"/>
    <w:rsid w:val="009E5A09"/>
    <w:rsid w:val="009E5CFB"/>
    <w:rsid w:val="009E5E91"/>
    <w:rsid w:val="009E6051"/>
    <w:rsid w:val="009E6536"/>
    <w:rsid w:val="009E684D"/>
    <w:rsid w:val="009E7002"/>
    <w:rsid w:val="009E73C4"/>
    <w:rsid w:val="009E7808"/>
    <w:rsid w:val="009E7A31"/>
    <w:rsid w:val="009E7CBA"/>
    <w:rsid w:val="009E7DF0"/>
    <w:rsid w:val="009F04D9"/>
    <w:rsid w:val="009F0928"/>
    <w:rsid w:val="009F1008"/>
    <w:rsid w:val="009F1C1C"/>
    <w:rsid w:val="009F2184"/>
    <w:rsid w:val="009F21DB"/>
    <w:rsid w:val="009F234B"/>
    <w:rsid w:val="009F2A97"/>
    <w:rsid w:val="009F2AB7"/>
    <w:rsid w:val="009F351B"/>
    <w:rsid w:val="009F3A3D"/>
    <w:rsid w:val="009F4180"/>
    <w:rsid w:val="009F4218"/>
    <w:rsid w:val="009F43EB"/>
    <w:rsid w:val="009F4516"/>
    <w:rsid w:val="009F4CC7"/>
    <w:rsid w:val="009F523B"/>
    <w:rsid w:val="009F58F7"/>
    <w:rsid w:val="009F5B1F"/>
    <w:rsid w:val="009F5F55"/>
    <w:rsid w:val="009F639E"/>
    <w:rsid w:val="009F6C0A"/>
    <w:rsid w:val="009F71B1"/>
    <w:rsid w:val="009F71F6"/>
    <w:rsid w:val="009F7F73"/>
    <w:rsid w:val="00A0043F"/>
    <w:rsid w:val="00A006DB"/>
    <w:rsid w:val="00A00CB8"/>
    <w:rsid w:val="00A01780"/>
    <w:rsid w:val="00A01B9E"/>
    <w:rsid w:val="00A01C14"/>
    <w:rsid w:val="00A01CCF"/>
    <w:rsid w:val="00A02240"/>
    <w:rsid w:val="00A02C7D"/>
    <w:rsid w:val="00A03155"/>
    <w:rsid w:val="00A03269"/>
    <w:rsid w:val="00A03A03"/>
    <w:rsid w:val="00A04882"/>
    <w:rsid w:val="00A0497F"/>
    <w:rsid w:val="00A0499B"/>
    <w:rsid w:val="00A04A3A"/>
    <w:rsid w:val="00A055C9"/>
    <w:rsid w:val="00A05664"/>
    <w:rsid w:val="00A05B3D"/>
    <w:rsid w:val="00A0664D"/>
    <w:rsid w:val="00A0679E"/>
    <w:rsid w:val="00A0723F"/>
    <w:rsid w:val="00A07293"/>
    <w:rsid w:val="00A07A9E"/>
    <w:rsid w:val="00A1023E"/>
    <w:rsid w:val="00A104C1"/>
    <w:rsid w:val="00A1077C"/>
    <w:rsid w:val="00A1090B"/>
    <w:rsid w:val="00A10A52"/>
    <w:rsid w:val="00A10FCC"/>
    <w:rsid w:val="00A1162A"/>
    <w:rsid w:val="00A11762"/>
    <w:rsid w:val="00A12060"/>
    <w:rsid w:val="00A12850"/>
    <w:rsid w:val="00A13818"/>
    <w:rsid w:val="00A13ACE"/>
    <w:rsid w:val="00A14000"/>
    <w:rsid w:val="00A14142"/>
    <w:rsid w:val="00A14AA3"/>
    <w:rsid w:val="00A1574E"/>
    <w:rsid w:val="00A161CF"/>
    <w:rsid w:val="00A16494"/>
    <w:rsid w:val="00A164E8"/>
    <w:rsid w:val="00A1744B"/>
    <w:rsid w:val="00A17D51"/>
    <w:rsid w:val="00A202E4"/>
    <w:rsid w:val="00A20A8A"/>
    <w:rsid w:val="00A20A8F"/>
    <w:rsid w:val="00A20D2A"/>
    <w:rsid w:val="00A20E6C"/>
    <w:rsid w:val="00A20EF0"/>
    <w:rsid w:val="00A21879"/>
    <w:rsid w:val="00A22311"/>
    <w:rsid w:val="00A223B4"/>
    <w:rsid w:val="00A225DA"/>
    <w:rsid w:val="00A232AB"/>
    <w:rsid w:val="00A23573"/>
    <w:rsid w:val="00A236D7"/>
    <w:rsid w:val="00A23A59"/>
    <w:rsid w:val="00A242C5"/>
    <w:rsid w:val="00A242FF"/>
    <w:rsid w:val="00A24974"/>
    <w:rsid w:val="00A24C08"/>
    <w:rsid w:val="00A24D9F"/>
    <w:rsid w:val="00A25810"/>
    <w:rsid w:val="00A25A0A"/>
    <w:rsid w:val="00A25A49"/>
    <w:rsid w:val="00A25A57"/>
    <w:rsid w:val="00A25B78"/>
    <w:rsid w:val="00A263F5"/>
    <w:rsid w:val="00A264EC"/>
    <w:rsid w:val="00A265B3"/>
    <w:rsid w:val="00A26C74"/>
    <w:rsid w:val="00A26E44"/>
    <w:rsid w:val="00A27098"/>
    <w:rsid w:val="00A2726E"/>
    <w:rsid w:val="00A272F7"/>
    <w:rsid w:val="00A277CF"/>
    <w:rsid w:val="00A27841"/>
    <w:rsid w:val="00A27B32"/>
    <w:rsid w:val="00A27BC8"/>
    <w:rsid w:val="00A30010"/>
    <w:rsid w:val="00A310BE"/>
    <w:rsid w:val="00A31858"/>
    <w:rsid w:val="00A318B5"/>
    <w:rsid w:val="00A3194B"/>
    <w:rsid w:val="00A32338"/>
    <w:rsid w:val="00A32E60"/>
    <w:rsid w:val="00A32F3F"/>
    <w:rsid w:val="00A33473"/>
    <w:rsid w:val="00A334C4"/>
    <w:rsid w:val="00A33609"/>
    <w:rsid w:val="00A338A6"/>
    <w:rsid w:val="00A34B18"/>
    <w:rsid w:val="00A35003"/>
    <w:rsid w:val="00A35E7A"/>
    <w:rsid w:val="00A36642"/>
    <w:rsid w:val="00A36A69"/>
    <w:rsid w:val="00A36D93"/>
    <w:rsid w:val="00A36DF3"/>
    <w:rsid w:val="00A372E0"/>
    <w:rsid w:val="00A37748"/>
    <w:rsid w:val="00A37BBE"/>
    <w:rsid w:val="00A37BEE"/>
    <w:rsid w:val="00A400E5"/>
    <w:rsid w:val="00A40228"/>
    <w:rsid w:val="00A40901"/>
    <w:rsid w:val="00A40B16"/>
    <w:rsid w:val="00A40C38"/>
    <w:rsid w:val="00A40D3F"/>
    <w:rsid w:val="00A40F7C"/>
    <w:rsid w:val="00A41029"/>
    <w:rsid w:val="00A414B4"/>
    <w:rsid w:val="00A417C2"/>
    <w:rsid w:val="00A41C1D"/>
    <w:rsid w:val="00A41EC3"/>
    <w:rsid w:val="00A42190"/>
    <w:rsid w:val="00A426B3"/>
    <w:rsid w:val="00A428D5"/>
    <w:rsid w:val="00A429C1"/>
    <w:rsid w:val="00A42D4A"/>
    <w:rsid w:val="00A430EF"/>
    <w:rsid w:val="00A445F6"/>
    <w:rsid w:val="00A44F93"/>
    <w:rsid w:val="00A456D8"/>
    <w:rsid w:val="00A459D4"/>
    <w:rsid w:val="00A45BAA"/>
    <w:rsid w:val="00A45EE1"/>
    <w:rsid w:val="00A46059"/>
    <w:rsid w:val="00A460C0"/>
    <w:rsid w:val="00A460C1"/>
    <w:rsid w:val="00A462AF"/>
    <w:rsid w:val="00A46A59"/>
    <w:rsid w:val="00A475DD"/>
    <w:rsid w:val="00A47E0E"/>
    <w:rsid w:val="00A5006C"/>
    <w:rsid w:val="00A50544"/>
    <w:rsid w:val="00A5069E"/>
    <w:rsid w:val="00A5072A"/>
    <w:rsid w:val="00A50796"/>
    <w:rsid w:val="00A50B8B"/>
    <w:rsid w:val="00A50E61"/>
    <w:rsid w:val="00A5126E"/>
    <w:rsid w:val="00A513CD"/>
    <w:rsid w:val="00A51FE7"/>
    <w:rsid w:val="00A5289C"/>
    <w:rsid w:val="00A529AB"/>
    <w:rsid w:val="00A53AF8"/>
    <w:rsid w:val="00A53DD4"/>
    <w:rsid w:val="00A54443"/>
    <w:rsid w:val="00A5470E"/>
    <w:rsid w:val="00A54F3A"/>
    <w:rsid w:val="00A54FA4"/>
    <w:rsid w:val="00A55BE3"/>
    <w:rsid w:val="00A563AD"/>
    <w:rsid w:val="00A563C7"/>
    <w:rsid w:val="00A563DB"/>
    <w:rsid w:val="00A565B4"/>
    <w:rsid w:val="00A568C2"/>
    <w:rsid w:val="00A568FD"/>
    <w:rsid w:val="00A5693C"/>
    <w:rsid w:val="00A5698C"/>
    <w:rsid w:val="00A56DE3"/>
    <w:rsid w:val="00A577B4"/>
    <w:rsid w:val="00A57E99"/>
    <w:rsid w:val="00A607CB"/>
    <w:rsid w:val="00A60868"/>
    <w:rsid w:val="00A60C03"/>
    <w:rsid w:val="00A61203"/>
    <w:rsid w:val="00A614C2"/>
    <w:rsid w:val="00A617D2"/>
    <w:rsid w:val="00A619D5"/>
    <w:rsid w:val="00A61E20"/>
    <w:rsid w:val="00A61FDF"/>
    <w:rsid w:val="00A620ED"/>
    <w:rsid w:val="00A6267A"/>
    <w:rsid w:val="00A6286F"/>
    <w:rsid w:val="00A62A0C"/>
    <w:rsid w:val="00A62B29"/>
    <w:rsid w:val="00A62E42"/>
    <w:rsid w:val="00A6311C"/>
    <w:rsid w:val="00A63CEE"/>
    <w:rsid w:val="00A64135"/>
    <w:rsid w:val="00A64231"/>
    <w:rsid w:val="00A642E1"/>
    <w:rsid w:val="00A6482F"/>
    <w:rsid w:val="00A64A52"/>
    <w:rsid w:val="00A64B50"/>
    <w:rsid w:val="00A64F19"/>
    <w:rsid w:val="00A66243"/>
    <w:rsid w:val="00A66585"/>
    <w:rsid w:val="00A665F9"/>
    <w:rsid w:val="00A6671C"/>
    <w:rsid w:val="00A66C6C"/>
    <w:rsid w:val="00A66D81"/>
    <w:rsid w:val="00A67404"/>
    <w:rsid w:val="00A6793E"/>
    <w:rsid w:val="00A67B89"/>
    <w:rsid w:val="00A67BC4"/>
    <w:rsid w:val="00A67D19"/>
    <w:rsid w:val="00A70886"/>
    <w:rsid w:val="00A70C2B"/>
    <w:rsid w:val="00A70C90"/>
    <w:rsid w:val="00A719E8"/>
    <w:rsid w:val="00A71E09"/>
    <w:rsid w:val="00A72222"/>
    <w:rsid w:val="00A7262D"/>
    <w:rsid w:val="00A732A6"/>
    <w:rsid w:val="00A732E2"/>
    <w:rsid w:val="00A7347A"/>
    <w:rsid w:val="00A73700"/>
    <w:rsid w:val="00A73B00"/>
    <w:rsid w:val="00A73FA8"/>
    <w:rsid w:val="00A7429E"/>
    <w:rsid w:val="00A7434A"/>
    <w:rsid w:val="00A743EE"/>
    <w:rsid w:val="00A75C7B"/>
    <w:rsid w:val="00A75D71"/>
    <w:rsid w:val="00A76119"/>
    <w:rsid w:val="00A76A67"/>
    <w:rsid w:val="00A76B20"/>
    <w:rsid w:val="00A76BFC"/>
    <w:rsid w:val="00A8152C"/>
    <w:rsid w:val="00A8155D"/>
    <w:rsid w:val="00A81C1D"/>
    <w:rsid w:val="00A81EB2"/>
    <w:rsid w:val="00A82117"/>
    <w:rsid w:val="00A8254C"/>
    <w:rsid w:val="00A825F2"/>
    <w:rsid w:val="00A826E2"/>
    <w:rsid w:val="00A8324D"/>
    <w:rsid w:val="00A8364A"/>
    <w:rsid w:val="00A838EF"/>
    <w:rsid w:val="00A83A87"/>
    <w:rsid w:val="00A83C3E"/>
    <w:rsid w:val="00A84864"/>
    <w:rsid w:val="00A851FC"/>
    <w:rsid w:val="00A86154"/>
    <w:rsid w:val="00A8668B"/>
    <w:rsid w:val="00A86ACA"/>
    <w:rsid w:val="00A86C62"/>
    <w:rsid w:val="00A86DEE"/>
    <w:rsid w:val="00A872A9"/>
    <w:rsid w:val="00A87CE6"/>
    <w:rsid w:val="00A90063"/>
    <w:rsid w:val="00A901B1"/>
    <w:rsid w:val="00A9026A"/>
    <w:rsid w:val="00A9077E"/>
    <w:rsid w:val="00A913C4"/>
    <w:rsid w:val="00A917D1"/>
    <w:rsid w:val="00A91DDF"/>
    <w:rsid w:val="00A92105"/>
    <w:rsid w:val="00A922C7"/>
    <w:rsid w:val="00A924C1"/>
    <w:rsid w:val="00A92851"/>
    <w:rsid w:val="00A92C94"/>
    <w:rsid w:val="00A9302B"/>
    <w:rsid w:val="00A930A8"/>
    <w:rsid w:val="00A936A4"/>
    <w:rsid w:val="00A93EC0"/>
    <w:rsid w:val="00A94568"/>
    <w:rsid w:val="00A94B52"/>
    <w:rsid w:val="00A94CD2"/>
    <w:rsid w:val="00A94F75"/>
    <w:rsid w:val="00A95720"/>
    <w:rsid w:val="00A9586B"/>
    <w:rsid w:val="00A95C2C"/>
    <w:rsid w:val="00A96285"/>
    <w:rsid w:val="00A96372"/>
    <w:rsid w:val="00A9698F"/>
    <w:rsid w:val="00A96F46"/>
    <w:rsid w:val="00A97094"/>
    <w:rsid w:val="00A97276"/>
    <w:rsid w:val="00A97AF6"/>
    <w:rsid w:val="00AA0193"/>
    <w:rsid w:val="00AA0212"/>
    <w:rsid w:val="00AA0290"/>
    <w:rsid w:val="00AA09B4"/>
    <w:rsid w:val="00AA0FF0"/>
    <w:rsid w:val="00AA1771"/>
    <w:rsid w:val="00AA1B6A"/>
    <w:rsid w:val="00AA215D"/>
    <w:rsid w:val="00AA21A7"/>
    <w:rsid w:val="00AA289E"/>
    <w:rsid w:val="00AA2DD6"/>
    <w:rsid w:val="00AA2FD8"/>
    <w:rsid w:val="00AA3F57"/>
    <w:rsid w:val="00AA47A6"/>
    <w:rsid w:val="00AA50E9"/>
    <w:rsid w:val="00AA529B"/>
    <w:rsid w:val="00AA6255"/>
    <w:rsid w:val="00AA637B"/>
    <w:rsid w:val="00AA6497"/>
    <w:rsid w:val="00AA6913"/>
    <w:rsid w:val="00AA6F75"/>
    <w:rsid w:val="00AA7057"/>
    <w:rsid w:val="00AB043E"/>
    <w:rsid w:val="00AB0690"/>
    <w:rsid w:val="00AB150B"/>
    <w:rsid w:val="00AB1773"/>
    <w:rsid w:val="00AB185A"/>
    <w:rsid w:val="00AB2008"/>
    <w:rsid w:val="00AB21C1"/>
    <w:rsid w:val="00AB24A2"/>
    <w:rsid w:val="00AB28EF"/>
    <w:rsid w:val="00AB2CC7"/>
    <w:rsid w:val="00AB3106"/>
    <w:rsid w:val="00AB39F2"/>
    <w:rsid w:val="00AB3B9F"/>
    <w:rsid w:val="00AB3BF2"/>
    <w:rsid w:val="00AB3E2C"/>
    <w:rsid w:val="00AB3E6A"/>
    <w:rsid w:val="00AB4287"/>
    <w:rsid w:val="00AB4472"/>
    <w:rsid w:val="00AB4889"/>
    <w:rsid w:val="00AB5097"/>
    <w:rsid w:val="00AB53E9"/>
    <w:rsid w:val="00AB5476"/>
    <w:rsid w:val="00AB5C65"/>
    <w:rsid w:val="00AB6514"/>
    <w:rsid w:val="00AB6594"/>
    <w:rsid w:val="00AB6608"/>
    <w:rsid w:val="00AB6DD2"/>
    <w:rsid w:val="00AB7B4B"/>
    <w:rsid w:val="00AB7B74"/>
    <w:rsid w:val="00AC0657"/>
    <w:rsid w:val="00AC0B94"/>
    <w:rsid w:val="00AC0D27"/>
    <w:rsid w:val="00AC0E41"/>
    <w:rsid w:val="00AC0ECC"/>
    <w:rsid w:val="00AC0EF2"/>
    <w:rsid w:val="00AC0F10"/>
    <w:rsid w:val="00AC0F57"/>
    <w:rsid w:val="00AC1169"/>
    <w:rsid w:val="00AC288D"/>
    <w:rsid w:val="00AC2973"/>
    <w:rsid w:val="00AC29B0"/>
    <w:rsid w:val="00AC2D47"/>
    <w:rsid w:val="00AC33D5"/>
    <w:rsid w:val="00AC3635"/>
    <w:rsid w:val="00AC36B9"/>
    <w:rsid w:val="00AC3C22"/>
    <w:rsid w:val="00AC3CC0"/>
    <w:rsid w:val="00AC3F1A"/>
    <w:rsid w:val="00AC4186"/>
    <w:rsid w:val="00AC44F6"/>
    <w:rsid w:val="00AC4624"/>
    <w:rsid w:val="00AC4F42"/>
    <w:rsid w:val="00AC5134"/>
    <w:rsid w:val="00AC5655"/>
    <w:rsid w:val="00AC580A"/>
    <w:rsid w:val="00AC5A9E"/>
    <w:rsid w:val="00AC5CAA"/>
    <w:rsid w:val="00AC5D8F"/>
    <w:rsid w:val="00AC667F"/>
    <w:rsid w:val="00AC66A0"/>
    <w:rsid w:val="00AC68C1"/>
    <w:rsid w:val="00AC6BAC"/>
    <w:rsid w:val="00AC6EE7"/>
    <w:rsid w:val="00AC7279"/>
    <w:rsid w:val="00AC7417"/>
    <w:rsid w:val="00AC74CE"/>
    <w:rsid w:val="00AC77FF"/>
    <w:rsid w:val="00AC7826"/>
    <w:rsid w:val="00AC786F"/>
    <w:rsid w:val="00AC79F3"/>
    <w:rsid w:val="00AC7A51"/>
    <w:rsid w:val="00AC7FD1"/>
    <w:rsid w:val="00AD04CD"/>
    <w:rsid w:val="00AD1C00"/>
    <w:rsid w:val="00AD2753"/>
    <w:rsid w:val="00AD287A"/>
    <w:rsid w:val="00AD2A15"/>
    <w:rsid w:val="00AD2A66"/>
    <w:rsid w:val="00AD2EAA"/>
    <w:rsid w:val="00AD2F6E"/>
    <w:rsid w:val="00AD310F"/>
    <w:rsid w:val="00AD32A5"/>
    <w:rsid w:val="00AD3C76"/>
    <w:rsid w:val="00AD3F05"/>
    <w:rsid w:val="00AD4068"/>
    <w:rsid w:val="00AD460E"/>
    <w:rsid w:val="00AD47CD"/>
    <w:rsid w:val="00AD485A"/>
    <w:rsid w:val="00AD48A8"/>
    <w:rsid w:val="00AD4AB5"/>
    <w:rsid w:val="00AD4FFC"/>
    <w:rsid w:val="00AD532E"/>
    <w:rsid w:val="00AD59C3"/>
    <w:rsid w:val="00AD5E3F"/>
    <w:rsid w:val="00AD675D"/>
    <w:rsid w:val="00AD69FB"/>
    <w:rsid w:val="00AD6ADD"/>
    <w:rsid w:val="00AD7A35"/>
    <w:rsid w:val="00AD7C93"/>
    <w:rsid w:val="00AD7E52"/>
    <w:rsid w:val="00AD7F4E"/>
    <w:rsid w:val="00AE07B0"/>
    <w:rsid w:val="00AE08B8"/>
    <w:rsid w:val="00AE0A01"/>
    <w:rsid w:val="00AE0C81"/>
    <w:rsid w:val="00AE146E"/>
    <w:rsid w:val="00AE15F8"/>
    <w:rsid w:val="00AE16A7"/>
    <w:rsid w:val="00AE1850"/>
    <w:rsid w:val="00AE20C4"/>
    <w:rsid w:val="00AE2DE8"/>
    <w:rsid w:val="00AE2FED"/>
    <w:rsid w:val="00AE360A"/>
    <w:rsid w:val="00AE36F3"/>
    <w:rsid w:val="00AE397F"/>
    <w:rsid w:val="00AE3A93"/>
    <w:rsid w:val="00AE41F2"/>
    <w:rsid w:val="00AE4250"/>
    <w:rsid w:val="00AE4578"/>
    <w:rsid w:val="00AE4927"/>
    <w:rsid w:val="00AE4C19"/>
    <w:rsid w:val="00AE4FD3"/>
    <w:rsid w:val="00AE5F40"/>
    <w:rsid w:val="00AE6FEA"/>
    <w:rsid w:val="00AE708F"/>
    <w:rsid w:val="00AE722D"/>
    <w:rsid w:val="00AE750D"/>
    <w:rsid w:val="00AE7DF8"/>
    <w:rsid w:val="00AF0700"/>
    <w:rsid w:val="00AF0835"/>
    <w:rsid w:val="00AF1544"/>
    <w:rsid w:val="00AF1573"/>
    <w:rsid w:val="00AF15A0"/>
    <w:rsid w:val="00AF16AE"/>
    <w:rsid w:val="00AF177A"/>
    <w:rsid w:val="00AF2976"/>
    <w:rsid w:val="00AF2AB3"/>
    <w:rsid w:val="00AF2F8F"/>
    <w:rsid w:val="00AF30A0"/>
    <w:rsid w:val="00AF3106"/>
    <w:rsid w:val="00AF32D6"/>
    <w:rsid w:val="00AF3375"/>
    <w:rsid w:val="00AF3970"/>
    <w:rsid w:val="00AF3AA5"/>
    <w:rsid w:val="00AF3CE4"/>
    <w:rsid w:val="00AF3F2A"/>
    <w:rsid w:val="00AF410C"/>
    <w:rsid w:val="00AF5066"/>
    <w:rsid w:val="00AF5121"/>
    <w:rsid w:val="00AF597E"/>
    <w:rsid w:val="00AF5AD1"/>
    <w:rsid w:val="00AF5B85"/>
    <w:rsid w:val="00AF6063"/>
    <w:rsid w:val="00AF6A09"/>
    <w:rsid w:val="00AF7096"/>
    <w:rsid w:val="00AF7130"/>
    <w:rsid w:val="00AF7877"/>
    <w:rsid w:val="00AF7DBE"/>
    <w:rsid w:val="00B00051"/>
    <w:rsid w:val="00B006FE"/>
    <w:rsid w:val="00B00783"/>
    <w:rsid w:val="00B00929"/>
    <w:rsid w:val="00B00A7A"/>
    <w:rsid w:val="00B00D24"/>
    <w:rsid w:val="00B00E29"/>
    <w:rsid w:val="00B00E2A"/>
    <w:rsid w:val="00B00F97"/>
    <w:rsid w:val="00B01F3E"/>
    <w:rsid w:val="00B02249"/>
    <w:rsid w:val="00B0225B"/>
    <w:rsid w:val="00B023DC"/>
    <w:rsid w:val="00B024E7"/>
    <w:rsid w:val="00B025A0"/>
    <w:rsid w:val="00B030C4"/>
    <w:rsid w:val="00B03179"/>
    <w:rsid w:val="00B033C5"/>
    <w:rsid w:val="00B03488"/>
    <w:rsid w:val="00B034CF"/>
    <w:rsid w:val="00B038DF"/>
    <w:rsid w:val="00B0399E"/>
    <w:rsid w:val="00B039A1"/>
    <w:rsid w:val="00B03F2A"/>
    <w:rsid w:val="00B0414D"/>
    <w:rsid w:val="00B0461C"/>
    <w:rsid w:val="00B047DA"/>
    <w:rsid w:val="00B04845"/>
    <w:rsid w:val="00B04CAD"/>
    <w:rsid w:val="00B05001"/>
    <w:rsid w:val="00B05862"/>
    <w:rsid w:val="00B0595B"/>
    <w:rsid w:val="00B06016"/>
    <w:rsid w:val="00B06046"/>
    <w:rsid w:val="00B0612D"/>
    <w:rsid w:val="00B0663E"/>
    <w:rsid w:val="00B0678E"/>
    <w:rsid w:val="00B06D1C"/>
    <w:rsid w:val="00B06E5A"/>
    <w:rsid w:val="00B07909"/>
    <w:rsid w:val="00B07A04"/>
    <w:rsid w:val="00B07CF1"/>
    <w:rsid w:val="00B105C5"/>
    <w:rsid w:val="00B106C0"/>
    <w:rsid w:val="00B108A9"/>
    <w:rsid w:val="00B10A0A"/>
    <w:rsid w:val="00B11B0D"/>
    <w:rsid w:val="00B11F7B"/>
    <w:rsid w:val="00B126A9"/>
    <w:rsid w:val="00B1276B"/>
    <w:rsid w:val="00B12B03"/>
    <w:rsid w:val="00B12CB3"/>
    <w:rsid w:val="00B12D4A"/>
    <w:rsid w:val="00B12F1D"/>
    <w:rsid w:val="00B137A5"/>
    <w:rsid w:val="00B13DD9"/>
    <w:rsid w:val="00B13FF7"/>
    <w:rsid w:val="00B14111"/>
    <w:rsid w:val="00B14443"/>
    <w:rsid w:val="00B144F8"/>
    <w:rsid w:val="00B147CE"/>
    <w:rsid w:val="00B14BCF"/>
    <w:rsid w:val="00B155E0"/>
    <w:rsid w:val="00B15623"/>
    <w:rsid w:val="00B15C7C"/>
    <w:rsid w:val="00B16147"/>
    <w:rsid w:val="00B16DD1"/>
    <w:rsid w:val="00B17F56"/>
    <w:rsid w:val="00B2036F"/>
    <w:rsid w:val="00B209F8"/>
    <w:rsid w:val="00B20E47"/>
    <w:rsid w:val="00B2103C"/>
    <w:rsid w:val="00B21183"/>
    <w:rsid w:val="00B21900"/>
    <w:rsid w:val="00B22829"/>
    <w:rsid w:val="00B23048"/>
    <w:rsid w:val="00B23839"/>
    <w:rsid w:val="00B238BA"/>
    <w:rsid w:val="00B23A1E"/>
    <w:rsid w:val="00B23B7E"/>
    <w:rsid w:val="00B23C8E"/>
    <w:rsid w:val="00B24114"/>
    <w:rsid w:val="00B249B1"/>
    <w:rsid w:val="00B251DA"/>
    <w:rsid w:val="00B251EE"/>
    <w:rsid w:val="00B252E8"/>
    <w:rsid w:val="00B25443"/>
    <w:rsid w:val="00B2596F"/>
    <w:rsid w:val="00B25EB5"/>
    <w:rsid w:val="00B2622E"/>
    <w:rsid w:val="00B2648E"/>
    <w:rsid w:val="00B267D2"/>
    <w:rsid w:val="00B26803"/>
    <w:rsid w:val="00B274D2"/>
    <w:rsid w:val="00B27535"/>
    <w:rsid w:val="00B2758B"/>
    <w:rsid w:val="00B27A53"/>
    <w:rsid w:val="00B27D7D"/>
    <w:rsid w:val="00B27F7D"/>
    <w:rsid w:val="00B300FB"/>
    <w:rsid w:val="00B304BE"/>
    <w:rsid w:val="00B30A38"/>
    <w:rsid w:val="00B30BF4"/>
    <w:rsid w:val="00B30ED5"/>
    <w:rsid w:val="00B31DB0"/>
    <w:rsid w:val="00B31DF4"/>
    <w:rsid w:val="00B321E7"/>
    <w:rsid w:val="00B32AFB"/>
    <w:rsid w:val="00B32C15"/>
    <w:rsid w:val="00B32D49"/>
    <w:rsid w:val="00B32EFA"/>
    <w:rsid w:val="00B32F16"/>
    <w:rsid w:val="00B33454"/>
    <w:rsid w:val="00B33DB1"/>
    <w:rsid w:val="00B3468C"/>
    <w:rsid w:val="00B34912"/>
    <w:rsid w:val="00B3524A"/>
    <w:rsid w:val="00B354E8"/>
    <w:rsid w:val="00B35A41"/>
    <w:rsid w:val="00B35ABA"/>
    <w:rsid w:val="00B35ADB"/>
    <w:rsid w:val="00B35C40"/>
    <w:rsid w:val="00B363A9"/>
    <w:rsid w:val="00B3663F"/>
    <w:rsid w:val="00B36B37"/>
    <w:rsid w:val="00B36F13"/>
    <w:rsid w:val="00B3734B"/>
    <w:rsid w:val="00B3783C"/>
    <w:rsid w:val="00B37B99"/>
    <w:rsid w:val="00B407F2"/>
    <w:rsid w:val="00B40BCE"/>
    <w:rsid w:val="00B40FBB"/>
    <w:rsid w:val="00B41B9C"/>
    <w:rsid w:val="00B420C7"/>
    <w:rsid w:val="00B42916"/>
    <w:rsid w:val="00B42F74"/>
    <w:rsid w:val="00B43373"/>
    <w:rsid w:val="00B4498D"/>
    <w:rsid w:val="00B44B08"/>
    <w:rsid w:val="00B44B0A"/>
    <w:rsid w:val="00B44EB6"/>
    <w:rsid w:val="00B4523E"/>
    <w:rsid w:val="00B454CD"/>
    <w:rsid w:val="00B4565C"/>
    <w:rsid w:val="00B45BEC"/>
    <w:rsid w:val="00B45CE7"/>
    <w:rsid w:val="00B45EC8"/>
    <w:rsid w:val="00B46E70"/>
    <w:rsid w:val="00B46F58"/>
    <w:rsid w:val="00B470A3"/>
    <w:rsid w:val="00B472E0"/>
    <w:rsid w:val="00B47487"/>
    <w:rsid w:val="00B47581"/>
    <w:rsid w:val="00B47983"/>
    <w:rsid w:val="00B50121"/>
    <w:rsid w:val="00B50C38"/>
    <w:rsid w:val="00B5127B"/>
    <w:rsid w:val="00B516D5"/>
    <w:rsid w:val="00B51861"/>
    <w:rsid w:val="00B51868"/>
    <w:rsid w:val="00B52A52"/>
    <w:rsid w:val="00B52E59"/>
    <w:rsid w:val="00B52E76"/>
    <w:rsid w:val="00B52F8F"/>
    <w:rsid w:val="00B53285"/>
    <w:rsid w:val="00B53495"/>
    <w:rsid w:val="00B535A0"/>
    <w:rsid w:val="00B53C09"/>
    <w:rsid w:val="00B5444E"/>
    <w:rsid w:val="00B54484"/>
    <w:rsid w:val="00B548D7"/>
    <w:rsid w:val="00B54AAF"/>
    <w:rsid w:val="00B55733"/>
    <w:rsid w:val="00B5582A"/>
    <w:rsid w:val="00B559CE"/>
    <w:rsid w:val="00B56017"/>
    <w:rsid w:val="00B5606B"/>
    <w:rsid w:val="00B5625F"/>
    <w:rsid w:val="00B564FC"/>
    <w:rsid w:val="00B564FF"/>
    <w:rsid w:val="00B56716"/>
    <w:rsid w:val="00B5765E"/>
    <w:rsid w:val="00B57757"/>
    <w:rsid w:val="00B578FC"/>
    <w:rsid w:val="00B57A98"/>
    <w:rsid w:val="00B57EAD"/>
    <w:rsid w:val="00B600B2"/>
    <w:rsid w:val="00B601AF"/>
    <w:rsid w:val="00B603AE"/>
    <w:rsid w:val="00B60B85"/>
    <w:rsid w:val="00B615DE"/>
    <w:rsid w:val="00B61617"/>
    <w:rsid w:val="00B61BD5"/>
    <w:rsid w:val="00B61BF1"/>
    <w:rsid w:val="00B6262D"/>
    <w:rsid w:val="00B634B4"/>
    <w:rsid w:val="00B6361B"/>
    <w:rsid w:val="00B637F3"/>
    <w:rsid w:val="00B63858"/>
    <w:rsid w:val="00B63C46"/>
    <w:rsid w:val="00B641AD"/>
    <w:rsid w:val="00B645AC"/>
    <w:rsid w:val="00B646DF"/>
    <w:rsid w:val="00B648BD"/>
    <w:rsid w:val="00B6490B"/>
    <w:rsid w:val="00B6492B"/>
    <w:rsid w:val="00B6534B"/>
    <w:rsid w:val="00B655C9"/>
    <w:rsid w:val="00B65A24"/>
    <w:rsid w:val="00B65C70"/>
    <w:rsid w:val="00B66091"/>
    <w:rsid w:val="00B660FC"/>
    <w:rsid w:val="00B66596"/>
    <w:rsid w:val="00B6664A"/>
    <w:rsid w:val="00B6691D"/>
    <w:rsid w:val="00B672C9"/>
    <w:rsid w:val="00B67FE3"/>
    <w:rsid w:val="00B70DB9"/>
    <w:rsid w:val="00B70E18"/>
    <w:rsid w:val="00B71442"/>
    <w:rsid w:val="00B7212E"/>
    <w:rsid w:val="00B72870"/>
    <w:rsid w:val="00B72B02"/>
    <w:rsid w:val="00B732BC"/>
    <w:rsid w:val="00B73503"/>
    <w:rsid w:val="00B737D4"/>
    <w:rsid w:val="00B738F9"/>
    <w:rsid w:val="00B74283"/>
    <w:rsid w:val="00B7489A"/>
    <w:rsid w:val="00B748CA"/>
    <w:rsid w:val="00B750F6"/>
    <w:rsid w:val="00B75BDB"/>
    <w:rsid w:val="00B75C05"/>
    <w:rsid w:val="00B75D14"/>
    <w:rsid w:val="00B75E24"/>
    <w:rsid w:val="00B763B1"/>
    <w:rsid w:val="00B76AA9"/>
    <w:rsid w:val="00B76D04"/>
    <w:rsid w:val="00B77718"/>
    <w:rsid w:val="00B77B2D"/>
    <w:rsid w:val="00B77F52"/>
    <w:rsid w:val="00B8008B"/>
    <w:rsid w:val="00B8031E"/>
    <w:rsid w:val="00B80C8A"/>
    <w:rsid w:val="00B81982"/>
    <w:rsid w:val="00B8218C"/>
    <w:rsid w:val="00B82269"/>
    <w:rsid w:val="00B8254F"/>
    <w:rsid w:val="00B82622"/>
    <w:rsid w:val="00B82BE5"/>
    <w:rsid w:val="00B82F36"/>
    <w:rsid w:val="00B82FC6"/>
    <w:rsid w:val="00B83A3F"/>
    <w:rsid w:val="00B83E8F"/>
    <w:rsid w:val="00B83F4F"/>
    <w:rsid w:val="00B84130"/>
    <w:rsid w:val="00B84479"/>
    <w:rsid w:val="00B8506C"/>
    <w:rsid w:val="00B85141"/>
    <w:rsid w:val="00B851A2"/>
    <w:rsid w:val="00B851C8"/>
    <w:rsid w:val="00B85CE1"/>
    <w:rsid w:val="00B864EA"/>
    <w:rsid w:val="00B86ECD"/>
    <w:rsid w:val="00B875F7"/>
    <w:rsid w:val="00B87D12"/>
    <w:rsid w:val="00B87F9F"/>
    <w:rsid w:val="00B90FBE"/>
    <w:rsid w:val="00B91120"/>
    <w:rsid w:val="00B91186"/>
    <w:rsid w:val="00B91387"/>
    <w:rsid w:val="00B91644"/>
    <w:rsid w:val="00B916DE"/>
    <w:rsid w:val="00B91D21"/>
    <w:rsid w:val="00B932B3"/>
    <w:rsid w:val="00B93BDC"/>
    <w:rsid w:val="00B93CE8"/>
    <w:rsid w:val="00B941B5"/>
    <w:rsid w:val="00B943E7"/>
    <w:rsid w:val="00B9440D"/>
    <w:rsid w:val="00B94995"/>
    <w:rsid w:val="00B94B51"/>
    <w:rsid w:val="00B94CE8"/>
    <w:rsid w:val="00B95401"/>
    <w:rsid w:val="00B95C0D"/>
    <w:rsid w:val="00B95E47"/>
    <w:rsid w:val="00B95F94"/>
    <w:rsid w:val="00B96338"/>
    <w:rsid w:val="00B96C51"/>
    <w:rsid w:val="00B972CA"/>
    <w:rsid w:val="00B972DE"/>
    <w:rsid w:val="00B976EC"/>
    <w:rsid w:val="00BA020C"/>
    <w:rsid w:val="00BA03DB"/>
    <w:rsid w:val="00BA0747"/>
    <w:rsid w:val="00BA08D7"/>
    <w:rsid w:val="00BA0C89"/>
    <w:rsid w:val="00BA0CAA"/>
    <w:rsid w:val="00BA0D25"/>
    <w:rsid w:val="00BA0DB4"/>
    <w:rsid w:val="00BA1070"/>
    <w:rsid w:val="00BA15A0"/>
    <w:rsid w:val="00BA1769"/>
    <w:rsid w:val="00BA20C5"/>
    <w:rsid w:val="00BA247F"/>
    <w:rsid w:val="00BA2C46"/>
    <w:rsid w:val="00BA2DF5"/>
    <w:rsid w:val="00BA2EC9"/>
    <w:rsid w:val="00BA311D"/>
    <w:rsid w:val="00BA3662"/>
    <w:rsid w:val="00BA372D"/>
    <w:rsid w:val="00BA3B98"/>
    <w:rsid w:val="00BA3DC4"/>
    <w:rsid w:val="00BA44DC"/>
    <w:rsid w:val="00BA4B96"/>
    <w:rsid w:val="00BA4D6B"/>
    <w:rsid w:val="00BA50DB"/>
    <w:rsid w:val="00BA54C9"/>
    <w:rsid w:val="00BA5C92"/>
    <w:rsid w:val="00BA6594"/>
    <w:rsid w:val="00BA6C23"/>
    <w:rsid w:val="00BA6CDB"/>
    <w:rsid w:val="00BA73FC"/>
    <w:rsid w:val="00BA7CC9"/>
    <w:rsid w:val="00BB0472"/>
    <w:rsid w:val="00BB0601"/>
    <w:rsid w:val="00BB0F34"/>
    <w:rsid w:val="00BB0FC6"/>
    <w:rsid w:val="00BB0FDB"/>
    <w:rsid w:val="00BB109F"/>
    <w:rsid w:val="00BB1BC8"/>
    <w:rsid w:val="00BB23BA"/>
    <w:rsid w:val="00BB25A4"/>
    <w:rsid w:val="00BB2667"/>
    <w:rsid w:val="00BB39F3"/>
    <w:rsid w:val="00BB3B5B"/>
    <w:rsid w:val="00BB3B8C"/>
    <w:rsid w:val="00BB443F"/>
    <w:rsid w:val="00BB44A5"/>
    <w:rsid w:val="00BB4A7A"/>
    <w:rsid w:val="00BB4AB6"/>
    <w:rsid w:val="00BB50E9"/>
    <w:rsid w:val="00BB524F"/>
    <w:rsid w:val="00BB52C8"/>
    <w:rsid w:val="00BB589D"/>
    <w:rsid w:val="00BB65C7"/>
    <w:rsid w:val="00BB6E77"/>
    <w:rsid w:val="00BB7470"/>
    <w:rsid w:val="00BB7556"/>
    <w:rsid w:val="00BC05DD"/>
    <w:rsid w:val="00BC0E92"/>
    <w:rsid w:val="00BC0F85"/>
    <w:rsid w:val="00BC118C"/>
    <w:rsid w:val="00BC1365"/>
    <w:rsid w:val="00BC15EC"/>
    <w:rsid w:val="00BC1C0E"/>
    <w:rsid w:val="00BC1C90"/>
    <w:rsid w:val="00BC1CAB"/>
    <w:rsid w:val="00BC263F"/>
    <w:rsid w:val="00BC273E"/>
    <w:rsid w:val="00BC27A6"/>
    <w:rsid w:val="00BC2A22"/>
    <w:rsid w:val="00BC2D26"/>
    <w:rsid w:val="00BC2F17"/>
    <w:rsid w:val="00BC31B3"/>
    <w:rsid w:val="00BC38E4"/>
    <w:rsid w:val="00BC3AC6"/>
    <w:rsid w:val="00BC3ACF"/>
    <w:rsid w:val="00BC3AD2"/>
    <w:rsid w:val="00BC46AB"/>
    <w:rsid w:val="00BC4959"/>
    <w:rsid w:val="00BC5030"/>
    <w:rsid w:val="00BC51E7"/>
    <w:rsid w:val="00BC59BA"/>
    <w:rsid w:val="00BC5B2A"/>
    <w:rsid w:val="00BC5BEC"/>
    <w:rsid w:val="00BC6478"/>
    <w:rsid w:val="00BC678C"/>
    <w:rsid w:val="00BC6B0A"/>
    <w:rsid w:val="00BC746B"/>
    <w:rsid w:val="00BC7D6C"/>
    <w:rsid w:val="00BC7F43"/>
    <w:rsid w:val="00BC7F81"/>
    <w:rsid w:val="00BD016B"/>
    <w:rsid w:val="00BD0500"/>
    <w:rsid w:val="00BD0856"/>
    <w:rsid w:val="00BD11D5"/>
    <w:rsid w:val="00BD1220"/>
    <w:rsid w:val="00BD1434"/>
    <w:rsid w:val="00BD15BC"/>
    <w:rsid w:val="00BD1790"/>
    <w:rsid w:val="00BD1DE5"/>
    <w:rsid w:val="00BD2827"/>
    <w:rsid w:val="00BD2FE9"/>
    <w:rsid w:val="00BD3000"/>
    <w:rsid w:val="00BD346D"/>
    <w:rsid w:val="00BD353A"/>
    <w:rsid w:val="00BD388F"/>
    <w:rsid w:val="00BD3AA2"/>
    <w:rsid w:val="00BD4310"/>
    <w:rsid w:val="00BD48E9"/>
    <w:rsid w:val="00BD4A87"/>
    <w:rsid w:val="00BD4B8B"/>
    <w:rsid w:val="00BD4D45"/>
    <w:rsid w:val="00BD5911"/>
    <w:rsid w:val="00BD59EF"/>
    <w:rsid w:val="00BD5A8D"/>
    <w:rsid w:val="00BD6013"/>
    <w:rsid w:val="00BD6CC3"/>
    <w:rsid w:val="00BD743A"/>
    <w:rsid w:val="00BD7A9C"/>
    <w:rsid w:val="00BE0153"/>
    <w:rsid w:val="00BE0280"/>
    <w:rsid w:val="00BE0419"/>
    <w:rsid w:val="00BE045A"/>
    <w:rsid w:val="00BE056D"/>
    <w:rsid w:val="00BE0ACD"/>
    <w:rsid w:val="00BE1061"/>
    <w:rsid w:val="00BE1134"/>
    <w:rsid w:val="00BE12D6"/>
    <w:rsid w:val="00BE17C4"/>
    <w:rsid w:val="00BE1951"/>
    <w:rsid w:val="00BE1A54"/>
    <w:rsid w:val="00BE1B98"/>
    <w:rsid w:val="00BE2215"/>
    <w:rsid w:val="00BE35CE"/>
    <w:rsid w:val="00BE3629"/>
    <w:rsid w:val="00BE3778"/>
    <w:rsid w:val="00BE3941"/>
    <w:rsid w:val="00BE3953"/>
    <w:rsid w:val="00BE430C"/>
    <w:rsid w:val="00BE4642"/>
    <w:rsid w:val="00BE4C25"/>
    <w:rsid w:val="00BE552F"/>
    <w:rsid w:val="00BE56BB"/>
    <w:rsid w:val="00BE5A8C"/>
    <w:rsid w:val="00BE5F65"/>
    <w:rsid w:val="00BE5FD3"/>
    <w:rsid w:val="00BE5FFC"/>
    <w:rsid w:val="00BE61EF"/>
    <w:rsid w:val="00BE6511"/>
    <w:rsid w:val="00BE664F"/>
    <w:rsid w:val="00BE685E"/>
    <w:rsid w:val="00BE68B5"/>
    <w:rsid w:val="00BE6A2F"/>
    <w:rsid w:val="00BE7824"/>
    <w:rsid w:val="00BF0705"/>
    <w:rsid w:val="00BF0E59"/>
    <w:rsid w:val="00BF12C1"/>
    <w:rsid w:val="00BF1697"/>
    <w:rsid w:val="00BF1B46"/>
    <w:rsid w:val="00BF1BC3"/>
    <w:rsid w:val="00BF20DB"/>
    <w:rsid w:val="00BF2F4B"/>
    <w:rsid w:val="00BF3510"/>
    <w:rsid w:val="00BF381D"/>
    <w:rsid w:val="00BF398F"/>
    <w:rsid w:val="00BF3B8D"/>
    <w:rsid w:val="00BF3E8E"/>
    <w:rsid w:val="00BF3ECC"/>
    <w:rsid w:val="00BF424C"/>
    <w:rsid w:val="00BF4616"/>
    <w:rsid w:val="00BF4CFA"/>
    <w:rsid w:val="00BF4EFC"/>
    <w:rsid w:val="00BF5005"/>
    <w:rsid w:val="00BF5229"/>
    <w:rsid w:val="00BF57CA"/>
    <w:rsid w:val="00BF5DEC"/>
    <w:rsid w:val="00BF5EB2"/>
    <w:rsid w:val="00BF5FBB"/>
    <w:rsid w:val="00BF607D"/>
    <w:rsid w:val="00BF620B"/>
    <w:rsid w:val="00BF651F"/>
    <w:rsid w:val="00BF6684"/>
    <w:rsid w:val="00BF72BC"/>
    <w:rsid w:val="00BF7C33"/>
    <w:rsid w:val="00BF7F3F"/>
    <w:rsid w:val="00C00576"/>
    <w:rsid w:val="00C0069A"/>
    <w:rsid w:val="00C0093D"/>
    <w:rsid w:val="00C00D9B"/>
    <w:rsid w:val="00C0145D"/>
    <w:rsid w:val="00C016E1"/>
    <w:rsid w:val="00C01B71"/>
    <w:rsid w:val="00C0296C"/>
    <w:rsid w:val="00C029B6"/>
    <w:rsid w:val="00C02B2B"/>
    <w:rsid w:val="00C02F63"/>
    <w:rsid w:val="00C032A8"/>
    <w:rsid w:val="00C034C1"/>
    <w:rsid w:val="00C03C53"/>
    <w:rsid w:val="00C03D13"/>
    <w:rsid w:val="00C03FCD"/>
    <w:rsid w:val="00C04025"/>
    <w:rsid w:val="00C040F1"/>
    <w:rsid w:val="00C0473A"/>
    <w:rsid w:val="00C0495F"/>
    <w:rsid w:val="00C054D3"/>
    <w:rsid w:val="00C055B9"/>
    <w:rsid w:val="00C0576E"/>
    <w:rsid w:val="00C05BD6"/>
    <w:rsid w:val="00C05D6E"/>
    <w:rsid w:val="00C061C1"/>
    <w:rsid w:val="00C06375"/>
    <w:rsid w:val="00C066BF"/>
    <w:rsid w:val="00C068DB"/>
    <w:rsid w:val="00C06B80"/>
    <w:rsid w:val="00C06D94"/>
    <w:rsid w:val="00C06DA0"/>
    <w:rsid w:val="00C07024"/>
    <w:rsid w:val="00C07616"/>
    <w:rsid w:val="00C07879"/>
    <w:rsid w:val="00C07A02"/>
    <w:rsid w:val="00C07E7B"/>
    <w:rsid w:val="00C07F7A"/>
    <w:rsid w:val="00C1111A"/>
    <w:rsid w:val="00C112D0"/>
    <w:rsid w:val="00C11B14"/>
    <w:rsid w:val="00C11F93"/>
    <w:rsid w:val="00C122FC"/>
    <w:rsid w:val="00C12655"/>
    <w:rsid w:val="00C13381"/>
    <w:rsid w:val="00C134C5"/>
    <w:rsid w:val="00C13541"/>
    <w:rsid w:val="00C1375A"/>
    <w:rsid w:val="00C13B39"/>
    <w:rsid w:val="00C13B53"/>
    <w:rsid w:val="00C13C27"/>
    <w:rsid w:val="00C13F97"/>
    <w:rsid w:val="00C144F8"/>
    <w:rsid w:val="00C145B7"/>
    <w:rsid w:val="00C14DC3"/>
    <w:rsid w:val="00C14ED0"/>
    <w:rsid w:val="00C14FB8"/>
    <w:rsid w:val="00C159C1"/>
    <w:rsid w:val="00C159E8"/>
    <w:rsid w:val="00C15ACF"/>
    <w:rsid w:val="00C15B43"/>
    <w:rsid w:val="00C1620E"/>
    <w:rsid w:val="00C163AE"/>
    <w:rsid w:val="00C1650B"/>
    <w:rsid w:val="00C16593"/>
    <w:rsid w:val="00C17026"/>
    <w:rsid w:val="00C1725A"/>
    <w:rsid w:val="00C17925"/>
    <w:rsid w:val="00C17B3B"/>
    <w:rsid w:val="00C17FBE"/>
    <w:rsid w:val="00C200B0"/>
    <w:rsid w:val="00C203A4"/>
    <w:rsid w:val="00C204F6"/>
    <w:rsid w:val="00C20A4B"/>
    <w:rsid w:val="00C20DE3"/>
    <w:rsid w:val="00C20ECB"/>
    <w:rsid w:val="00C2131B"/>
    <w:rsid w:val="00C21522"/>
    <w:rsid w:val="00C215C3"/>
    <w:rsid w:val="00C21A9C"/>
    <w:rsid w:val="00C21D86"/>
    <w:rsid w:val="00C21E3F"/>
    <w:rsid w:val="00C22CCF"/>
    <w:rsid w:val="00C22FE6"/>
    <w:rsid w:val="00C230F3"/>
    <w:rsid w:val="00C2335A"/>
    <w:rsid w:val="00C237B8"/>
    <w:rsid w:val="00C23A68"/>
    <w:rsid w:val="00C23E68"/>
    <w:rsid w:val="00C23ED6"/>
    <w:rsid w:val="00C23F0E"/>
    <w:rsid w:val="00C23FA0"/>
    <w:rsid w:val="00C242C0"/>
    <w:rsid w:val="00C2434D"/>
    <w:rsid w:val="00C24AA7"/>
    <w:rsid w:val="00C25016"/>
    <w:rsid w:val="00C2502F"/>
    <w:rsid w:val="00C25295"/>
    <w:rsid w:val="00C252BC"/>
    <w:rsid w:val="00C25503"/>
    <w:rsid w:val="00C2562A"/>
    <w:rsid w:val="00C256BD"/>
    <w:rsid w:val="00C25752"/>
    <w:rsid w:val="00C25D02"/>
    <w:rsid w:val="00C25DAE"/>
    <w:rsid w:val="00C26178"/>
    <w:rsid w:val="00C261D5"/>
    <w:rsid w:val="00C263BE"/>
    <w:rsid w:val="00C26522"/>
    <w:rsid w:val="00C2669E"/>
    <w:rsid w:val="00C26F13"/>
    <w:rsid w:val="00C27E6D"/>
    <w:rsid w:val="00C27FC1"/>
    <w:rsid w:val="00C31676"/>
    <w:rsid w:val="00C316DF"/>
    <w:rsid w:val="00C318F0"/>
    <w:rsid w:val="00C3219C"/>
    <w:rsid w:val="00C328BD"/>
    <w:rsid w:val="00C3368F"/>
    <w:rsid w:val="00C339AD"/>
    <w:rsid w:val="00C339CB"/>
    <w:rsid w:val="00C342D1"/>
    <w:rsid w:val="00C349FE"/>
    <w:rsid w:val="00C34AE3"/>
    <w:rsid w:val="00C358DB"/>
    <w:rsid w:val="00C36571"/>
    <w:rsid w:val="00C36706"/>
    <w:rsid w:val="00C36C78"/>
    <w:rsid w:val="00C36D06"/>
    <w:rsid w:val="00C3701D"/>
    <w:rsid w:val="00C37180"/>
    <w:rsid w:val="00C371E2"/>
    <w:rsid w:val="00C3786C"/>
    <w:rsid w:val="00C37C55"/>
    <w:rsid w:val="00C404EF"/>
    <w:rsid w:val="00C4080B"/>
    <w:rsid w:val="00C40957"/>
    <w:rsid w:val="00C40F1B"/>
    <w:rsid w:val="00C410AE"/>
    <w:rsid w:val="00C4149A"/>
    <w:rsid w:val="00C415AB"/>
    <w:rsid w:val="00C417BC"/>
    <w:rsid w:val="00C41B52"/>
    <w:rsid w:val="00C42655"/>
    <w:rsid w:val="00C42793"/>
    <w:rsid w:val="00C42A17"/>
    <w:rsid w:val="00C430C4"/>
    <w:rsid w:val="00C437C9"/>
    <w:rsid w:val="00C43BB1"/>
    <w:rsid w:val="00C44FE8"/>
    <w:rsid w:val="00C454F1"/>
    <w:rsid w:val="00C457CA"/>
    <w:rsid w:val="00C45CB4"/>
    <w:rsid w:val="00C460EB"/>
    <w:rsid w:val="00C4627D"/>
    <w:rsid w:val="00C46354"/>
    <w:rsid w:val="00C46F32"/>
    <w:rsid w:val="00C4703D"/>
    <w:rsid w:val="00C471B6"/>
    <w:rsid w:val="00C47858"/>
    <w:rsid w:val="00C47E88"/>
    <w:rsid w:val="00C47FD8"/>
    <w:rsid w:val="00C50769"/>
    <w:rsid w:val="00C50B07"/>
    <w:rsid w:val="00C50C9F"/>
    <w:rsid w:val="00C50D16"/>
    <w:rsid w:val="00C50DCE"/>
    <w:rsid w:val="00C51608"/>
    <w:rsid w:val="00C51C68"/>
    <w:rsid w:val="00C51FE9"/>
    <w:rsid w:val="00C5244F"/>
    <w:rsid w:val="00C52C7A"/>
    <w:rsid w:val="00C5329D"/>
    <w:rsid w:val="00C53E01"/>
    <w:rsid w:val="00C53EE6"/>
    <w:rsid w:val="00C5442B"/>
    <w:rsid w:val="00C54C8A"/>
    <w:rsid w:val="00C54D14"/>
    <w:rsid w:val="00C54F8C"/>
    <w:rsid w:val="00C551FF"/>
    <w:rsid w:val="00C554E7"/>
    <w:rsid w:val="00C555BF"/>
    <w:rsid w:val="00C5569C"/>
    <w:rsid w:val="00C55E71"/>
    <w:rsid w:val="00C55E80"/>
    <w:rsid w:val="00C55EF5"/>
    <w:rsid w:val="00C55F36"/>
    <w:rsid w:val="00C56218"/>
    <w:rsid w:val="00C565E5"/>
    <w:rsid w:val="00C56703"/>
    <w:rsid w:val="00C56C5D"/>
    <w:rsid w:val="00C56FF3"/>
    <w:rsid w:val="00C57086"/>
    <w:rsid w:val="00C570A2"/>
    <w:rsid w:val="00C579E3"/>
    <w:rsid w:val="00C57B34"/>
    <w:rsid w:val="00C60A17"/>
    <w:rsid w:val="00C60E83"/>
    <w:rsid w:val="00C61104"/>
    <w:rsid w:val="00C61648"/>
    <w:rsid w:val="00C62291"/>
    <w:rsid w:val="00C62319"/>
    <w:rsid w:val="00C6264B"/>
    <w:rsid w:val="00C626F9"/>
    <w:rsid w:val="00C63745"/>
    <w:rsid w:val="00C639AD"/>
    <w:rsid w:val="00C63D2D"/>
    <w:rsid w:val="00C6456E"/>
    <w:rsid w:val="00C646E7"/>
    <w:rsid w:val="00C65456"/>
    <w:rsid w:val="00C655F8"/>
    <w:rsid w:val="00C65F90"/>
    <w:rsid w:val="00C66110"/>
    <w:rsid w:val="00C66C28"/>
    <w:rsid w:val="00C66E34"/>
    <w:rsid w:val="00C67267"/>
    <w:rsid w:val="00C67616"/>
    <w:rsid w:val="00C67972"/>
    <w:rsid w:val="00C67DFB"/>
    <w:rsid w:val="00C67F00"/>
    <w:rsid w:val="00C700DA"/>
    <w:rsid w:val="00C70457"/>
    <w:rsid w:val="00C706E0"/>
    <w:rsid w:val="00C708CA"/>
    <w:rsid w:val="00C713B8"/>
    <w:rsid w:val="00C71496"/>
    <w:rsid w:val="00C716A2"/>
    <w:rsid w:val="00C717A5"/>
    <w:rsid w:val="00C71A3E"/>
    <w:rsid w:val="00C71AC4"/>
    <w:rsid w:val="00C725AC"/>
    <w:rsid w:val="00C7263C"/>
    <w:rsid w:val="00C731DE"/>
    <w:rsid w:val="00C73836"/>
    <w:rsid w:val="00C73B1C"/>
    <w:rsid w:val="00C73B50"/>
    <w:rsid w:val="00C73CAF"/>
    <w:rsid w:val="00C73E10"/>
    <w:rsid w:val="00C73F38"/>
    <w:rsid w:val="00C743E9"/>
    <w:rsid w:val="00C746CC"/>
    <w:rsid w:val="00C74D78"/>
    <w:rsid w:val="00C7524E"/>
    <w:rsid w:val="00C75254"/>
    <w:rsid w:val="00C75490"/>
    <w:rsid w:val="00C759BB"/>
    <w:rsid w:val="00C759E3"/>
    <w:rsid w:val="00C75DD7"/>
    <w:rsid w:val="00C75F56"/>
    <w:rsid w:val="00C76399"/>
    <w:rsid w:val="00C76DEA"/>
    <w:rsid w:val="00C77954"/>
    <w:rsid w:val="00C77A5E"/>
    <w:rsid w:val="00C80689"/>
    <w:rsid w:val="00C80CED"/>
    <w:rsid w:val="00C80D78"/>
    <w:rsid w:val="00C81DDD"/>
    <w:rsid w:val="00C81EE4"/>
    <w:rsid w:val="00C826B7"/>
    <w:rsid w:val="00C82996"/>
    <w:rsid w:val="00C83C74"/>
    <w:rsid w:val="00C8468C"/>
    <w:rsid w:val="00C85BF4"/>
    <w:rsid w:val="00C86764"/>
    <w:rsid w:val="00C86CF6"/>
    <w:rsid w:val="00C86D5D"/>
    <w:rsid w:val="00C86F6D"/>
    <w:rsid w:val="00C86FFC"/>
    <w:rsid w:val="00C90548"/>
    <w:rsid w:val="00C90744"/>
    <w:rsid w:val="00C90800"/>
    <w:rsid w:val="00C90812"/>
    <w:rsid w:val="00C90D08"/>
    <w:rsid w:val="00C912BE"/>
    <w:rsid w:val="00C913D3"/>
    <w:rsid w:val="00C91405"/>
    <w:rsid w:val="00C9149E"/>
    <w:rsid w:val="00C921C7"/>
    <w:rsid w:val="00C923A2"/>
    <w:rsid w:val="00C92F8B"/>
    <w:rsid w:val="00C932CA"/>
    <w:rsid w:val="00C93361"/>
    <w:rsid w:val="00C93A43"/>
    <w:rsid w:val="00C93B79"/>
    <w:rsid w:val="00C93C7F"/>
    <w:rsid w:val="00C94341"/>
    <w:rsid w:val="00C9453B"/>
    <w:rsid w:val="00C951A3"/>
    <w:rsid w:val="00C951C4"/>
    <w:rsid w:val="00C95C1F"/>
    <w:rsid w:val="00C95C80"/>
    <w:rsid w:val="00C95E89"/>
    <w:rsid w:val="00C95F72"/>
    <w:rsid w:val="00C9625D"/>
    <w:rsid w:val="00C96519"/>
    <w:rsid w:val="00C967A4"/>
    <w:rsid w:val="00C967F5"/>
    <w:rsid w:val="00C969E1"/>
    <w:rsid w:val="00C96C6E"/>
    <w:rsid w:val="00C96F98"/>
    <w:rsid w:val="00C97255"/>
    <w:rsid w:val="00C973B6"/>
    <w:rsid w:val="00C973F8"/>
    <w:rsid w:val="00C97699"/>
    <w:rsid w:val="00C97AFE"/>
    <w:rsid w:val="00CA1595"/>
    <w:rsid w:val="00CA15AF"/>
    <w:rsid w:val="00CA1CC7"/>
    <w:rsid w:val="00CA2C71"/>
    <w:rsid w:val="00CA326C"/>
    <w:rsid w:val="00CA3A19"/>
    <w:rsid w:val="00CA48FF"/>
    <w:rsid w:val="00CA4F6B"/>
    <w:rsid w:val="00CA4FE8"/>
    <w:rsid w:val="00CA5044"/>
    <w:rsid w:val="00CA6427"/>
    <w:rsid w:val="00CA642B"/>
    <w:rsid w:val="00CA64C9"/>
    <w:rsid w:val="00CA674A"/>
    <w:rsid w:val="00CA6923"/>
    <w:rsid w:val="00CA73D3"/>
    <w:rsid w:val="00CA7610"/>
    <w:rsid w:val="00CA7A54"/>
    <w:rsid w:val="00CA7BC2"/>
    <w:rsid w:val="00CA7DFF"/>
    <w:rsid w:val="00CB0949"/>
    <w:rsid w:val="00CB0BA2"/>
    <w:rsid w:val="00CB0FEF"/>
    <w:rsid w:val="00CB132A"/>
    <w:rsid w:val="00CB15E4"/>
    <w:rsid w:val="00CB19F0"/>
    <w:rsid w:val="00CB2108"/>
    <w:rsid w:val="00CB2694"/>
    <w:rsid w:val="00CB2816"/>
    <w:rsid w:val="00CB3131"/>
    <w:rsid w:val="00CB3B9B"/>
    <w:rsid w:val="00CB3C7A"/>
    <w:rsid w:val="00CB42DC"/>
    <w:rsid w:val="00CB49CD"/>
    <w:rsid w:val="00CB4C02"/>
    <w:rsid w:val="00CB4CAB"/>
    <w:rsid w:val="00CB4E1C"/>
    <w:rsid w:val="00CB527F"/>
    <w:rsid w:val="00CB567B"/>
    <w:rsid w:val="00CB6322"/>
    <w:rsid w:val="00CB6855"/>
    <w:rsid w:val="00CB6D17"/>
    <w:rsid w:val="00CB6E28"/>
    <w:rsid w:val="00CB704A"/>
    <w:rsid w:val="00CB70A0"/>
    <w:rsid w:val="00CB75FA"/>
    <w:rsid w:val="00CB7656"/>
    <w:rsid w:val="00CB783B"/>
    <w:rsid w:val="00CB78B2"/>
    <w:rsid w:val="00CB7968"/>
    <w:rsid w:val="00CB7E47"/>
    <w:rsid w:val="00CC05F5"/>
    <w:rsid w:val="00CC0B0C"/>
    <w:rsid w:val="00CC102E"/>
    <w:rsid w:val="00CC17AB"/>
    <w:rsid w:val="00CC19DD"/>
    <w:rsid w:val="00CC33A9"/>
    <w:rsid w:val="00CC33D5"/>
    <w:rsid w:val="00CC3404"/>
    <w:rsid w:val="00CC3D7E"/>
    <w:rsid w:val="00CC3FFA"/>
    <w:rsid w:val="00CC4245"/>
    <w:rsid w:val="00CC4AA2"/>
    <w:rsid w:val="00CC4EDE"/>
    <w:rsid w:val="00CC5033"/>
    <w:rsid w:val="00CC50B4"/>
    <w:rsid w:val="00CC52B6"/>
    <w:rsid w:val="00CC5529"/>
    <w:rsid w:val="00CC5788"/>
    <w:rsid w:val="00CC6B4D"/>
    <w:rsid w:val="00CC7A0B"/>
    <w:rsid w:val="00CD00C6"/>
    <w:rsid w:val="00CD0178"/>
    <w:rsid w:val="00CD04E0"/>
    <w:rsid w:val="00CD04F0"/>
    <w:rsid w:val="00CD0632"/>
    <w:rsid w:val="00CD1051"/>
    <w:rsid w:val="00CD1EFA"/>
    <w:rsid w:val="00CD2397"/>
    <w:rsid w:val="00CD2F45"/>
    <w:rsid w:val="00CD313E"/>
    <w:rsid w:val="00CD3512"/>
    <w:rsid w:val="00CD36F2"/>
    <w:rsid w:val="00CD3D3E"/>
    <w:rsid w:val="00CD4211"/>
    <w:rsid w:val="00CD4261"/>
    <w:rsid w:val="00CD46CB"/>
    <w:rsid w:val="00CD4DD9"/>
    <w:rsid w:val="00CD523C"/>
    <w:rsid w:val="00CD547D"/>
    <w:rsid w:val="00CD5647"/>
    <w:rsid w:val="00CD56A0"/>
    <w:rsid w:val="00CD5E02"/>
    <w:rsid w:val="00CD6604"/>
    <w:rsid w:val="00CD6A9E"/>
    <w:rsid w:val="00CD6B90"/>
    <w:rsid w:val="00CD6FDB"/>
    <w:rsid w:val="00CD72B0"/>
    <w:rsid w:val="00CD7D01"/>
    <w:rsid w:val="00CE00ED"/>
    <w:rsid w:val="00CE0D4C"/>
    <w:rsid w:val="00CE0ED8"/>
    <w:rsid w:val="00CE1CF9"/>
    <w:rsid w:val="00CE23EB"/>
    <w:rsid w:val="00CE3179"/>
    <w:rsid w:val="00CE381E"/>
    <w:rsid w:val="00CE3B78"/>
    <w:rsid w:val="00CE43B8"/>
    <w:rsid w:val="00CE45CF"/>
    <w:rsid w:val="00CE4FB1"/>
    <w:rsid w:val="00CE5149"/>
    <w:rsid w:val="00CE5243"/>
    <w:rsid w:val="00CE6122"/>
    <w:rsid w:val="00CE660D"/>
    <w:rsid w:val="00CE6723"/>
    <w:rsid w:val="00CE67C1"/>
    <w:rsid w:val="00CE6B9E"/>
    <w:rsid w:val="00CE6FFA"/>
    <w:rsid w:val="00CF0093"/>
    <w:rsid w:val="00CF03D6"/>
    <w:rsid w:val="00CF0692"/>
    <w:rsid w:val="00CF0915"/>
    <w:rsid w:val="00CF0B8C"/>
    <w:rsid w:val="00CF0CF9"/>
    <w:rsid w:val="00CF1066"/>
    <w:rsid w:val="00CF1293"/>
    <w:rsid w:val="00CF13A5"/>
    <w:rsid w:val="00CF15E7"/>
    <w:rsid w:val="00CF20F8"/>
    <w:rsid w:val="00CF22FB"/>
    <w:rsid w:val="00CF235D"/>
    <w:rsid w:val="00CF27C1"/>
    <w:rsid w:val="00CF311D"/>
    <w:rsid w:val="00CF32D8"/>
    <w:rsid w:val="00CF338C"/>
    <w:rsid w:val="00CF3EF6"/>
    <w:rsid w:val="00CF4056"/>
    <w:rsid w:val="00CF42ED"/>
    <w:rsid w:val="00CF4429"/>
    <w:rsid w:val="00CF4F7B"/>
    <w:rsid w:val="00CF5F9A"/>
    <w:rsid w:val="00CF603E"/>
    <w:rsid w:val="00CF6F61"/>
    <w:rsid w:val="00CF7AA0"/>
    <w:rsid w:val="00CF7D4A"/>
    <w:rsid w:val="00CF7E72"/>
    <w:rsid w:val="00D00393"/>
    <w:rsid w:val="00D010F3"/>
    <w:rsid w:val="00D01A28"/>
    <w:rsid w:val="00D02043"/>
    <w:rsid w:val="00D02765"/>
    <w:rsid w:val="00D0394E"/>
    <w:rsid w:val="00D03C02"/>
    <w:rsid w:val="00D03C3E"/>
    <w:rsid w:val="00D03DFB"/>
    <w:rsid w:val="00D047E4"/>
    <w:rsid w:val="00D048EA"/>
    <w:rsid w:val="00D04A64"/>
    <w:rsid w:val="00D04B38"/>
    <w:rsid w:val="00D04B84"/>
    <w:rsid w:val="00D04BC7"/>
    <w:rsid w:val="00D05B7B"/>
    <w:rsid w:val="00D05EA4"/>
    <w:rsid w:val="00D06CD8"/>
    <w:rsid w:val="00D07299"/>
    <w:rsid w:val="00D07664"/>
    <w:rsid w:val="00D07863"/>
    <w:rsid w:val="00D07B5A"/>
    <w:rsid w:val="00D07CEB"/>
    <w:rsid w:val="00D10380"/>
    <w:rsid w:val="00D105A3"/>
    <w:rsid w:val="00D10772"/>
    <w:rsid w:val="00D10AAF"/>
    <w:rsid w:val="00D10E7F"/>
    <w:rsid w:val="00D11368"/>
    <w:rsid w:val="00D1149A"/>
    <w:rsid w:val="00D11A63"/>
    <w:rsid w:val="00D11E8E"/>
    <w:rsid w:val="00D121DA"/>
    <w:rsid w:val="00D12482"/>
    <w:rsid w:val="00D125D1"/>
    <w:rsid w:val="00D125D6"/>
    <w:rsid w:val="00D1292C"/>
    <w:rsid w:val="00D132B7"/>
    <w:rsid w:val="00D1352F"/>
    <w:rsid w:val="00D136FF"/>
    <w:rsid w:val="00D13972"/>
    <w:rsid w:val="00D13A15"/>
    <w:rsid w:val="00D14555"/>
    <w:rsid w:val="00D14D30"/>
    <w:rsid w:val="00D1520A"/>
    <w:rsid w:val="00D15271"/>
    <w:rsid w:val="00D16357"/>
    <w:rsid w:val="00D163AC"/>
    <w:rsid w:val="00D16BE6"/>
    <w:rsid w:val="00D16FCA"/>
    <w:rsid w:val="00D1727D"/>
    <w:rsid w:val="00D173EB"/>
    <w:rsid w:val="00D17AFA"/>
    <w:rsid w:val="00D17CB4"/>
    <w:rsid w:val="00D17CFD"/>
    <w:rsid w:val="00D20025"/>
    <w:rsid w:val="00D20038"/>
    <w:rsid w:val="00D20420"/>
    <w:rsid w:val="00D204F7"/>
    <w:rsid w:val="00D205EB"/>
    <w:rsid w:val="00D2087D"/>
    <w:rsid w:val="00D20E22"/>
    <w:rsid w:val="00D21807"/>
    <w:rsid w:val="00D21C59"/>
    <w:rsid w:val="00D21D1E"/>
    <w:rsid w:val="00D222D9"/>
    <w:rsid w:val="00D228B0"/>
    <w:rsid w:val="00D22A3A"/>
    <w:rsid w:val="00D22BC0"/>
    <w:rsid w:val="00D23641"/>
    <w:rsid w:val="00D2387B"/>
    <w:rsid w:val="00D23B4F"/>
    <w:rsid w:val="00D23D08"/>
    <w:rsid w:val="00D24365"/>
    <w:rsid w:val="00D244DA"/>
    <w:rsid w:val="00D245BC"/>
    <w:rsid w:val="00D24689"/>
    <w:rsid w:val="00D249C5"/>
    <w:rsid w:val="00D24AC2"/>
    <w:rsid w:val="00D251EB"/>
    <w:rsid w:val="00D2521A"/>
    <w:rsid w:val="00D26002"/>
    <w:rsid w:val="00D26A7F"/>
    <w:rsid w:val="00D26B3A"/>
    <w:rsid w:val="00D26FE7"/>
    <w:rsid w:val="00D27141"/>
    <w:rsid w:val="00D27252"/>
    <w:rsid w:val="00D272A3"/>
    <w:rsid w:val="00D2766A"/>
    <w:rsid w:val="00D27864"/>
    <w:rsid w:val="00D27882"/>
    <w:rsid w:val="00D27C88"/>
    <w:rsid w:val="00D27CCA"/>
    <w:rsid w:val="00D27D8F"/>
    <w:rsid w:val="00D3075C"/>
    <w:rsid w:val="00D30BC9"/>
    <w:rsid w:val="00D30E2C"/>
    <w:rsid w:val="00D313FE"/>
    <w:rsid w:val="00D315C7"/>
    <w:rsid w:val="00D31ADC"/>
    <w:rsid w:val="00D31C9D"/>
    <w:rsid w:val="00D320C5"/>
    <w:rsid w:val="00D32A4A"/>
    <w:rsid w:val="00D32F36"/>
    <w:rsid w:val="00D33BD8"/>
    <w:rsid w:val="00D342ED"/>
    <w:rsid w:val="00D34A12"/>
    <w:rsid w:val="00D34EBA"/>
    <w:rsid w:val="00D352E7"/>
    <w:rsid w:val="00D354D8"/>
    <w:rsid w:val="00D3609B"/>
    <w:rsid w:val="00D3632E"/>
    <w:rsid w:val="00D36636"/>
    <w:rsid w:val="00D36979"/>
    <w:rsid w:val="00D36AF7"/>
    <w:rsid w:val="00D36B89"/>
    <w:rsid w:val="00D36F83"/>
    <w:rsid w:val="00D36FE5"/>
    <w:rsid w:val="00D37757"/>
    <w:rsid w:val="00D377F1"/>
    <w:rsid w:val="00D40026"/>
    <w:rsid w:val="00D4007B"/>
    <w:rsid w:val="00D4018F"/>
    <w:rsid w:val="00D40489"/>
    <w:rsid w:val="00D404AB"/>
    <w:rsid w:val="00D40554"/>
    <w:rsid w:val="00D40626"/>
    <w:rsid w:val="00D40F6B"/>
    <w:rsid w:val="00D41017"/>
    <w:rsid w:val="00D41227"/>
    <w:rsid w:val="00D4132E"/>
    <w:rsid w:val="00D41491"/>
    <w:rsid w:val="00D416FF"/>
    <w:rsid w:val="00D42180"/>
    <w:rsid w:val="00D42426"/>
    <w:rsid w:val="00D42DCE"/>
    <w:rsid w:val="00D43968"/>
    <w:rsid w:val="00D43BDF"/>
    <w:rsid w:val="00D43D23"/>
    <w:rsid w:val="00D43EF1"/>
    <w:rsid w:val="00D43F79"/>
    <w:rsid w:val="00D45025"/>
    <w:rsid w:val="00D45536"/>
    <w:rsid w:val="00D455D4"/>
    <w:rsid w:val="00D458FA"/>
    <w:rsid w:val="00D46039"/>
    <w:rsid w:val="00D463EB"/>
    <w:rsid w:val="00D4695E"/>
    <w:rsid w:val="00D469FE"/>
    <w:rsid w:val="00D4707B"/>
    <w:rsid w:val="00D47BDB"/>
    <w:rsid w:val="00D50BB3"/>
    <w:rsid w:val="00D50E3E"/>
    <w:rsid w:val="00D50E87"/>
    <w:rsid w:val="00D50F40"/>
    <w:rsid w:val="00D51023"/>
    <w:rsid w:val="00D51479"/>
    <w:rsid w:val="00D5237D"/>
    <w:rsid w:val="00D52CE7"/>
    <w:rsid w:val="00D52D63"/>
    <w:rsid w:val="00D5414D"/>
    <w:rsid w:val="00D5460E"/>
    <w:rsid w:val="00D54690"/>
    <w:rsid w:val="00D55242"/>
    <w:rsid w:val="00D55278"/>
    <w:rsid w:val="00D5553C"/>
    <w:rsid w:val="00D56168"/>
    <w:rsid w:val="00D56202"/>
    <w:rsid w:val="00D564CB"/>
    <w:rsid w:val="00D56569"/>
    <w:rsid w:val="00D56824"/>
    <w:rsid w:val="00D56A26"/>
    <w:rsid w:val="00D56A67"/>
    <w:rsid w:val="00D56C08"/>
    <w:rsid w:val="00D57C80"/>
    <w:rsid w:val="00D604FD"/>
    <w:rsid w:val="00D607BF"/>
    <w:rsid w:val="00D60DF7"/>
    <w:rsid w:val="00D6102C"/>
    <w:rsid w:val="00D6192C"/>
    <w:rsid w:val="00D61947"/>
    <w:rsid w:val="00D61B37"/>
    <w:rsid w:val="00D61BEC"/>
    <w:rsid w:val="00D62492"/>
    <w:rsid w:val="00D62585"/>
    <w:rsid w:val="00D6326E"/>
    <w:rsid w:val="00D63276"/>
    <w:rsid w:val="00D63392"/>
    <w:rsid w:val="00D633C1"/>
    <w:rsid w:val="00D637CB"/>
    <w:rsid w:val="00D63D05"/>
    <w:rsid w:val="00D63DD2"/>
    <w:rsid w:val="00D63F32"/>
    <w:rsid w:val="00D6417B"/>
    <w:rsid w:val="00D647AF"/>
    <w:rsid w:val="00D648A5"/>
    <w:rsid w:val="00D64BDB"/>
    <w:rsid w:val="00D64D49"/>
    <w:rsid w:val="00D65054"/>
    <w:rsid w:val="00D65980"/>
    <w:rsid w:val="00D65B15"/>
    <w:rsid w:val="00D65F54"/>
    <w:rsid w:val="00D66916"/>
    <w:rsid w:val="00D67132"/>
    <w:rsid w:val="00D67E0C"/>
    <w:rsid w:val="00D710B9"/>
    <w:rsid w:val="00D71108"/>
    <w:rsid w:val="00D713CA"/>
    <w:rsid w:val="00D71CDF"/>
    <w:rsid w:val="00D725A1"/>
    <w:rsid w:val="00D726FB"/>
    <w:rsid w:val="00D7279A"/>
    <w:rsid w:val="00D72922"/>
    <w:rsid w:val="00D730D4"/>
    <w:rsid w:val="00D743A1"/>
    <w:rsid w:val="00D74A90"/>
    <w:rsid w:val="00D74CC1"/>
    <w:rsid w:val="00D74D6A"/>
    <w:rsid w:val="00D754CC"/>
    <w:rsid w:val="00D754E4"/>
    <w:rsid w:val="00D75C47"/>
    <w:rsid w:val="00D804B1"/>
    <w:rsid w:val="00D806ED"/>
    <w:rsid w:val="00D808FE"/>
    <w:rsid w:val="00D80973"/>
    <w:rsid w:val="00D8215D"/>
    <w:rsid w:val="00D8218F"/>
    <w:rsid w:val="00D822BB"/>
    <w:rsid w:val="00D82CD0"/>
    <w:rsid w:val="00D82DB7"/>
    <w:rsid w:val="00D834CD"/>
    <w:rsid w:val="00D8448C"/>
    <w:rsid w:val="00D8526E"/>
    <w:rsid w:val="00D8547C"/>
    <w:rsid w:val="00D86295"/>
    <w:rsid w:val="00D86485"/>
    <w:rsid w:val="00D86791"/>
    <w:rsid w:val="00D86CE5"/>
    <w:rsid w:val="00D86CFA"/>
    <w:rsid w:val="00D877EC"/>
    <w:rsid w:val="00D87D27"/>
    <w:rsid w:val="00D87EAA"/>
    <w:rsid w:val="00D901CA"/>
    <w:rsid w:val="00D90296"/>
    <w:rsid w:val="00D907E9"/>
    <w:rsid w:val="00D91033"/>
    <w:rsid w:val="00D910C1"/>
    <w:rsid w:val="00D91546"/>
    <w:rsid w:val="00D91D07"/>
    <w:rsid w:val="00D9260B"/>
    <w:rsid w:val="00D928AD"/>
    <w:rsid w:val="00D92C81"/>
    <w:rsid w:val="00D92CA1"/>
    <w:rsid w:val="00D92E22"/>
    <w:rsid w:val="00D93046"/>
    <w:rsid w:val="00D933AD"/>
    <w:rsid w:val="00D933C8"/>
    <w:rsid w:val="00D933D7"/>
    <w:rsid w:val="00D93614"/>
    <w:rsid w:val="00D939ED"/>
    <w:rsid w:val="00D93CE7"/>
    <w:rsid w:val="00D93F3D"/>
    <w:rsid w:val="00D94338"/>
    <w:rsid w:val="00D9450F"/>
    <w:rsid w:val="00D956C1"/>
    <w:rsid w:val="00D95838"/>
    <w:rsid w:val="00D95E52"/>
    <w:rsid w:val="00D96E55"/>
    <w:rsid w:val="00D974DB"/>
    <w:rsid w:val="00DA0446"/>
    <w:rsid w:val="00DA06CB"/>
    <w:rsid w:val="00DA07B6"/>
    <w:rsid w:val="00DA09D0"/>
    <w:rsid w:val="00DA09E4"/>
    <w:rsid w:val="00DA16B8"/>
    <w:rsid w:val="00DA197A"/>
    <w:rsid w:val="00DA1F84"/>
    <w:rsid w:val="00DA212D"/>
    <w:rsid w:val="00DA227B"/>
    <w:rsid w:val="00DA24E2"/>
    <w:rsid w:val="00DA2A31"/>
    <w:rsid w:val="00DA2DBA"/>
    <w:rsid w:val="00DA2EED"/>
    <w:rsid w:val="00DA3574"/>
    <w:rsid w:val="00DA36B6"/>
    <w:rsid w:val="00DA3AE3"/>
    <w:rsid w:val="00DA3EF3"/>
    <w:rsid w:val="00DA42D4"/>
    <w:rsid w:val="00DA468C"/>
    <w:rsid w:val="00DA49B2"/>
    <w:rsid w:val="00DA4BC1"/>
    <w:rsid w:val="00DA5035"/>
    <w:rsid w:val="00DA5942"/>
    <w:rsid w:val="00DA5B7A"/>
    <w:rsid w:val="00DA5FD8"/>
    <w:rsid w:val="00DA696F"/>
    <w:rsid w:val="00DA6BA8"/>
    <w:rsid w:val="00DA6EB2"/>
    <w:rsid w:val="00DA6F5A"/>
    <w:rsid w:val="00DA7249"/>
    <w:rsid w:val="00DA772C"/>
    <w:rsid w:val="00DA77EB"/>
    <w:rsid w:val="00DA7B5E"/>
    <w:rsid w:val="00DA7E3F"/>
    <w:rsid w:val="00DB025C"/>
    <w:rsid w:val="00DB0337"/>
    <w:rsid w:val="00DB05C3"/>
    <w:rsid w:val="00DB07C2"/>
    <w:rsid w:val="00DB11FC"/>
    <w:rsid w:val="00DB2036"/>
    <w:rsid w:val="00DB2AF3"/>
    <w:rsid w:val="00DB316F"/>
    <w:rsid w:val="00DB367C"/>
    <w:rsid w:val="00DB3BD6"/>
    <w:rsid w:val="00DB3E7D"/>
    <w:rsid w:val="00DB3F2F"/>
    <w:rsid w:val="00DB4029"/>
    <w:rsid w:val="00DB418C"/>
    <w:rsid w:val="00DB4AD3"/>
    <w:rsid w:val="00DB4BE7"/>
    <w:rsid w:val="00DB5699"/>
    <w:rsid w:val="00DB6777"/>
    <w:rsid w:val="00DB6B4E"/>
    <w:rsid w:val="00DB6C19"/>
    <w:rsid w:val="00DB6D90"/>
    <w:rsid w:val="00DB725F"/>
    <w:rsid w:val="00DB7274"/>
    <w:rsid w:val="00DB75B6"/>
    <w:rsid w:val="00DB7B53"/>
    <w:rsid w:val="00DB7C31"/>
    <w:rsid w:val="00DC03D0"/>
    <w:rsid w:val="00DC0CAD"/>
    <w:rsid w:val="00DC0D7C"/>
    <w:rsid w:val="00DC101C"/>
    <w:rsid w:val="00DC1297"/>
    <w:rsid w:val="00DC15A5"/>
    <w:rsid w:val="00DC15CF"/>
    <w:rsid w:val="00DC1678"/>
    <w:rsid w:val="00DC1769"/>
    <w:rsid w:val="00DC1DF3"/>
    <w:rsid w:val="00DC28DC"/>
    <w:rsid w:val="00DC2B35"/>
    <w:rsid w:val="00DC2F6A"/>
    <w:rsid w:val="00DC320F"/>
    <w:rsid w:val="00DC37C2"/>
    <w:rsid w:val="00DC3C5D"/>
    <w:rsid w:val="00DC44AF"/>
    <w:rsid w:val="00DC4B58"/>
    <w:rsid w:val="00DC4F68"/>
    <w:rsid w:val="00DC55CF"/>
    <w:rsid w:val="00DC700D"/>
    <w:rsid w:val="00DD03BE"/>
    <w:rsid w:val="00DD03DC"/>
    <w:rsid w:val="00DD0523"/>
    <w:rsid w:val="00DD07B9"/>
    <w:rsid w:val="00DD07F2"/>
    <w:rsid w:val="00DD08EA"/>
    <w:rsid w:val="00DD197E"/>
    <w:rsid w:val="00DD2230"/>
    <w:rsid w:val="00DD26FE"/>
    <w:rsid w:val="00DD290B"/>
    <w:rsid w:val="00DD2BC5"/>
    <w:rsid w:val="00DD32AA"/>
    <w:rsid w:val="00DD39E6"/>
    <w:rsid w:val="00DD4056"/>
    <w:rsid w:val="00DD432C"/>
    <w:rsid w:val="00DD43DB"/>
    <w:rsid w:val="00DD45C0"/>
    <w:rsid w:val="00DD4A56"/>
    <w:rsid w:val="00DD4DB7"/>
    <w:rsid w:val="00DD5AAB"/>
    <w:rsid w:val="00DD5FA4"/>
    <w:rsid w:val="00DD611D"/>
    <w:rsid w:val="00DD7018"/>
    <w:rsid w:val="00DD7372"/>
    <w:rsid w:val="00DD750C"/>
    <w:rsid w:val="00DD7580"/>
    <w:rsid w:val="00DD7607"/>
    <w:rsid w:val="00DE047D"/>
    <w:rsid w:val="00DE06AB"/>
    <w:rsid w:val="00DE09DF"/>
    <w:rsid w:val="00DE09E5"/>
    <w:rsid w:val="00DE0C33"/>
    <w:rsid w:val="00DE0DBC"/>
    <w:rsid w:val="00DE1221"/>
    <w:rsid w:val="00DE1585"/>
    <w:rsid w:val="00DE19AC"/>
    <w:rsid w:val="00DE2167"/>
    <w:rsid w:val="00DE2866"/>
    <w:rsid w:val="00DE31A3"/>
    <w:rsid w:val="00DE35D1"/>
    <w:rsid w:val="00DE3A0C"/>
    <w:rsid w:val="00DE3A87"/>
    <w:rsid w:val="00DE3C17"/>
    <w:rsid w:val="00DE3F5D"/>
    <w:rsid w:val="00DE4160"/>
    <w:rsid w:val="00DE47D7"/>
    <w:rsid w:val="00DE48F6"/>
    <w:rsid w:val="00DE5A81"/>
    <w:rsid w:val="00DE5AEF"/>
    <w:rsid w:val="00DE5E64"/>
    <w:rsid w:val="00DE69A1"/>
    <w:rsid w:val="00DE6BAE"/>
    <w:rsid w:val="00DE6DB1"/>
    <w:rsid w:val="00DE75D3"/>
    <w:rsid w:val="00DE7A2C"/>
    <w:rsid w:val="00DF02A7"/>
    <w:rsid w:val="00DF0819"/>
    <w:rsid w:val="00DF119E"/>
    <w:rsid w:val="00DF14CF"/>
    <w:rsid w:val="00DF1D15"/>
    <w:rsid w:val="00DF1EB3"/>
    <w:rsid w:val="00DF2162"/>
    <w:rsid w:val="00DF2447"/>
    <w:rsid w:val="00DF2568"/>
    <w:rsid w:val="00DF28C9"/>
    <w:rsid w:val="00DF2A9C"/>
    <w:rsid w:val="00DF2B46"/>
    <w:rsid w:val="00DF2B7F"/>
    <w:rsid w:val="00DF2DA7"/>
    <w:rsid w:val="00DF2E56"/>
    <w:rsid w:val="00DF2F33"/>
    <w:rsid w:val="00DF3552"/>
    <w:rsid w:val="00DF3584"/>
    <w:rsid w:val="00DF3638"/>
    <w:rsid w:val="00DF396A"/>
    <w:rsid w:val="00DF39EC"/>
    <w:rsid w:val="00DF3BFE"/>
    <w:rsid w:val="00DF3C34"/>
    <w:rsid w:val="00DF3E36"/>
    <w:rsid w:val="00DF3F31"/>
    <w:rsid w:val="00DF3FE7"/>
    <w:rsid w:val="00DF434D"/>
    <w:rsid w:val="00DF43B1"/>
    <w:rsid w:val="00DF4E1F"/>
    <w:rsid w:val="00DF506C"/>
    <w:rsid w:val="00DF536A"/>
    <w:rsid w:val="00DF5E5E"/>
    <w:rsid w:val="00DF6115"/>
    <w:rsid w:val="00DF61BB"/>
    <w:rsid w:val="00DF623D"/>
    <w:rsid w:val="00DF6348"/>
    <w:rsid w:val="00DF6ABA"/>
    <w:rsid w:val="00DF6CBE"/>
    <w:rsid w:val="00DF7218"/>
    <w:rsid w:val="00DF78D8"/>
    <w:rsid w:val="00DF7B54"/>
    <w:rsid w:val="00DF7C9A"/>
    <w:rsid w:val="00E00128"/>
    <w:rsid w:val="00E001DD"/>
    <w:rsid w:val="00E0041E"/>
    <w:rsid w:val="00E00EAD"/>
    <w:rsid w:val="00E0124E"/>
    <w:rsid w:val="00E01395"/>
    <w:rsid w:val="00E0152C"/>
    <w:rsid w:val="00E01B15"/>
    <w:rsid w:val="00E01C8B"/>
    <w:rsid w:val="00E01CF2"/>
    <w:rsid w:val="00E01E46"/>
    <w:rsid w:val="00E0247E"/>
    <w:rsid w:val="00E0298C"/>
    <w:rsid w:val="00E02C18"/>
    <w:rsid w:val="00E031AC"/>
    <w:rsid w:val="00E035E2"/>
    <w:rsid w:val="00E03C3A"/>
    <w:rsid w:val="00E045D6"/>
    <w:rsid w:val="00E0496E"/>
    <w:rsid w:val="00E0511B"/>
    <w:rsid w:val="00E054E5"/>
    <w:rsid w:val="00E05635"/>
    <w:rsid w:val="00E05CCE"/>
    <w:rsid w:val="00E05F21"/>
    <w:rsid w:val="00E06094"/>
    <w:rsid w:val="00E0654B"/>
    <w:rsid w:val="00E0662C"/>
    <w:rsid w:val="00E06CD8"/>
    <w:rsid w:val="00E07604"/>
    <w:rsid w:val="00E1047A"/>
    <w:rsid w:val="00E10F5B"/>
    <w:rsid w:val="00E10F85"/>
    <w:rsid w:val="00E11A13"/>
    <w:rsid w:val="00E12105"/>
    <w:rsid w:val="00E122FB"/>
    <w:rsid w:val="00E12A37"/>
    <w:rsid w:val="00E12AFB"/>
    <w:rsid w:val="00E12C29"/>
    <w:rsid w:val="00E12E2C"/>
    <w:rsid w:val="00E1318F"/>
    <w:rsid w:val="00E13979"/>
    <w:rsid w:val="00E13AA1"/>
    <w:rsid w:val="00E13AA3"/>
    <w:rsid w:val="00E13F06"/>
    <w:rsid w:val="00E14147"/>
    <w:rsid w:val="00E1433B"/>
    <w:rsid w:val="00E144EA"/>
    <w:rsid w:val="00E157D6"/>
    <w:rsid w:val="00E15853"/>
    <w:rsid w:val="00E15E95"/>
    <w:rsid w:val="00E16AA7"/>
    <w:rsid w:val="00E179EA"/>
    <w:rsid w:val="00E17B18"/>
    <w:rsid w:val="00E17D65"/>
    <w:rsid w:val="00E2043A"/>
    <w:rsid w:val="00E20572"/>
    <w:rsid w:val="00E207EA"/>
    <w:rsid w:val="00E2095B"/>
    <w:rsid w:val="00E21A27"/>
    <w:rsid w:val="00E21C8A"/>
    <w:rsid w:val="00E21D15"/>
    <w:rsid w:val="00E21E70"/>
    <w:rsid w:val="00E224E0"/>
    <w:rsid w:val="00E22860"/>
    <w:rsid w:val="00E22EBB"/>
    <w:rsid w:val="00E23A9D"/>
    <w:rsid w:val="00E23C37"/>
    <w:rsid w:val="00E23F55"/>
    <w:rsid w:val="00E24091"/>
    <w:rsid w:val="00E24926"/>
    <w:rsid w:val="00E24CB3"/>
    <w:rsid w:val="00E24F0E"/>
    <w:rsid w:val="00E252C0"/>
    <w:rsid w:val="00E25976"/>
    <w:rsid w:val="00E25BBD"/>
    <w:rsid w:val="00E25EB8"/>
    <w:rsid w:val="00E25EC3"/>
    <w:rsid w:val="00E25EC6"/>
    <w:rsid w:val="00E263F5"/>
    <w:rsid w:val="00E267BB"/>
    <w:rsid w:val="00E26ECC"/>
    <w:rsid w:val="00E2727B"/>
    <w:rsid w:val="00E274CC"/>
    <w:rsid w:val="00E27CA3"/>
    <w:rsid w:val="00E302FC"/>
    <w:rsid w:val="00E30369"/>
    <w:rsid w:val="00E30600"/>
    <w:rsid w:val="00E30828"/>
    <w:rsid w:val="00E31AF6"/>
    <w:rsid w:val="00E31E59"/>
    <w:rsid w:val="00E31EC9"/>
    <w:rsid w:val="00E3204E"/>
    <w:rsid w:val="00E324FA"/>
    <w:rsid w:val="00E32A5F"/>
    <w:rsid w:val="00E32AAF"/>
    <w:rsid w:val="00E32DA3"/>
    <w:rsid w:val="00E32E08"/>
    <w:rsid w:val="00E33194"/>
    <w:rsid w:val="00E331D7"/>
    <w:rsid w:val="00E3323D"/>
    <w:rsid w:val="00E33567"/>
    <w:rsid w:val="00E33B30"/>
    <w:rsid w:val="00E33C56"/>
    <w:rsid w:val="00E3416D"/>
    <w:rsid w:val="00E34204"/>
    <w:rsid w:val="00E347EB"/>
    <w:rsid w:val="00E35025"/>
    <w:rsid w:val="00E35170"/>
    <w:rsid w:val="00E35C65"/>
    <w:rsid w:val="00E35D8E"/>
    <w:rsid w:val="00E35FC2"/>
    <w:rsid w:val="00E362B8"/>
    <w:rsid w:val="00E36EFC"/>
    <w:rsid w:val="00E37577"/>
    <w:rsid w:val="00E376B9"/>
    <w:rsid w:val="00E37ED5"/>
    <w:rsid w:val="00E4007F"/>
    <w:rsid w:val="00E40119"/>
    <w:rsid w:val="00E40965"/>
    <w:rsid w:val="00E40986"/>
    <w:rsid w:val="00E40FB9"/>
    <w:rsid w:val="00E41174"/>
    <w:rsid w:val="00E418F0"/>
    <w:rsid w:val="00E41CBB"/>
    <w:rsid w:val="00E42401"/>
    <w:rsid w:val="00E42607"/>
    <w:rsid w:val="00E42925"/>
    <w:rsid w:val="00E429A4"/>
    <w:rsid w:val="00E43A1F"/>
    <w:rsid w:val="00E43D20"/>
    <w:rsid w:val="00E43D55"/>
    <w:rsid w:val="00E44970"/>
    <w:rsid w:val="00E44A4F"/>
    <w:rsid w:val="00E44B75"/>
    <w:rsid w:val="00E44D1B"/>
    <w:rsid w:val="00E44DC8"/>
    <w:rsid w:val="00E4539F"/>
    <w:rsid w:val="00E4578E"/>
    <w:rsid w:val="00E46302"/>
    <w:rsid w:val="00E4676B"/>
    <w:rsid w:val="00E46E9A"/>
    <w:rsid w:val="00E474A7"/>
    <w:rsid w:val="00E479AA"/>
    <w:rsid w:val="00E47DC9"/>
    <w:rsid w:val="00E501EA"/>
    <w:rsid w:val="00E50491"/>
    <w:rsid w:val="00E50BE8"/>
    <w:rsid w:val="00E50E64"/>
    <w:rsid w:val="00E513FF"/>
    <w:rsid w:val="00E517BE"/>
    <w:rsid w:val="00E51B70"/>
    <w:rsid w:val="00E51F31"/>
    <w:rsid w:val="00E52129"/>
    <w:rsid w:val="00E521FA"/>
    <w:rsid w:val="00E523A7"/>
    <w:rsid w:val="00E52592"/>
    <w:rsid w:val="00E52B2D"/>
    <w:rsid w:val="00E52D86"/>
    <w:rsid w:val="00E52E09"/>
    <w:rsid w:val="00E53120"/>
    <w:rsid w:val="00E5357C"/>
    <w:rsid w:val="00E541A0"/>
    <w:rsid w:val="00E55ECD"/>
    <w:rsid w:val="00E55F00"/>
    <w:rsid w:val="00E55F38"/>
    <w:rsid w:val="00E55F78"/>
    <w:rsid w:val="00E56108"/>
    <w:rsid w:val="00E563C6"/>
    <w:rsid w:val="00E568AF"/>
    <w:rsid w:val="00E56BC6"/>
    <w:rsid w:val="00E5712B"/>
    <w:rsid w:val="00E571A9"/>
    <w:rsid w:val="00E5744B"/>
    <w:rsid w:val="00E57D9E"/>
    <w:rsid w:val="00E6030E"/>
    <w:rsid w:val="00E60E62"/>
    <w:rsid w:val="00E612B4"/>
    <w:rsid w:val="00E6171E"/>
    <w:rsid w:val="00E61DB8"/>
    <w:rsid w:val="00E61EBF"/>
    <w:rsid w:val="00E61F36"/>
    <w:rsid w:val="00E62233"/>
    <w:rsid w:val="00E625C4"/>
    <w:rsid w:val="00E63237"/>
    <w:rsid w:val="00E635CA"/>
    <w:rsid w:val="00E642EC"/>
    <w:rsid w:val="00E6441A"/>
    <w:rsid w:val="00E645A5"/>
    <w:rsid w:val="00E646A8"/>
    <w:rsid w:val="00E647E4"/>
    <w:rsid w:val="00E64AFC"/>
    <w:rsid w:val="00E64D8C"/>
    <w:rsid w:val="00E64DD6"/>
    <w:rsid w:val="00E65134"/>
    <w:rsid w:val="00E6572D"/>
    <w:rsid w:val="00E65E0F"/>
    <w:rsid w:val="00E65E41"/>
    <w:rsid w:val="00E66059"/>
    <w:rsid w:val="00E660E8"/>
    <w:rsid w:val="00E664F7"/>
    <w:rsid w:val="00E67106"/>
    <w:rsid w:val="00E67380"/>
    <w:rsid w:val="00E6756A"/>
    <w:rsid w:val="00E67712"/>
    <w:rsid w:val="00E67A24"/>
    <w:rsid w:val="00E67B3B"/>
    <w:rsid w:val="00E67D0C"/>
    <w:rsid w:val="00E67E3A"/>
    <w:rsid w:val="00E67EA3"/>
    <w:rsid w:val="00E67F8D"/>
    <w:rsid w:val="00E70D08"/>
    <w:rsid w:val="00E71086"/>
    <w:rsid w:val="00E7166D"/>
    <w:rsid w:val="00E72302"/>
    <w:rsid w:val="00E72311"/>
    <w:rsid w:val="00E72719"/>
    <w:rsid w:val="00E731C9"/>
    <w:rsid w:val="00E73506"/>
    <w:rsid w:val="00E7394C"/>
    <w:rsid w:val="00E741CC"/>
    <w:rsid w:val="00E74893"/>
    <w:rsid w:val="00E748E1"/>
    <w:rsid w:val="00E74A95"/>
    <w:rsid w:val="00E74FF4"/>
    <w:rsid w:val="00E75317"/>
    <w:rsid w:val="00E7597A"/>
    <w:rsid w:val="00E75AF8"/>
    <w:rsid w:val="00E76462"/>
    <w:rsid w:val="00E76C22"/>
    <w:rsid w:val="00E76CE2"/>
    <w:rsid w:val="00E76DEB"/>
    <w:rsid w:val="00E76E6E"/>
    <w:rsid w:val="00E774CB"/>
    <w:rsid w:val="00E77567"/>
    <w:rsid w:val="00E7777C"/>
    <w:rsid w:val="00E77D6A"/>
    <w:rsid w:val="00E80246"/>
    <w:rsid w:val="00E8058C"/>
    <w:rsid w:val="00E80643"/>
    <w:rsid w:val="00E807E2"/>
    <w:rsid w:val="00E80BD5"/>
    <w:rsid w:val="00E80D41"/>
    <w:rsid w:val="00E8115D"/>
    <w:rsid w:val="00E814C0"/>
    <w:rsid w:val="00E81CF9"/>
    <w:rsid w:val="00E82259"/>
    <w:rsid w:val="00E82344"/>
    <w:rsid w:val="00E8256C"/>
    <w:rsid w:val="00E82A74"/>
    <w:rsid w:val="00E83233"/>
    <w:rsid w:val="00E8355E"/>
    <w:rsid w:val="00E8358B"/>
    <w:rsid w:val="00E83AA3"/>
    <w:rsid w:val="00E83B31"/>
    <w:rsid w:val="00E83D30"/>
    <w:rsid w:val="00E83DF8"/>
    <w:rsid w:val="00E84768"/>
    <w:rsid w:val="00E847F2"/>
    <w:rsid w:val="00E848D9"/>
    <w:rsid w:val="00E84978"/>
    <w:rsid w:val="00E85C02"/>
    <w:rsid w:val="00E8621B"/>
    <w:rsid w:val="00E8626A"/>
    <w:rsid w:val="00E864D0"/>
    <w:rsid w:val="00E86598"/>
    <w:rsid w:val="00E86920"/>
    <w:rsid w:val="00E86E70"/>
    <w:rsid w:val="00E86FDF"/>
    <w:rsid w:val="00E8787D"/>
    <w:rsid w:val="00E87995"/>
    <w:rsid w:val="00E87F27"/>
    <w:rsid w:val="00E9090A"/>
    <w:rsid w:val="00E90989"/>
    <w:rsid w:val="00E90BBB"/>
    <w:rsid w:val="00E9151E"/>
    <w:rsid w:val="00E915CD"/>
    <w:rsid w:val="00E915E3"/>
    <w:rsid w:val="00E91734"/>
    <w:rsid w:val="00E91B29"/>
    <w:rsid w:val="00E92307"/>
    <w:rsid w:val="00E93437"/>
    <w:rsid w:val="00E9346D"/>
    <w:rsid w:val="00E934C8"/>
    <w:rsid w:val="00E941D8"/>
    <w:rsid w:val="00E9433C"/>
    <w:rsid w:val="00E945E1"/>
    <w:rsid w:val="00E948F0"/>
    <w:rsid w:val="00E9530B"/>
    <w:rsid w:val="00E95989"/>
    <w:rsid w:val="00E959DC"/>
    <w:rsid w:val="00E95A35"/>
    <w:rsid w:val="00E95ABE"/>
    <w:rsid w:val="00E95E5E"/>
    <w:rsid w:val="00E96024"/>
    <w:rsid w:val="00E960E7"/>
    <w:rsid w:val="00E960F1"/>
    <w:rsid w:val="00E962FE"/>
    <w:rsid w:val="00E96350"/>
    <w:rsid w:val="00E96477"/>
    <w:rsid w:val="00E96669"/>
    <w:rsid w:val="00E96CC2"/>
    <w:rsid w:val="00E97795"/>
    <w:rsid w:val="00E97D85"/>
    <w:rsid w:val="00E97FBD"/>
    <w:rsid w:val="00EA0500"/>
    <w:rsid w:val="00EA0769"/>
    <w:rsid w:val="00EA083D"/>
    <w:rsid w:val="00EA098F"/>
    <w:rsid w:val="00EA0B41"/>
    <w:rsid w:val="00EA0B95"/>
    <w:rsid w:val="00EA0D34"/>
    <w:rsid w:val="00EA0E24"/>
    <w:rsid w:val="00EA12C1"/>
    <w:rsid w:val="00EA17A6"/>
    <w:rsid w:val="00EA190E"/>
    <w:rsid w:val="00EA19B3"/>
    <w:rsid w:val="00EA1A01"/>
    <w:rsid w:val="00EA22A6"/>
    <w:rsid w:val="00EA2E2A"/>
    <w:rsid w:val="00EA312E"/>
    <w:rsid w:val="00EA3A22"/>
    <w:rsid w:val="00EA3EF6"/>
    <w:rsid w:val="00EA467C"/>
    <w:rsid w:val="00EA4BF4"/>
    <w:rsid w:val="00EA4C1D"/>
    <w:rsid w:val="00EA5173"/>
    <w:rsid w:val="00EA55D2"/>
    <w:rsid w:val="00EA56E4"/>
    <w:rsid w:val="00EA5DDD"/>
    <w:rsid w:val="00EA6083"/>
    <w:rsid w:val="00EA6C07"/>
    <w:rsid w:val="00EA7119"/>
    <w:rsid w:val="00EA7452"/>
    <w:rsid w:val="00EA7841"/>
    <w:rsid w:val="00EA7966"/>
    <w:rsid w:val="00EA79F9"/>
    <w:rsid w:val="00EB00B7"/>
    <w:rsid w:val="00EB044C"/>
    <w:rsid w:val="00EB0C3A"/>
    <w:rsid w:val="00EB1014"/>
    <w:rsid w:val="00EB13EB"/>
    <w:rsid w:val="00EB1743"/>
    <w:rsid w:val="00EB19A9"/>
    <w:rsid w:val="00EB1AD7"/>
    <w:rsid w:val="00EB2811"/>
    <w:rsid w:val="00EB289D"/>
    <w:rsid w:val="00EB2FE1"/>
    <w:rsid w:val="00EB3197"/>
    <w:rsid w:val="00EB3A40"/>
    <w:rsid w:val="00EB3B6A"/>
    <w:rsid w:val="00EB3D94"/>
    <w:rsid w:val="00EB3E48"/>
    <w:rsid w:val="00EB479C"/>
    <w:rsid w:val="00EB4A85"/>
    <w:rsid w:val="00EB4B40"/>
    <w:rsid w:val="00EB4EC7"/>
    <w:rsid w:val="00EB5082"/>
    <w:rsid w:val="00EB5507"/>
    <w:rsid w:val="00EB5A27"/>
    <w:rsid w:val="00EB5E51"/>
    <w:rsid w:val="00EB5E78"/>
    <w:rsid w:val="00EB6037"/>
    <w:rsid w:val="00EB6087"/>
    <w:rsid w:val="00EB63ED"/>
    <w:rsid w:val="00EB651C"/>
    <w:rsid w:val="00EB65DF"/>
    <w:rsid w:val="00EB6E8F"/>
    <w:rsid w:val="00EC0475"/>
    <w:rsid w:val="00EC0AE0"/>
    <w:rsid w:val="00EC0CD7"/>
    <w:rsid w:val="00EC16FF"/>
    <w:rsid w:val="00EC1FF2"/>
    <w:rsid w:val="00EC27E3"/>
    <w:rsid w:val="00EC2C17"/>
    <w:rsid w:val="00EC3124"/>
    <w:rsid w:val="00EC32D9"/>
    <w:rsid w:val="00EC3724"/>
    <w:rsid w:val="00EC3F73"/>
    <w:rsid w:val="00EC514E"/>
    <w:rsid w:val="00EC56C3"/>
    <w:rsid w:val="00EC5839"/>
    <w:rsid w:val="00EC5A0A"/>
    <w:rsid w:val="00EC5AE2"/>
    <w:rsid w:val="00EC5B22"/>
    <w:rsid w:val="00EC5FC3"/>
    <w:rsid w:val="00EC61FB"/>
    <w:rsid w:val="00EC64B5"/>
    <w:rsid w:val="00EC6A81"/>
    <w:rsid w:val="00EC6E16"/>
    <w:rsid w:val="00EC70BE"/>
    <w:rsid w:val="00EC710B"/>
    <w:rsid w:val="00EC7186"/>
    <w:rsid w:val="00EC763E"/>
    <w:rsid w:val="00EC76C4"/>
    <w:rsid w:val="00EC7768"/>
    <w:rsid w:val="00EC783E"/>
    <w:rsid w:val="00EC7883"/>
    <w:rsid w:val="00EC79D6"/>
    <w:rsid w:val="00EC7AF6"/>
    <w:rsid w:val="00EC7DDD"/>
    <w:rsid w:val="00EC7F67"/>
    <w:rsid w:val="00ED149E"/>
    <w:rsid w:val="00ED1532"/>
    <w:rsid w:val="00ED1646"/>
    <w:rsid w:val="00ED19D6"/>
    <w:rsid w:val="00ED1CC8"/>
    <w:rsid w:val="00ED2EC7"/>
    <w:rsid w:val="00ED31C6"/>
    <w:rsid w:val="00ED32CF"/>
    <w:rsid w:val="00ED3516"/>
    <w:rsid w:val="00ED36B2"/>
    <w:rsid w:val="00ED4032"/>
    <w:rsid w:val="00ED4149"/>
    <w:rsid w:val="00ED42D9"/>
    <w:rsid w:val="00ED446C"/>
    <w:rsid w:val="00ED471E"/>
    <w:rsid w:val="00ED4809"/>
    <w:rsid w:val="00ED4B3F"/>
    <w:rsid w:val="00ED4D4F"/>
    <w:rsid w:val="00ED5328"/>
    <w:rsid w:val="00ED6184"/>
    <w:rsid w:val="00ED61FB"/>
    <w:rsid w:val="00ED629E"/>
    <w:rsid w:val="00ED65E3"/>
    <w:rsid w:val="00ED6647"/>
    <w:rsid w:val="00ED68E7"/>
    <w:rsid w:val="00ED77F1"/>
    <w:rsid w:val="00ED7B81"/>
    <w:rsid w:val="00EE055A"/>
    <w:rsid w:val="00EE0658"/>
    <w:rsid w:val="00EE0768"/>
    <w:rsid w:val="00EE0859"/>
    <w:rsid w:val="00EE088D"/>
    <w:rsid w:val="00EE0CF3"/>
    <w:rsid w:val="00EE1087"/>
    <w:rsid w:val="00EE1A48"/>
    <w:rsid w:val="00EE1B6D"/>
    <w:rsid w:val="00EE1DDF"/>
    <w:rsid w:val="00EE21CB"/>
    <w:rsid w:val="00EE24E9"/>
    <w:rsid w:val="00EE2520"/>
    <w:rsid w:val="00EE2848"/>
    <w:rsid w:val="00EE2DC6"/>
    <w:rsid w:val="00EE3E54"/>
    <w:rsid w:val="00EE4430"/>
    <w:rsid w:val="00EE47AC"/>
    <w:rsid w:val="00EE4843"/>
    <w:rsid w:val="00EE49B1"/>
    <w:rsid w:val="00EE4B01"/>
    <w:rsid w:val="00EE4FBD"/>
    <w:rsid w:val="00EE516C"/>
    <w:rsid w:val="00EE52C5"/>
    <w:rsid w:val="00EE5E27"/>
    <w:rsid w:val="00EE64FD"/>
    <w:rsid w:val="00EE6545"/>
    <w:rsid w:val="00EE6ACD"/>
    <w:rsid w:val="00EE714B"/>
    <w:rsid w:val="00EE7A12"/>
    <w:rsid w:val="00EE7B00"/>
    <w:rsid w:val="00EE7CCE"/>
    <w:rsid w:val="00EF04FD"/>
    <w:rsid w:val="00EF0C64"/>
    <w:rsid w:val="00EF17C3"/>
    <w:rsid w:val="00EF17CA"/>
    <w:rsid w:val="00EF1E89"/>
    <w:rsid w:val="00EF1EA5"/>
    <w:rsid w:val="00EF2243"/>
    <w:rsid w:val="00EF22F8"/>
    <w:rsid w:val="00EF2813"/>
    <w:rsid w:val="00EF2C21"/>
    <w:rsid w:val="00EF2D02"/>
    <w:rsid w:val="00EF3254"/>
    <w:rsid w:val="00EF36E4"/>
    <w:rsid w:val="00EF3933"/>
    <w:rsid w:val="00EF3DF9"/>
    <w:rsid w:val="00EF3F81"/>
    <w:rsid w:val="00EF52FF"/>
    <w:rsid w:val="00EF532A"/>
    <w:rsid w:val="00EF5CB4"/>
    <w:rsid w:val="00EF5CB9"/>
    <w:rsid w:val="00EF5CCB"/>
    <w:rsid w:val="00EF5D4A"/>
    <w:rsid w:val="00EF5F49"/>
    <w:rsid w:val="00EF6341"/>
    <w:rsid w:val="00EF658E"/>
    <w:rsid w:val="00EF65B9"/>
    <w:rsid w:val="00EF7E6A"/>
    <w:rsid w:val="00EF7FD5"/>
    <w:rsid w:val="00F00039"/>
    <w:rsid w:val="00F001D5"/>
    <w:rsid w:val="00F00C06"/>
    <w:rsid w:val="00F00C8D"/>
    <w:rsid w:val="00F00CE1"/>
    <w:rsid w:val="00F00E57"/>
    <w:rsid w:val="00F019B5"/>
    <w:rsid w:val="00F01D6D"/>
    <w:rsid w:val="00F01E09"/>
    <w:rsid w:val="00F021AE"/>
    <w:rsid w:val="00F02A0A"/>
    <w:rsid w:val="00F02B07"/>
    <w:rsid w:val="00F02DCA"/>
    <w:rsid w:val="00F03675"/>
    <w:rsid w:val="00F03685"/>
    <w:rsid w:val="00F039F4"/>
    <w:rsid w:val="00F03B3E"/>
    <w:rsid w:val="00F03C86"/>
    <w:rsid w:val="00F046A4"/>
    <w:rsid w:val="00F047F1"/>
    <w:rsid w:val="00F047FA"/>
    <w:rsid w:val="00F04B68"/>
    <w:rsid w:val="00F04CC8"/>
    <w:rsid w:val="00F04D58"/>
    <w:rsid w:val="00F05230"/>
    <w:rsid w:val="00F0534A"/>
    <w:rsid w:val="00F05D6E"/>
    <w:rsid w:val="00F06500"/>
    <w:rsid w:val="00F06532"/>
    <w:rsid w:val="00F06658"/>
    <w:rsid w:val="00F06891"/>
    <w:rsid w:val="00F06FD6"/>
    <w:rsid w:val="00F07030"/>
    <w:rsid w:val="00F07104"/>
    <w:rsid w:val="00F073F9"/>
    <w:rsid w:val="00F07EF0"/>
    <w:rsid w:val="00F10D5A"/>
    <w:rsid w:val="00F11917"/>
    <w:rsid w:val="00F11A2E"/>
    <w:rsid w:val="00F12829"/>
    <w:rsid w:val="00F12A1B"/>
    <w:rsid w:val="00F12C6D"/>
    <w:rsid w:val="00F133E8"/>
    <w:rsid w:val="00F138DA"/>
    <w:rsid w:val="00F13CC6"/>
    <w:rsid w:val="00F14270"/>
    <w:rsid w:val="00F14289"/>
    <w:rsid w:val="00F14430"/>
    <w:rsid w:val="00F14D59"/>
    <w:rsid w:val="00F14DCF"/>
    <w:rsid w:val="00F15175"/>
    <w:rsid w:val="00F151CE"/>
    <w:rsid w:val="00F151F6"/>
    <w:rsid w:val="00F15306"/>
    <w:rsid w:val="00F15651"/>
    <w:rsid w:val="00F15825"/>
    <w:rsid w:val="00F158D3"/>
    <w:rsid w:val="00F15A09"/>
    <w:rsid w:val="00F1607E"/>
    <w:rsid w:val="00F1689A"/>
    <w:rsid w:val="00F16BBE"/>
    <w:rsid w:val="00F173A5"/>
    <w:rsid w:val="00F17BE9"/>
    <w:rsid w:val="00F17D03"/>
    <w:rsid w:val="00F17EA8"/>
    <w:rsid w:val="00F20532"/>
    <w:rsid w:val="00F205D1"/>
    <w:rsid w:val="00F207D9"/>
    <w:rsid w:val="00F209D2"/>
    <w:rsid w:val="00F2125B"/>
    <w:rsid w:val="00F21296"/>
    <w:rsid w:val="00F21536"/>
    <w:rsid w:val="00F21FC0"/>
    <w:rsid w:val="00F22EF3"/>
    <w:rsid w:val="00F236A0"/>
    <w:rsid w:val="00F23756"/>
    <w:rsid w:val="00F238AB"/>
    <w:rsid w:val="00F244DB"/>
    <w:rsid w:val="00F24FB2"/>
    <w:rsid w:val="00F25138"/>
    <w:rsid w:val="00F25483"/>
    <w:rsid w:val="00F25D45"/>
    <w:rsid w:val="00F262AB"/>
    <w:rsid w:val="00F2652F"/>
    <w:rsid w:val="00F269D5"/>
    <w:rsid w:val="00F26A83"/>
    <w:rsid w:val="00F26D3C"/>
    <w:rsid w:val="00F26D4F"/>
    <w:rsid w:val="00F26E16"/>
    <w:rsid w:val="00F26EDC"/>
    <w:rsid w:val="00F27137"/>
    <w:rsid w:val="00F2726B"/>
    <w:rsid w:val="00F2799D"/>
    <w:rsid w:val="00F27A95"/>
    <w:rsid w:val="00F27AAB"/>
    <w:rsid w:val="00F27AF4"/>
    <w:rsid w:val="00F27CE3"/>
    <w:rsid w:val="00F30400"/>
    <w:rsid w:val="00F308D6"/>
    <w:rsid w:val="00F30B3B"/>
    <w:rsid w:val="00F30B98"/>
    <w:rsid w:val="00F30C5B"/>
    <w:rsid w:val="00F30DEB"/>
    <w:rsid w:val="00F30EA3"/>
    <w:rsid w:val="00F316D4"/>
    <w:rsid w:val="00F31D04"/>
    <w:rsid w:val="00F31D1B"/>
    <w:rsid w:val="00F32015"/>
    <w:rsid w:val="00F321CE"/>
    <w:rsid w:val="00F32A5B"/>
    <w:rsid w:val="00F32BE6"/>
    <w:rsid w:val="00F32DE7"/>
    <w:rsid w:val="00F33225"/>
    <w:rsid w:val="00F33378"/>
    <w:rsid w:val="00F33752"/>
    <w:rsid w:val="00F3379B"/>
    <w:rsid w:val="00F33B19"/>
    <w:rsid w:val="00F340AC"/>
    <w:rsid w:val="00F3486B"/>
    <w:rsid w:val="00F351DE"/>
    <w:rsid w:val="00F354FC"/>
    <w:rsid w:val="00F35C39"/>
    <w:rsid w:val="00F35CE1"/>
    <w:rsid w:val="00F36053"/>
    <w:rsid w:val="00F36AC0"/>
    <w:rsid w:val="00F36CF5"/>
    <w:rsid w:val="00F370AB"/>
    <w:rsid w:val="00F370DF"/>
    <w:rsid w:val="00F3734B"/>
    <w:rsid w:val="00F37B20"/>
    <w:rsid w:val="00F40833"/>
    <w:rsid w:val="00F40A47"/>
    <w:rsid w:val="00F41529"/>
    <w:rsid w:val="00F41B8F"/>
    <w:rsid w:val="00F41D79"/>
    <w:rsid w:val="00F421E9"/>
    <w:rsid w:val="00F42756"/>
    <w:rsid w:val="00F42B9E"/>
    <w:rsid w:val="00F42DAA"/>
    <w:rsid w:val="00F43080"/>
    <w:rsid w:val="00F434A8"/>
    <w:rsid w:val="00F43C3D"/>
    <w:rsid w:val="00F440A3"/>
    <w:rsid w:val="00F44544"/>
    <w:rsid w:val="00F45357"/>
    <w:rsid w:val="00F45B0F"/>
    <w:rsid w:val="00F46346"/>
    <w:rsid w:val="00F463F9"/>
    <w:rsid w:val="00F4672C"/>
    <w:rsid w:val="00F46BB0"/>
    <w:rsid w:val="00F4778F"/>
    <w:rsid w:val="00F503C2"/>
    <w:rsid w:val="00F5071C"/>
    <w:rsid w:val="00F50ACF"/>
    <w:rsid w:val="00F50E41"/>
    <w:rsid w:val="00F513E1"/>
    <w:rsid w:val="00F51487"/>
    <w:rsid w:val="00F514CF"/>
    <w:rsid w:val="00F519E9"/>
    <w:rsid w:val="00F5218F"/>
    <w:rsid w:val="00F52EB8"/>
    <w:rsid w:val="00F52EF3"/>
    <w:rsid w:val="00F53A17"/>
    <w:rsid w:val="00F53C5F"/>
    <w:rsid w:val="00F5412F"/>
    <w:rsid w:val="00F541D5"/>
    <w:rsid w:val="00F547B4"/>
    <w:rsid w:val="00F54858"/>
    <w:rsid w:val="00F54ADA"/>
    <w:rsid w:val="00F54D75"/>
    <w:rsid w:val="00F54E10"/>
    <w:rsid w:val="00F550BF"/>
    <w:rsid w:val="00F550CF"/>
    <w:rsid w:val="00F5584C"/>
    <w:rsid w:val="00F55B8F"/>
    <w:rsid w:val="00F5605B"/>
    <w:rsid w:val="00F565D4"/>
    <w:rsid w:val="00F568BF"/>
    <w:rsid w:val="00F568D3"/>
    <w:rsid w:val="00F56C1A"/>
    <w:rsid w:val="00F56FAB"/>
    <w:rsid w:val="00F571DF"/>
    <w:rsid w:val="00F5795F"/>
    <w:rsid w:val="00F57A3B"/>
    <w:rsid w:val="00F57F74"/>
    <w:rsid w:val="00F603D4"/>
    <w:rsid w:val="00F60C3F"/>
    <w:rsid w:val="00F60CB8"/>
    <w:rsid w:val="00F60D3C"/>
    <w:rsid w:val="00F61091"/>
    <w:rsid w:val="00F615FE"/>
    <w:rsid w:val="00F620EB"/>
    <w:rsid w:val="00F62530"/>
    <w:rsid w:val="00F6257F"/>
    <w:rsid w:val="00F634CD"/>
    <w:rsid w:val="00F6353B"/>
    <w:rsid w:val="00F638D2"/>
    <w:rsid w:val="00F6492F"/>
    <w:rsid w:val="00F64CC1"/>
    <w:rsid w:val="00F65599"/>
    <w:rsid w:val="00F65B56"/>
    <w:rsid w:val="00F65E41"/>
    <w:rsid w:val="00F6620A"/>
    <w:rsid w:val="00F6640F"/>
    <w:rsid w:val="00F66446"/>
    <w:rsid w:val="00F66D76"/>
    <w:rsid w:val="00F66E80"/>
    <w:rsid w:val="00F66ECB"/>
    <w:rsid w:val="00F66ED0"/>
    <w:rsid w:val="00F670CB"/>
    <w:rsid w:val="00F6727A"/>
    <w:rsid w:val="00F67693"/>
    <w:rsid w:val="00F704C6"/>
    <w:rsid w:val="00F708B8"/>
    <w:rsid w:val="00F70B24"/>
    <w:rsid w:val="00F70ED6"/>
    <w:rsid w:val="00F721A8"/>
    <w:rsid w:val="00F72280"/>
    <w:rsid w:val="00F72359"/>
    <w:rsid w:val="00F730C7"/>
    <w:rsid w:val="00F731C7"/>
    <w:rsid w:val="00F7366E"/>
    <w:rsid w:val="00F73C51"/>
    <w:rsid w:val="00F73C60"/>
    <w:rsid w:val="00F74363"/>
    <w:rsid w:val="00F74DF6"/>
    <w:rsid w:val="00F756AB"/>
    <w:rsid w:val="00F75959"/>
    <w:rsid w:val="00F75B38"/>
    <w:rsid w:val="00F763C8"/>
    <w:rsid w:val="00F76612"/>
    <w:rsid w:val="00F7668F"/>
    <w:rsid w:val="00F766AE"/>
    <w:rsid w:val="00F768CD"/>
    <w:rsid w:val="00F7697C"/>
    <w:rsid w:val="00F76F9B"/>
    <w:rsid w:val="00F77978"/>
    <w:rsid w:val="00F77DA1"/>
    <w:rsid w:val="00F80FCE"/>
    <w:rsid w:val="00F8148F"/>
    <w:rsid w:val="00F81591"/>
    <w:rsid w:val="00F81CCE"/>
    <w:rsid w:val="00F8206C"/>
    <w:rsid w:val="00F82249"/>
    <w:rsid w:val="00F82295"/>
    <w:rsid w:val="00F822E8"/>
    <w:rsid w:val="00F82DB0"/>
    <w:rsid w:val="00F84571"/>
    <w:rsid w:val="00F845C5"/>
    <w:rsid w:val="00F847D3"/>
    <w:rsid w:val="00F84966"/>
    <w:rsid w:val="00F8496A"/>
    <w:rsid w:val="00F84C20"/>
    <w:rsid w:val="00F84E48"/>
    <w:rsid w:val="00F851BE"/>
    <w:rsid w:val="00F856FB"/>
    <w:rsid w:val="00F857AA"/>
    <w:rsid w:val="00F8649F"/>
    <w:rsid w:val="00F86514"/>
    <w:rsid w:val="00F86BF3"/>
    <w:rsid w:val="00F86C5B"/>
    <w:rsid w:val="00F86D7B"/>
    <w:rsid w:val="00F86DBB"/>
    <w:rsid w:val="00F874C5"/>
    <w:rsid w:val="00F875F6"/>
    <w:rsid w:val="00F87E40"/>
    <w:rsid w:val="00F9049B"/>
    <w:rsid w:val="00F90666"/>
    <w:rsid w:val="00F90F74"/>
    <w:rsid w:val="00F9122D"/>
    <w:rsid w:val="00F91446"/>
    <w:rsid w:val="00F91A10"/>
    <w:rsid w:val="00F91BC7"/>
    <w:rsid w:val="00F92225"/>
    <w:rsid w:val="00F923C4"/>
    <w:rsid w:val="00F9288E"/>
    <w:rsid w:val="00F92BB3"/>
    <w:rsid w:val="00F92F98"/>
    <w:rsid w:val="00F93272"/>
    <w:rsid w:val="00F933A4"/>
    <w:rsid w:val="00F946F7"/>
    <w:rsid w:val="00F94BA1"/>
    <w:rsid w:val="00F94EF0"/>
    <w:rsid w:val="00F94F6E"/>
    <w:rsid w:val="00F9555B"/>
    <w:rsid w:val="00F95681"/>
    <w:rsid w:val="00F95859"/>
    <w:rsid w:val="00F95AB0"/>
    <w:rsid w:val="00F95F10"/>
    <w:rsid w:val="00F95F24"/>
    <w:rsid w:val="00F96451"/>
    <w:rsid w:val="00F9696E"/>
    <w:rsid w:val="00F97741"/>
    <w:rsid w:val="00F97A3C"/>
    <w:rsid w:val="00FA02D7"/>
    <w:rsid w:val="00FA0509"/>
    <w:rsid w:val="00FA08E8"/>
    <w:rsid w:val="00FA09FB"/>
    <w:rsid w:val="00FA0A99"/>
    <w:rsid w:val="00FA0D3A"/>
    <w:rsid w:val="00FA0D3F"/>
    <w:rsid w:val="00FA10CC"/>
    <w:rsid w:val="00FA24AF"/>
    <w:rsid w:val="00FA278C"/>
    <w:rsid w:val="00FA291B"/>
    <w:rsid w:val="00FA3E2B"/>
    <w:rsid w:val="00FA3E3C"/>
    <w:rsid w:val="00FA40C3"/>
    <w:rsid w:val="00FA41A9"/>
    <w:rsid w:val="00FA490D"/>
    <w:rsid w:val="00FA4FED"/>
    <w:rsid w:val="00FA509B"/>
    <w:rsid w:val="00FA5213"/>
    <w:rsid w:val="00FA52CB"/>
    <w:rsid w:val="00FA52DF"/>
    <w:rsid w:val="00FA533C"/>
    <w:rsid w:val="00FA58D0"/>
    <w:rsid w:val="00FA58E5"/>
    <w:rsid w:val="00FA6759"/>
    <w:rsid w:val="00FA7146"/>
    <w:rsid w:val="00FA7320"/>
    <w:rsid w:val="00FA74EF"/>
    <w:rsid w:val="00FA7F85"/>
    <w:rsid w:val="00FB02DA"/>
    <w:rsid w:val="00FB04A8"/>
    <w:rsid w:val="00FB0867"/>
    <w:rsid w:val="00FB1286"/>
    <w:rsid w:val="00FB1A08"/>
    <w:rsid w:val="00FB1BD3"/>
    <w:rsid w:val="00FB205C"/>
    <w:rsid w:val="00FB2138"/>
    <w:rsid w:val="00FB2574"/>
    <w:rsid w:val="00FB2F0B"/>
    <w:rsid w:val="00FB30F8"/>
    <w:rsid w:val="00FB3473"/>
    <w:rsid w:val="00FB3812"/>
    <w:rsid w:val="00FB39EF"/>
    <w:rsid w:val="00FB3A54"/>
    <w:rsid w:val="00FB4093"/>
    <w:rsid w:val="00FB4433"/>
    <w:rsid w:val="00FB4C7D"/>
    <w:rsid w:val="00FB54D9"/>
    <w:rsid w:val="00FB561A"/>
    <w:rsid w:val="00FB608C"/>
    <w:rsid w:val="00FB6123"/>
    <w:rsid w:val="00FB7CCA"/>
    <w:rsid w:val="00FC0825"/>
    <w:rsid w:val="00FC1064"/>
    <w:rsid w:val="00FC10C8"/>
    <w:rsid w:val="00FC14F3"/>
    <w:rsid w:val="00FC16A6"/>
    <w:rsid w:val="00FC17B8"/>
    <w:rsid w:val="00FC17C7"/>
    <w:rsid w:val="00FC1B70"/>
    <w:rsid w:val="00FC1F2A"/>
    <w:rsid w:val="00FC20A7"/>
    <w:rsid w:val="00FC2291"/>
    <w:rsid w:val="00FC27DA"/>
    <w:rsid w:val="00FC2825"/>
    <w:rsid w:val="00FC2B3E"/>
    <w:rsid w:val="00FC2C4E"/>
    <w:rsid w:val="00FC2D54"/>
    <w:rsid w:val="00FC2F06"/>
    <w:rsid w:val="00FC3490"/>
    <w:rsid w:val="00FC3909"/>
    <w:rsid w:val="00FC412F"/>
    <w:rsid w:val="00FC4677"/>
    <w:rsid w:val="00FC46A6"/>
    <w:rsid w:val="00FC540C"/>
    <w:rsid w:val="00FC620A"/>
    <w:rsid w:val="00FC6466"/>
    <w:rsid w:val="00FC6680"/>
    <w:rsid w:val="00FC66FB"/>
    <w:rsid w:val="00FC6A5A"/>
    <w:rsid w:val="00FC6C24"/>
    <w:rsid w:val="00FD0268"/>
    <w:rsid w:val="00FD027D"/>
    <w:rsid w:val="00FD03D4"/>
    <w:rsid w:val="00FD03FB"/>
    <w:rsid w:val="00FD0566"/>
    <w:rsid w:val="00FD0AF3"/>
    <w:rsid w:val="00FD0D55"/>
    <w:rsid w:val="00FD0F02"/>
    <w:rsid w:val="00FD1A68"/>
    <w:rsid w:val="00FD1E4B"/>
    <w:rsid w:val="00FD1E9C"/>
    <w:rsid w:val="00FD1FDF"/>
    <w:rsid w:val="00FD20CA"/>
    <w:rsid w:val="00FD2323"/>
    <w:rsid w:val="00FD2E15"/>
    <w:rsid w:val="00FD2E5A"/>
    <w:rsid w:val="00FD32C3"/>
    <w:rsid w:val="00FD3320"/>
    <w:rsid w:val="00FD3608"/>
    <w:rsid w:val="00FD36A1"/>
    <w:rsid w:val="00FD3752"/>
    <w:rsid w:val="00FD3A54"/>
    <w:rsid w:val="00FD3EAE"/>
    <w:rsid w:val="00FD3FFB"/>
    <w:rsid w:val="00FD417E"/>
    <w:rsid w:val="00FD4369"/>
    <w:rsid w:val="00FD4562"/>
    <w:rsid w:val="00FD4741"/>
    <w:rsid w:val="00FD47BD"/>
    <w:rsid w:val="00FD4B23"/>
    <w:rsid w:val="00FD4EDB"/>
    <w:rsid w:val="00FD547C"/>
    <w:rsid w:val="00FD5707"/>
    <w:rsid w:val="00FD5901"/>
    <w:rsid w:val="00FD5D91"/>
    <w:rsid w:val="00FD600A"/>
    <w:rsid w:val="00FD609F"/>
    <w:rsid w:val="00FD6451"/>
    <w:rsid w:val="00FD6E99"/>
    <w:rsid w:val="00FD72BD"/>
    <w:rsid w:val="00FD73EC"/>
    <w:rsid w:val="00FD76DA"/>
    <w:rsid w:val="00FD7754"/>
    <w:rsid w:val="00FD7EC6"/>
    <w:rsid w:val="00FE01F6"/>
    <w:rsid w:val="00FE02CC"/>
    <w:rsid w:val="00FE06BD"/>
    <w:rsid w:val="00FE0D76"/>
    <w:rsid w:val="00FE13DB"/>
    <w:rsid w:val="00FE1512"/>
    <w:rsid w:val="00FE188A"/>
    <w:rsid w:val="00FE1BE7"/>
    <w:rsid w:val="00FE2568"/>
    <w:rsid w:val="00FE28E6"/>
    <w:rsid w:val="00FE2D5A"/>
    <w:rsid w:val="00FE2E12"/>
    <w:rsid w:val="00FE3046"/>
    <w:rsid w:val="00FE360B"/>
    <w:rsid w:val="00FE3B25"/>
    <w:rsid w:val="00FE3C88"/>
    <w:rsid w:val="00FE3D35"/>
    <w:rsid w:val="00FE3E6A"/>
    <w:rsid w:val="00FE3FA3"/>
    <w:rsid w:val="00FE4440"/>
    <w:rsid w:val="00FE44BB"/>
    <w:rsid w:val="00FE4565"/>
    <w:rsid w:val="00FE4B06"/>
    <w:rsid w:val="00FE4DAA"/>
    <w:rsid w:val="00FE4DE8"/>
    <w:rsid w:val="00FE4E7A"/>
    <w:rsid w:val="00FE4F8D"/>
    <w:rsid w:val="00FE548B"/>
    <w:rsid w:val="00FE55A7"/>
    <w:rsid w:val="00FE6051"/>
    <w:rsid w:val="00FE61A3"/>
    <w:rsid w:val="00FE637A"/>
    <w:rsid w:val="00FE67A4"/>
    <w:rsid w:val="00FE7123"/>
    <w:rsid w:val="00FE71C3"/>
    <w:rsid w:val="00FE74B6"/>
    <w:rsid w:val="00FE756E"/>
    <w:rsid w:val="00FF079D"/>
    <w:rsid w:val="00FF0D46"/>
    <w:rsid w:val="00FF14CF"/>
    <w:rsid w:val="00FF185A"/>
    <w:rsid w:val="00FF1C12"/>
    <w:rsid w:val="00FF1DD9"/>
    <w:rsid w:val="00FF1EB7"/>
    <w:rsid w:val="00FF21DA"/>
    <w:rsid w:val="00FF2271"/>
    <w:rsid w:val="00FF29B9"/>
    <w:rsid w:val="00FF3272"/>
    <w:rsid w:val="00FF36C9"/>
    <w:rsid w:val="00FF3B9E"/>
    <w:rsid w:val="00FF3D0C"/>
    <w:rsid w:val="00FF3DBD"/>
    <w:rsid w:val="00FF400B"/>
    <w:rsid w:val="00FF416A"/>
    <w:rsid w:val="00FF4707"/>
    <w:rsid w:val="00FF47C8"/>
    <w:rsid w:val="00FF59AB"/>
    <w:rsid w:val="00FF5A25"/>
    <w:rsid w:val="00FF5C83"/>
    <w:rsid w:val="00FF5DFC"/>
    <w:rsid w:val="00FF6237"/>
    <w:rsid w:val="00FF6850"/>
    <w:rsid w:val="00FF6E5E"/>
    <w:rsid w:val="00FF72C7"/>
    <w:rsid w:val="00FF7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4939AF9"/>
  <w15:chartTrackingRefBased/>
  <w15:docId w15:val="{34629BBB-108B-448E-B2CD-B959498F7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iPriority="35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E06BD"/>
    <w:pPr>
      <w:spacing w:after="0" w:line="240" w:lineRule="auto"/>
    </w:pPr>
    <w:rPr>
      <w:rFonts w:ascii="Henderson BCG Serif" w:eastAsia="Times New Roman" w:hAnsi="Henderson BCG Serif" w:cs="Times New Roman"/>
      <w:szCs w:val="24"/>
      <w:lang w:eastAsia="de-DE"/>
    </w:rPr>
  </w:style>
  <w:style w:type="paragraph" w:styleId="Heading1">
    <w:name w:val="heading 1"/>
    <w:basedOn w:val="Normal"/>
    <w:next w:val="Normal"/>
    <w:link w:val="Heading1Char"/>
    <w:qFormat/>
    <w:rsid w:val="00FE06BD"/>
    <w:pPr>
      <w:keepNext/>
      <w:numPr>
        <w:numId w:val="7"/>
      </w:numPr>
      <w:spacing w:before="500" w:after="220"/>
      <w:outlineLvl w:val="0"/>
    </w:pPr>
    <w:rPr>
      <w:rFonts w:cs="Arial"/>
      <w:b/>
      <w:bCs/>
      <w:kern w:val="32"/>
      <w:sz w:val="24"/>
    </w:rPr>
  </w:style>
  <w:style w:type="paragraph" w:styleId="Heading2">
    <w:name w:val="heading 2"/>
    <w:basedOn w:val="Normal"/>
    <w:next w:val="Normal"/>
    <w:link w:val="Heading2Char"/>
    <w:qFormat/>
    <w:rsid w:val="00FE06BD"/>
    <w:pPr>
      <w:keepNext/>
      <w:numPr>
        <w:ilvl w:val="1"/>
        <w:numId w:val="7"/>
      </w:numPr>
      <w:spacing w:before="360" w:after="220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FE06BD"/>
    <w:pPr>
      <w:keepNext/>
      <w:numPr>
        <w:ilvl w:val="2"/>
        <w:numId w:val="7"/>
      </w:numPr>
      <w:spacing w:before="360" w:after="220"/>
      <w:outlineLvl w:val="2"/>
    </w:pPr>
    <w:rPr>
      <w:rFonts w:cs="Arial"/>
      <w:b/>
      <w:bCs/>
      <w:szCs w:val="22"/>
    </w:rPr>
  </w:style>
  <w:style w:type="paragraph" w:styleId="Heading4">
    <w:name w:val="heading 4"/>
    <w:basedOn w:val="Normal"/>
    <w:next w:val="Normal"/>
    <w:link w:val="Heading4Char"/>
    <w:qFormat/>
    <w:rsid w:val="00FE06BD"/>
    <w:pPr>
      <w:keepNext/>
      <w:numPr>
        <w:ilvl w:val="3"/>
        <w:numId w:val="7"/>
      </w:numPr>
      <w:spacing w:before="360" w:after="220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FE06BD"/>
    <w:pPr>
      <w:numPr>
        <w:ilvl w:val="4"/>
        <w:numId w:val="7"/>
      </w:numPr>
      <w:spacing w:before="360" w:after="220"/>
      <w:outlineLvl w:val="4"/>
    </w:pPr>
    <w:rPr>
      <w:bCs/>
      <w:iCs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rsid w:val="00FE06B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rsid w:val="00FE06BD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liases w:val="OriginalHeading 8"/>
    <w:basedOn w:val="Normal"/>
    <w:next w:val="Normal"/>
    <w:link w:val="Heading8Char"/>
    <w:semiHidden/>
    <w:unhideWhenUsed/>
    <w:rsid w:val="00FE06BD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liases w:val="OriginalHeading 9"/>
    <w:basedOn w:val="Normal"/>
    <w:next w:val="Normal"/>
    <w:link w:val="Heading9Char"/>
    <w:semiHidden/>
    <w:unhideWhenUsed/>
    <w:rsid w:val="00FE06B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111111">
    <w:name w:val="Outline List 2"/>
    <w:basedOn w:val="NoList"/>
    <w:semiHidden/>
    <w:rsid w:val="00FE06BD"/>
    <w:pPr>
      <w:numPr>
        <w:numId w:val="1"/>
      </w:numPr>
    </w:pPr>
  </w:style>
  <w:style w:type="numbering" w:styleId="1ai">
    <w:name w:val="Outline List 1"/>
    <w:basedOn w:val="NoList"/>
    <w:semiHidden/>
    <w:rsid w:val="00FE06BD"/>
    <w:pPr>
      <w:numPr>
        <w:numId w:val="2"/>
      </w:numPr>
    </w:pPr>
  </w:style>
  <w:style w:type="character" w:customStyle="1" w:styleId="Heading1Char">
    <w:name w:val="Heading 1 Char"/>
    <w:basedOn w:val="DefaultParagraphFont"/>
    <w:link w:val="Heading1"/>
    <w:rsid w:val="00FE06BD"/>
    <w:rPr>
      <w:rFonts w:ascii="Henderson BCG Serif" w:eastAsia="Times New Roman" w:hAnsi="Henderson BCG Serif" w:cs="Arial"/>
      <w:b/>
      <w:bCs/>
      <w:kern w:val="32"/>
      <w:sz w:val="24"/>
      <w:szCs w:val="24"/>
      <w:lang w:eastAsia="de-DE"/>
    </w:rPr>
  </w:style>
  <w:style w:type="character" w:customStyle="1" w:styleId="Heading2Char">
    <w:name w:val="Heading 2 Char"/>
    <w:basedOn w:val="DefaultParagraphFont"/>
    <w:link w:val="Heading2"/>
    <w:rsid w:val="00FE06BD"/>
    <w:rPr>
      <w:rFonts w:ascii="Henderson BCG Serif" w:eastAsia="Times New Roman" w:hAnsi="Henderson BCG Serif" w:cs="Arial"/>
      <w:b/>
      <w:bCs/>
      <w:iCs/>
      <w:szCs w:val="28"/>
      <w:lang w:eastAsia="de-DE"/>
    </w:rPr>
  </w:style>
  <w:style w:type="character" w:customStyle="1" w:styleId="Heading3Char">
    <w:name w:val="Heading 3 Char"/>
    <w:basedOn w:val="DefaultParagraphFont"/>
    <w:link w:val="Heading3"/>
    <w:rsid w:val="00FE06BD"/>
    <w:rPr>
      <w:rFonts w:ascii="Henderson BCG Serif" w:eastAsia="Times New Roman" w:hAnsi="Henderson BCG Serif" w:cs="Arial"/>
      <w:b/>
      <w:bCs/>
      <w:lang w:eastAsia="de-DE"/>
    </w:rPr>
  </w:style>
  <w:style w:type="character" w:customStyle="1" w:styleId="Heading4Char">
    <w:name w:val="Heading 4 Char"/>
    <w:basedOn w:val="DefaultParagraphFont"/>
    <w:link w:val="Heading4"/>
    <w:rsid w:val="00FE06BD"/>
    <w:rPr>
      <w:rFonts w:ascii="Henderson BCG Serif" w:eastAsia="Times New Roman" w:hAnsi="Henderson BCG Serif" w:cs="Times New Roman"/>
      <w:bCs/>
      <w:szCs w:val="28"/>
      <w:lang w:eastAsia="de-DE"/>
    </w:rPr>
  </w:style>
  <w:style w:type="character" w:customStyle="1" w:styleId="Heading5Char">
    <w:name w:val="Heading 5 Char"/>
    <w:basedOn w:val="DefaultParagraphFont"/>
    <w:link w:val="Heading5"/>
    <w:rsid w:val="00FE06BD"/>
    <w:rPr>
      <w:rFonts w:ascii="Henderson BCG Serif" w:eastAsia="Times New Roman" w:hAnsi="Henderson BCG Serif" w:cs="Times New Roman"/>
      <w:bCs/>
      <w:iCs/>
      <w:szCs w:val="26"/>
      <w:lang w:eastAsia="de-DE"/>
    </w:rPr>
  </w:style>
  <w:style w:type="character" w:customStyle="1" w:styleId="Heading6Char">
    <w:name w:val="Heading 6 Char"/>
    <w:basedOn w:val="DefaultParagraphFont"/>
    <w:link w:val="Heading6"/>
    <w:semiHidden/>
    <w:rsid w:val="00FE06BD"/>
    <w:rPr>
      <w:rFonts w:asciiTheme="majorHAnsi" w:eastAsiaTheme="majorEastAsia" w:hAnsiTheme="majorHAnsi" w:cstheme="majorBidi"/>
      <w:i/>
      <w:iCs/>
      <w:color w:val="1F3763" w:themeColor="accent1" w:themeShade="7F"/>
      <w:szCs w:val="24"/>
      <w:lang w:eastAsia="de-DE"/>
    </w:rPr>
  </w:style>
  <w:style w:type="character" w:customStyle="1" w:styleId="Heading7Char">
    <w:name w:val="Heading 7 Char"/>
    <w:basedOn w:val="DefaultParagraphFont"/>
    <w:link w:val="Heading7"/>
    <w:semiHidden/>
    <w:rsid w:val="00FE06BD"/>
    <w:rPr>
      <w:rFonts w:asciiTheme="majorHAnsi" w:eastAsiaTheme="majorEastAsia" w:hAnsiTheme="majorHAnsi" w:cstheme="majorBidi"/>
      <w:i/>
      <w:iCs/>
      <w:color w:val="404040" w:themeColor="text1" w:themeTint="BF"/>
      <w:szCs w:val="24"/>
      <w:lang w:eastAsia="de-DE"/>
    </w:rPr>
  </w:style>
  <w:style w:type="character" w:customStyle="1" w:styleId="Heading8Char">
    <w:name w:val="Heading 8 Char"/>
    <w:aliases w:val="OriginalHeading 8 Char"/>
    <w:basedOn w:val="DefaultParagraphFont"/>
    <w:link w:val="Heading8"/>
    <w:semiHidden/>
    <w:rsid w:val="00FE06B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de-DE"/>
    </w:rPr>
  </w:style>
  <w:style w:type="character" w:customStyle="1" w:styleId="Heading9Char">
    <w:name w:val="Heading 9 Char"/>
    <w:aliases w:val="OriginalHeading 9 Char"/>
    <w:basedOn w:val="DefaultParagraphFont"/>
    <w:link w:val="Heading9"/>
    <w:semiHidden/>
    <w:rsid w:val="00FE06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de-DE"/>
    </w:rPr>
  </w:style>
  <w:style w:type="numbering" w:styleId="ArticleSection">
    <w:name w:val="Outline List 3"/>
    <w:basedOn w:val="NoList"/>
    <w:semiHidden/>
    <w:rsid w:val="00FE06BD"/>
    <w:pPr>
      <w:numPr>
        <w:numId w:val="3"/>
      </w:numPr>
    </w:pPr>
  </w:style>
  <w:style w:type="paragraph" w:styleId="Bibliography">
    <w:name w:val="Bibliography"/>
    <w:basedOn w:val="Normal"/>
    <w:next w:val="Normal"/>
    <w:uiPriority w:val="37"/>
    <w:semiHidden/>
    <w:unhideWhenUsed/>
    <w:rsid w:val="00FE06BD"/>
  </w:style>
  <w:style w:type="paragraph" w:styleId="BlockText">
    <w:name w:val="Block Text"/>
    <w:basedOn w:val="Normal"/>
    <w:semiHidden/>
    <w:rsid w:val="00FE06BD"/>
    <w:pPr>
      <w:spacing w:after="120"/>
      <w:ind w:left="1440" w:right="1440"/>
    </w:pPr>
  </w:style>
  <w:style w:type="paragraph" w:styleId="BodyText">
    <w:name w:val="Body Text"/>
    <w:basedOn w:val="Normal"/>
    <w:link w:val="BodyTextChar"/>
    <w:semiHidden/>
    <w:rsid w:val="00FE06BD"/>
    <w:pPr>
      <w:spacing w:after="120"/>
    </w:pPr>
  </w:style>
  <w:style w:type="character" w:customStyle="1" w:styleId="BodyTextChar">
    <w:name w:val="Body Text Char"/>
    <w:basedOn w:val="DefaultParagraphFont"/>
    <w:link w:val="BodyText"/>
    <w:semiHidden/>
    <w:rsid w:val="00FE06BD"/>
    <w:rPr>
      <w:rFonts w:ascii="Henderson BCG Serif" w:eastAsia="Times New Roman" w:hAnsi="Henderson BCG Serif" w:cs="Times New Roman"/>
      <w:szCs w:val="24"/>
      <w:lang w:eastAsia="de-DE"/>
    </w:rPr>
  </w:style>
  <w:style w:type="paragraph" w:styleId="BodyText2">
    <w:name w:val="Body Text 2"/>
    <w:basedOn w:val="Normal"/>
    <w:link w:val="BodyText2Char"/>
    <w:semiHidden/>
    <w:rsid w:val="00FE06B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FE06BD"/>
    <w:rPr>
      <w:rFonts w:ascii="Henderson BCG Serif" w:eastAsia="Times New Roman" w:hAnsi="Henderson BCG Serif" w:cs="Times New Roman"/>
      <w:szCs w:val="24"/>
      <w:lang w:eastAsia="de-DE"/>
    </w:rPr>
  </w:style>
  <w:style w:type="paragraph" w:styleId="BodyText3">
    <w:name w:val="Body Text 3"/>
    <w:basedOn w:val="Normal"/>
    <w:link w:val="BodyText3Char"/>
    <w:semiHidden/>
    <w:rsid w:val="00FE06B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FE06BD"/>
    <w:rPr>
      <w:rFonts w:ascii="Henderson BCG Serif" w:eastAsia="Times New Roman" w:hAnsi="Henderson BCG Serif" w:cs="Times New Roman"/>
      <w:sz w:val="16"/>
      <w:szCs w:val="16"/>
      <w:lang w:eastAsia="de-DE"/>
    </w:rPr>
  </w:style>
  <w:style w:type="paragraph" w:styleId="BodyTextFirstIndent">
    <w:name w:val="Body Text First Indent"/>
    <w:basedOn w:val="BodyText"/>
    <w:link w:val="BodyTextFirstIndentChar"/>
    <w:semiHidden/>
    <w:rsid w:val="00FE06BD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FE06BD"/>
    <w:rPr>
      <w:rFonts w:ascii="Henderson BCG Serif" w:eastAsia="Times New Roman" w:hAnsi="Henderson BCG Serif" w:cs="Times New Roman"/>
      <w:szCs w:val="24"/>
      <w:lang w:eastAsia="de-DE"/>
    </w:rPr>
  </w:style>
  <w:style w:type="paragraph" w:styleId="BodyTextIndent">
    <w:name w:val="Body Text Indent"/>
    <w:basedOn w:val="Normal"/>
    <w:link w:val="BodyTextIndentChar"/>
    <w:semiHidden/>
    <w:rsid w:val="00FE06BD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semiHidden/>
    <w:rsid w:val="00FE06BD"/>
    <w:rPr>
      <w:rFonts w:ascii="Henderson BCG Serif" w:eastAsia="Times New Roman" w:hAnsi="Henderson BCG Serif" w:cs="Times New Roman"/>
      <w:szCs w:val="24"/>
      <w:lang w:eastAsia="de-DE"/>
    </w:rPr>
  </w:style>
  <w:style w:type="paragraph" w:styleId="BodyTextFirstIndent2">
    <w:name w:val="Body Text First Indent 2"/>
    <w:basedOn w:val="BodyTextIndent"/>
    <w:link w:val="BodyTextFirstIndent2Char"/>
    <w:semiHidden/>
    <w:rsid w:val="00FE06BD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FE06BD"/>
    <w:rPr>
      <w:rFonts w:ascii="Henderson BCG Serif" w:eastAsia="Times New Roman" w:hAnsi="Henderson BCG Serif" w:cs="Times New Roman"/>
      <w:szCs w:val="24"/>
      <w:lang w:eastAsia="de-DE"/>
    </w:rPr>
  </w:style>
  <w:style w:type="paragraph" w:styleId="BodyTextIndent2">
    <w:name w:val="Body Text Indent 2"/>
    <w:basedOn w:val="Normal"/>
    <w:link w:val="BodyTextIndent2Char"/>
    <w:semiHidden/>
    <w:rsid w:val="00FE06BD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FE06BD"/>
    <w:rPr>
      <w:rFonts w:ascii="Henderson BCG Serif" w:eastAsia="Times New Roman" w:hAnsi="Henderson BCG Serif" w:cs="Times New Roman"/>
      <w:szCs w:val="24"/>
      <w:lang w:eastAsia="de-DE"/>
    </w:rPr>
  </w:style>
  <w:style w:type="paragraph" w:styleId="BodyTextIndent3">
    <w:name w:val="Body Text Indent 3"/>
    <w:basedOn w:val="Normal"/>
    <w:link w:val="BodyTextIndent3Char"/>
    <w:semiHidden/>
    <w:rsid w:val="00FE06BD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FE06BD"/>
    <w:rPr>
      <w:rFonts w:ascii="Henderson BCG Serif" w:eastAsia="Times New Roman" w:hAnsi="Henderson BCG Serif" w:cs="Times New Roman"/>
      <w:sz w:val="16"/>
      <w:szCs w:val="16"/>
      <w:lang w:eastAsia="de-DE"/>
    </w:rPr>
  </w:style>
  <w:style w:type="paragraph" w:customStyle="1" w:styleId="Bullet1">
    <w:name w:val="Bullet 1"/>
    <w:basedOn w:val="Normal"/>
    <w:qFormat/>
    <w:rsid w:val="00FE06BD"/>
    <w:pPr>
      <w:numPr>
        <w:numId w:val="4"/>
      </w:numPr>
      <w:spacing w:before="60" w:after="60"/>
    </w:pPr>
  </w:style>
  <w:style w:type="paragraph" w:customStyle="1" w:styleId="Bullet2">
    <w:name w:val="Bullet 2"/>
    <w:basedOn w:val="Normal"/>
    <w:qFormat/>
    <w:rsid w:val="00FE06BD"/>
    <w:pPr>
      <w:numPr>
        <w:numId w:val="5"/>
      </w:numPr>
      <w:spacing w:before="60" w:after="60"/>
    </w:pPr>
  </w:style>
  <w:style w:type="paragraph" w:customStyle="1" w:styleId="Bullet3">
    <w:name w:val="Bullet 3"/>
    <w:basedOn w:val="Normal"/>
    <w:qFormat/>
    <w:rsid w:val="00FE06BD"/>
    <w:pPr>
      <w:numPr>
        <w:numId w:val="6"/>
      </w:numPr>
      <w:spacing w:before="60" w:after="60"/>
    </w:pPr>
  </w:style>
  <w:style w:type="paragraph" w:styleId="Caption">
    <w:name w:val="caption"/>
    <w:basedOn w:val="Normal"/>
    <w:next w:val="Normal"/>
    <w:uiPriority w:val="35"/>
    <w:semiHidden/>
    <w:unhideWhenUsed/>
    <w:rsid w:val="00FE06BD"/>
    <w:pPr>
      <w:spacing w:after="200"/>
    </w:pPr>
    <w:rPr>
      <w:b/>
      <w:bCs/>
      <w:color w:val="4472C4" w:themeColor="accent1"/>
      <w:sz w:val="18"/>
      <w:szCs w:val="18"/>
    </w:rPr>
  </w:style>
  <w:style w:type="paragraph" w:styleId="Closing">
    <w:name w:val="Closing"/>
    <w:basedOn w:val="Normal"/>
    <w:link w:val="ClosingChar"/>
    <w:semiHidden/>
    <w:rsid w:val="00FE06BD"/>
    <w:pPr>
      <w:ind w:left="4320"/>
    </w:pPr>
  </w:style>
  <w:style w:type="character" w:customStyle="1" w:styleId="ClosingChar">
    <w:name w:val="Closing Char"/>
    <w:basedOn w:val="DefaultParagraphFont"/>
    <w:link w:val="Closing"/>
    <w:semiHidden/>
    <w:rsid w:val="00FE06BD"/>
    <w:rPr>
      <w:rFonts w:ascii="Henderson BCG Serif" w:eastAsia="Times New Roman" w:hAnsi="Henderson BCG Serif" w:cs="Times New Roman"/>
      <w:szCs w:val="24"/>
      <w:lang w:eastAsia="de-DE"/>
    </w:rPr>
  </w:style>
  <w:style w:type="table" w:styleId="ColorfulGrid">
    <w:name w:val="Colorful Grid"/>
    <w:basedOn w:val="TableNormal"/>
    <w:uiPriority w:val="73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E06B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06B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06BD"/>
    <w:rPr>
      <w:rFonts w:ascii="Henderson BCG Serif" w:eastAsia="Times New Roman" w:hAnsi="Henderson BCG Serif" w:cs="Times New Roman"/>
      <w:sz w:val="20"/>
      <w:szCs w:val="20"/>
      <w:lang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06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06BD"/>
    <w:rPr>
      <w:rFonts w:ascii="Henderson BCG Serif" w:eastAsia="Times New Roman" w:hAnsi="Henderson BCG Serif" w:cs="Times New Roman"/>
      <w:b/>
      <w:bCs/>
      <w:sz w:val="20"/>
      <w:szCs w:val="20"/>
      <w:lang w:eastAsia="de-DE"/>
    </w:rPr>
  </w:style>
  <w:style w:type="table" w:styleId="DarkList">
    <w:name w:val="Dark List"/>
    <w:basedOn w:val="TableNormal"/>
    <w:uiPriority w:val="70"/>
    <w:rsid w:val="00FE06BD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eastAsia="de-DE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FE06BD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eastAsia="de-DE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FE06BD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eastAsia="de-DE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FE06BD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eastAsia="de-DE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FE06BD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eastAsia="de-DE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FE06BD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eastAsia="de-DE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FE06BD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eastAsia="de-DE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semiHidden/>
    <w:rsid w:val="00FE06BD"/>
  </w:style>
  <w:style w:type="character" w:customStyle="1" w:styleId="DateChar">
    <w:name w:val="Date Char"/>
    <w:basedOn w:val="DefaultParagraphFont"/>
    <w:link w:val="Date"/>
    <w:semiHidden/>
    <w:rsid w:val="00FE06BD"/>
    <w:rPr>
      <w:rFonts w:ascii="Henderson BCG Serif" w:eastAsia="Times New Roman" w:hAnsi="Henderson BCG Serif" w:cs="Times New Roman"/>
      <w:szCs w:val="24"/>
      <w:lang w:eastAsia="de-D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6B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6BD"/>
    <w:rPr>
      <w:rFonts w:ascii="Tahoma" w:eastAsia="Times New Roman" w:hAnsi="Tahoma" w:cs="Tahoma"/>
      <w:sz w:val="16"/>
      <w:szCs w:val="16"/>
      <w:lang w:eastAsia="de-DE"/>
    </w:rPr>
  </w:style>
  <w:style w:type="paragraph" w:styleId="E-mailSignature">
    <w:name w:val="E-mail Signature"/>
    <w:basedOn w:val="Normal"/>
    <w:link w:val="E-mailSignatureChar"/>
    <w:semiHidden/>
    <w:rsid w:val="00FE06BD"/>
  </w:style>
  <w:style w:type="character" w:customStyle="1" w:styleId="E-mailSignatureChar">
    <w:name w:val="E-mail Signature Char"/>
    <w:basedOn w:val="DefaultParagraphFont"/>
    <w:link w:val="E-mailSignature"/>
    <w:semiHidden/>
    <w:rsid w:val="00FE06BD"/>
    <w:rPr>
      <w:rFonts w:ascii="Henderson BCG Serif" w:eastAsia="Times New Roman" w:hAnsi="Henderson BCG Serif" w:cs="Times New Roman"/>
      <w:szCs w:val="24"/>
      <w:lang w:eastAsia="de-DE"/>
    </w:rPr>
  </w:style>
  <w:style w:type="character" w:styleId="EndnoteReference">
    <w:name w:val="endnote reference"/>
    <w:basedOn w:val="DefaultParagraphFont"/>
    <w:uiPriority w:val="99"/>
    <w:semiHidden/>
    <w:unhideWhenUsed/>
    <w:rsid w:val="00FE06B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E06BD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E06BD"/>
    <w:rPr>
      <w:rFonts w:ascii="Henderson BCG Serif" w:eastAsia="Times New Roman" w:hAnsi="Henderson BCG Serif" w:cs="Times New Roman"/>
      <w:sz w:val="20"/>
      <w:szCs w:val="20"/>
      <w:lang w:eastAsia="de-DE"/>
    </w:rPr>
  </w:style>
  <w:style w:type="paragraph" w:styleId="EnvelopeAddress">
    <w:name w:val="envelope address"/>
    <w:basedOn w:val="Normal"/>
    <w:semiHidden/>
    <w:rsid w:val="00FE06BD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</w:rPr>
  </w:style>
  <w:style w:type="paragraph" w:styleId="EnvelopeReturn">
    <w:name w:val="envelope return"/>
    <w:basedOn w:val="Normal"/>
    <w:semiHidden/>
    <w:rsid w:val="00FE06BD"/>
    <w:rPr>
      <w:rFonts w:ascii="Arial" w:hAnsi="Arial" w:cs="Arial"/>
      <w:sz w:val="20"/>
      <w:szCs w:val="20"/>
    </w:rPr>
  </w:style>
  <w:style w:type="character" w:styleId="FollowedHyperlink">
    <w:name w:val="FollowedHyperlink"/>
    <w:basedOn w:val="DefaultParagraphFont"/>
    <w:semiHidden/>
    <w:rsid w:val="00FE06BD"/>
    <w:rPr>
      <w:color w:val="800080"/>
      <w:u w:val="single"/>
    </w:rPr>
  </w:style>
  <w:style w:type="paragraph" w:styleId="Footer">
    <w:name w:val="footer"/>
    <w:basedOn w:val="Normal"/>
    <w:link w:val="FooterChar"/>
    <w:semiHidden/>
    <w:rsid w:val="00FE06B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FE06BD"/>
    <w:rPr>
      <w:rFonts w:ascii="Henderson BCG Serif" w:eastAsia="Times New Roman" w:hAnsi="Henderson BCG Serif" w:cs="Times New Roman"/>
      <w:szCs w:val="24"/>
      <w:lang w:eastAsia="de-DE"/>
    </w:rPr>
  </w:style>
  <w:style w:type="character" w:styleId="FootnoteReference">
    <w:name w:val="footnote reference"/>
    <w:basedOn w:val="DefaultParagraphFont"/>
    <w:uiPriority w:val="99"/>
    <w:semiHidden/>
    <w:unhideWhenUsed/>
    <w:rsid w:val="00FE06B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E06B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06BD"/>
    <w:rPr>
      <w:rFonts w:ascii="Henderson BCG Serif" w:eastAsia="Times New Roman" w:hAnsi="Henderson BCG Serif" w:cs="Times New Roman"/>
      <w:sz w:val="20"/>
      <w:szCs w:val="20"/>
      <w:lang w:eastAsia="de-DE"/>
    </w:rPr>
  </w:style>
  <w:style w:type="paragraph" w:styleId="Header">
    <w:name w:val="header"/>
    <w:basedOn w:val="Normal"/>
    <w:link w:val="HeaderChar"/>
    <w:semiHidden/>
    <w:rsid w:val="00FE06B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FE06BD"/>
    <w:rPr>
      <w:rFonts w:ascii="Henderson BCG Serif" w:eastAsia="Times New Roman" w:hAnsi="Henderson BCG Serif" w:cs="Times New Roman"/>
      <w:szCs w:val="24"/>
      <w:lang w:eastAsia="de-DE"/>
    </w:rPr>
  </w:style>
  <w:style w:type="character" w:styleId="HTMLAcronym">
    <w:name w:val="HTML Acronym"/>
    <w:basedOn w:val="DefaultParagraphFont"/>
    <w:semiHidden/>
    <w:rsid w:val="00FE06BD"/>
  </w:style>
  <w:style w:type="paragraph" w:styleId="HTMLAddress">
    <w:name w:val="HTML Address"/>
    <w:basedOn w:val="Normal"/>
    <w:link w:val="HTMLAddressChar"/>
    <w:semiHidden/>
    <w:rsid w:val="00FE06BD"/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FE06BD"/>
    <w:rPr>
      <w:rFonts w:ascii="Henderson BCG Serif" w:eastAsia="Times New Roman" w:hAnsi="Henderson BCG Serif" w:cs="Times New Roman"/>
      <w:i/>
      <w:iCs/>
      <w:szCs w:val="24"/>
      <w:lang w:eastAsia="de-DE"/>
    </w:rPr>
  </w:style>
  <w:style w:type="character" w:styleId="HTMLCite">
    <w:name w:val="HTML Cite"/>
    <w:basedOn w:val="DefaultParagraphFont"/>
    <w:semiHidden/>
    <w:rsid w:val="00FE06BD"/>
    <w:rPr>
      <w:i/>
      <w:iCs/>
    </w:rPr>
  </w:style>
  <w:style w:type="character" w:styleId="HTMLCode">
    <w:name w:val="HTML Code"/>
    <w:basedOn w:val="DefaultParagraphFont"/>
    <w:semiHidden/>
    <w:rsid w:val="00FE06BD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FE06BD"/>
    <w:rPr>
      <w:i/>
      <w:iCs/>
    </w:rPr>
  </w:style>
  <w:style w:type="character" w:styleId="HTMLKeyboard">
    <w:name w:val="HTML Keyboard"/>
    <w:basedOn w:val="DefaultParagraphFont"/>
    <w:semiHidden/>
    <w:rsid w:val="00FE06BD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semiHidden/>
    <w:rsid w:val="00FE06BD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FE06BD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Sample">
    <w:name w:val="HTML Sample"/>
    <w:basedOn w:val="DefaultParagraphFont"/>
    <w:semiHidden/>
    <w:rsid w:val="00FE06BD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rsid w:val="00FE06BD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FE06BD"/>
    <w:rPr>
      <w:i/>
      <w:iCs/>
    </w:rPr>
  </w:style>
  <w:style w:type="character" w:styleId="Hyperlink">
    <w:name w:val="Hyperlink"/>
    <w:basedOn w:val="DefaultParagraphFont"/>
    <w:semiHidden/>
    <w:rsid w:val="00FE06BD"/>
    <w:rPr>
      <w:color w:val="0000F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E06BD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E06BD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E06BD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E06BD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E06BD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E06BD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E06BD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E06BD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E06BD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E06B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rsid w:val="00FE06BD"/>
    <w:pPr>
      <w:spacing w:after="0" w:line="240" w:lineRule="auto"/>
    </w:pPr>
    <w:rPr>
      <w:rFonts w:ascii="Times New Roman" w:hAnsi="Times New Roman" w:cs="Times New Roman"/>
      <w:color w:val="000000" w:themeColor="text1" w:themeShade="BF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E06BD"/>
    <w:pPr>
      <w:spacing w:after="0" w:line="240" w:lineRule="auto"/>
    </w:pPr>
    <w:rPr>
      <w:rFonts w:ascii="Times New Roman" w:hAnsi="Times New Roman" w:cs="Times New Roman"/>
      <w:color w:val="2F5496" w:themeColor="accent1" w:themeShade="BF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E06BD"/>
    <w:pPr>
      <w:spacing w:after="0" w:line="240" w:lineRule="auto"/>
    </w:pPr>
    <w:rPr>
      <w:rFonts w:ascii="Times New Roman" w:hAnsi="Times New Roman" w:cs="Times New Roman"/>
      <w:color w:val="C45911" w:themeColor="accent2" w:themeShade="BF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E06BD"/>
    <w:pPr>
      <w:spacing w:after="0" w:line="240" w:lineRule="auto"/>
    </w:pPr>
    <w:rPr>
      <w:rFonts w:ascii="Times New Roman" w:hAnsi="Times New Roman" w:cs="Times New Roman"/>
      <w:color w:val="7B7B7B" w:themeColor="accent3" w:themeShade="BF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E06BD"/>
    <w:pPr>
      <w:spacing w:after="0" w:line="240" w:lineRule="auto"/>
    </w:pPr>
    <w:rPr>
      <w:rFonts w:ascii="Times New Roman" w:hAnsi="Times New Roman" w:cs="Times New Roman"/>
      <w:color w:val="BF8F00" w:themeColor="accent4" w:themeShade="BF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E06BD"/>
    <w:pPr>
      <w:spacing w:after="0" w:line="240" w:lineRule="auto"/>
    </w:pPr>
    <w:rPr>
      <w:rFonts w:ascii="Times New Roman" w:hAnsi="Times New Roman" w:cs="Times New Roman"/>
      <w:color w:val="2E74B5" w:themeColor="accent5" w:themeShade="BF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E06BD"/>
    <w:pPr>
      <w:spacing w:after="0" w:line="240" w:lineRule="auto"/>
    </w:pPr>
    <w:rPr>
      <w:rFonts w:ascii="Times New Roman" w:hAnsi="Times New Roman" w:cs="Times New Roman"/>
      <w:color w:val="538135" w:themeColor="accent6" w:themeShade="BF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semiHidden/>
    <w:rsid w:val="00FE06BD"/>
  </w:style>
  <w:style w:type="paragraph" w:styleId="List">
    <w:name w:val="List"/>
    <w:basedOn w:val="Normal"/>
    <w:semiHidden/>
    <w:rsid w:val="00FE06BD"/>
    <w:pPr>
      <w:ind w:left="360" w:hanging="360"/>
    </w:pPr>
  </w:style>
  <w:style w:type="paragraph" w:styleId="List2">
    <w:name w:val="List 2"/>
    <w:basedOn w:val="Normal"/>
    <w:semiHidden/>
    <w:rsid w:val="00FE06BD"/>
    <w:pPr>
      <w:ind w:left="720" w:hanging="360"/>
    </w:pPr>
  </w:style>
  <w:style w:type="paragraph" w:styleId="List3">
    <w:name w:val="List 3"/>
    <w:basedOn w:val="Normal"/>
    <w:semiHidden/>
    <w:rsid w:val="00FE06BD"/>
    <w:pPr>
      <w:ind w:left="1080" w:hanging="360"/>
    </w:pPr>
  </w:style>
  <w:style w:type="paragraph" w:styleId="List4">
    <w:name w:val="List 4"/>
    <w:basedOn w:val="Normal"/>
    <w:semiHidden/>
    <w:rsid w:val="00FE06BD"/>
    <w:pPr>
      <w:ind w:left="1440" w:hanging="360"/>
    </w:pPr>
  </w:style>
  <w:style w:type="paragraph" w:styleId="List5">
    <w:name w:val="List 5"/>
    <w:basedOn w:val="Normal"/>
    <w:semiHidden/>
    <w:rsid w:val="00FE06BD"/>
    <w:pPr>
      <w:ind w:left="1800" w:hanging="360"/>
    </w:pPr>
  </w:style>
  <w:style w:type="paragraph" w:styleId="ListBullet">
    <w:name w:val="List Bullet"/>
    <w:basedOn w:val="Normal"/>
    <w:semiHidden/>
    <w:rsid w:val="00FE06BD"/>
    <w:pPr>
      <w:numPr>
        <w:numId w:val="8"/>
      </w:numPr>
    </w:pPr>
  </w:style>
  <w:style w:type="paragraph" w:styleId="ListBullet2">
    <w:name w:val="List Bullet 2"/>
    <w:basedOn w:val="Normal"/>
    <w:semiHidden/>
    <w:rsid w:val="00FE06BD"/>
    <w:pPr>
      <w:numPr>
        <w:numId w:val="9"/>
      </w:numPr>
    </w:pPr>
  </w:style>
  <w:style w:type="paragraph" w:styleId="ListBullet3">
    <w:name w:val="List Bullet 3"/>
    <w:basedOn w:val="Normal"/>
    <w:semiHidden/>
    <w:rsid w:val="00FE06BD"/>
    <w:pPr>
      <w:numPr>
        <w:numId w:val="10"/>
      </w:numPr>
    </w:pPr>
  </w:style>
  <w:style w:type="paragraph" w:styleId="ListBullet4">
    <w:name w:val="List Bullet 4"/>
    <w:basedOn w:val="Normal"/>
    <w:semiHidden/>
    <w:rsid w:val="00FE06BD"/>
    <w:pPr>
      <w:numPr>
        <w:numId w:val="11"/>
      </w:numPr>
    </w:pPr>
  </w:style>
  <w:style w:type="paragraph" w:styleId="ListBullet5">
    <w:name w:val="List Bullet 5"/>
    <w:basedOn w:val="Normal"/>
    <w:semiHidden/>
    <w:rsid w:val="00FE06BD"/>
    <w:pPr>
      <w:numPr>
        <w:numId w:val="12"/>
      </w:numPr>
    </w:pPr>
  </w:style>
  <w:style w:type="paragraph" w:styleId="ListContinue">
    <w:name w:val="List Continue"/>
    <w:basedOn w:val="Normal"/>
    <w:semiHidden/>
    <w:rsid w:val="00FE06BD"/>
    <w:pPr>
      <w:spacing w:after="120"/>
      <w:ind w:left="360"/>
    </w:pPr>
  </w:style>
  <w:style w:type="paragraph" w:styleId="ListContinue2">
    <w:name w:val="List Continue 2"/>
    <w:basedOn w:val="Normal"/>
    <w:semiHidden/>
    <w:rsid w:val="00FE06BD"/>
    <w:pPr>
      <w:spacing w:after="120"/>
      <w:ind w:left="720"/>
    </w:pPr>
  </w:style>
  <w:style w:type="paragraph" w:styleId="ListContinue3">
    <w:name w:val="List Continue 3"/>
    <w:basedOn w:val="Normal"/>
    <w:semiHidden/>
    <w:rsid w:val="00FE06BD"/>
    <w:pPr>
      <w:spacing w:after="120"/>
      <w:ind w:left="1080"/>
    </w:pPr>
  </w:style>
  <w:style w:type="paragraph" w:styleId="ListContinue4">
    <w:name w:val="List Continue 4"/>
    <w:basedOn w:val="Normal"/>
    <w:semiHidden/>
    <w:rsid w:val="00FE06BD"/>
    <w:pPr>
      <w:spacing w:after="120"/>
      <w:ind w:left="1440"/>
    </w:pPr>
  </w:style>
  <w:style w:type="paragraph" w:styleId="ListContinue5">
    <w:name w:val="List Continue 5"/>
    <w:basedOn w:val="Normal"/>
    <w:semiHidden/>
    <w:rsid w:val="00FE06BD"/>
    <w:pPr>
      <w:spacing w:after="120"/>
      <w:ind w:left="1800"/>
    </w:pPr>
  </w:style>
  <w:style w:type="paragraph" w:styleId="ListNumber">
    <w:name w:val="List Number"/>
    <w:basedOn w:val="Normal"/>
    <w:semiHidden/>
    <w:rsid w:val="00FE06BD"/>
    <w:pPr>
      <w:numPr>
        <w:numId w:val="13"/>
      </w:numPr>
    </w:pPr>
  </w:style>
  <w:style w:type="paragraph" w:styleId="ListNumber2">
    <w:name w:val="List Number 2"/>
    <w:basedOn w:val="Normal"/>
    <w:semiHidden/>
    <w:rsid w:val="00FE06BD"/>
    <w:pPr>
      <w:numPr>
        <w:numId w:val="14"/>
      </w:numPr>
    </w:pPr>
  </w:style>
  <w:style w:type="paragraph" w:styleId="ListNumber3">
    <w:name w:val="List Number 3"/>
    <w:basedOn w:val="Normal"/>
    <w:semiHidden/>
    <w:rsid w:val="00FE06BD"/>
    <w:pPr>
      <w:numPr>
        <w:numId w:val="15"/>
      </w:numPr>
    </w:pPr>
  </w:style>
  <w:style w:type="paragraph" w:styleId="ListNumber4">
    <w:name w:val="List Number 4"/>
    <w:basedOn w:val="Normal"/>
    <w:semiHidden/>
    <w:rsid w:val="00FE06BD"/>
    <w:pPr>
      <w:numPr>
        <w:numId w:val="16"/>
      </w:numPr>
    </w:pPr>
  </w:style>
  <w:style w:type="paragraph" w:styleId="ListNumber5">
    <w:name w:val="List Number 5"/>
    <w:basedOn w:val="Normal"/>
    <w:semiHidden/>
    <w:rsid w:val="00FE06BD"/>
    <w:pPr>
      <w:numPr>
        <w:numId w:val="17"/>
      </w:numPr>
    </w:pPr>
  </w:style>
  <w:style w:type="paragraph" w:styleId="MacroText">
    <w:name w:val="macro"/>
    <w:link w:val="MacroTextChar"/>
    <w:uiPriority w:val="99"/>
    <w:semiHidden/>
    <w:unhideWhenUsed/>
    <w:rsid w:val="00FE06B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nsolas" w:eastAsia="Times New Roman" w:hAnsi="Consolas" w:cs="Times New Roman"/>
      <w:sz w:val="20"/>
      <w:szCs w:val="20"/>
      <w:lang w:eastAsia="de-DE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E06BD"/>
    <w:rPr>
      <w:rFonts w:ascii="Consolas" w:eastAsia="Times New Roman" w:hAnsi="Consolas" w:cs="Times New Roman"/>
      <w:sz w:val="20"/>
      <w:szCs w:val="20"/>
      <w:lang w:eastAsia="de-DE"/>
    </w:rPr>
  </w:style>
  <w:style w:type="table" w:styleId="MediumGrid1">
    <w:name w:val="Medium Grid 1"/>
    <w:basedOn w:val="TableNormal"/>
    <w:uiPriority w:val="67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rsid w:val="00FE06B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FE06B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FE06B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FE06B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FE06B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FE06B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FE06B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FE06BD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rsid w:val="00FE06B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FE06B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FE06B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FE06B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FE06B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FE06B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FE06B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FE06BD"/>
    <w:pPr>
      <w:spacing w:after="0" w:line="240" w:lineRule="auto"/>
    </w:pPr>
    <w:rPr>
      <w:rFonts w:ascii="Times New Roman" w:hAnsi="Times New Roman" w:cs="Times New Roman"/>
      <w:sz w:val="20"/>
      <w:szCs w:val="20"/>
      <w:lang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semiHidden/>
    <w:rsid w:val="00FE06B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FE06BD"/>
    <w:rPr>
      <w:rFonts w:ascii="Arial" w:eastAsia="Times New Roman" w:hAnsi="Arial" w:cs="Arial"/>
      <w:sz w:val="24"/>
      <w:szCs w:val="24"/>
      <w:shd w:val="pct20" w:color="auto" w:fill="auto"/>
      <w:lang w:eastAsia="de-DE"/>
    </w:rPr>
  </w:style>
  <w:style w:type="paragraph" w:styleId="NormalWeb">
    <w:name w:val="Normal (Web)"/>
    <w:basedOn w:val="Normal"/>
    <w:semiHidden/>
    <w:rsid w:val="00FE06BD"/>
    <w:rPr>
      <w:rFonts w:ascii="Times New Roman" w:hAnsi="Times New Roman"/>
      <w:sz w:val="24"/>
    </w:rPr>
  </w:style>
  <w:style w:type="paragraph" w:styleId="NormalIndent">
    <w:name w:val="Normal Indent"/>
    <w:basedOn w:val="Normal"/>
    <w:semiHidden/>
    <w:rsid w:val="00FE06BD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rsid w:val="00FE06BD"/>
  </w:style>
  <w:style w:type="character" w:customStyle="1" w:styleId="NoteHeadingChar">
    <w:name w:val="Note Heading Char"/>
    <w:basedOn w:val="DefaultParagraphFont"/>
    <w:link w:val="NoteHeading"/>
    <w:semiHidden/>
    <w:rsid w:val="00FE06BD"/>
    <w:rPr>
      <w:rFonts w:ascii="Henderson BCG Serif" w:eastAsia="Times New Roman" w:hAnsi="Henderson BCG Serif" w:cs="Times New Roman"/>
      <w:szCs w:val="24"/>
      <w:lang w:eastAsia="de-DE"/>
    </w:rPr>
  </w:style>
  <w:style w:type="character" w:styleId="PageNumber">
    <w:name w:val="page number"/>
    <w:basedOn w:val="DefaultParagraphFont"/>
    <w:semiHidden/>
    <w:rsid w:val="00FE06BD"/>
  </w:style>
  <w:style w:type="character" w:styleId="PlaceholderText">
    <w:name w:val="Placeholder Text"/>
    <w:basedOn w:val="DefaultParagraphFont"/>
    <w:uiPriority w:val="99"/>
    <w:semiHidden/>
    <w:rsid w:val="00FE06BD"/>
    <w:rPr>
      <w:color w:val="808080"/>
    </w:rPr>
  </w:style>
  <w:style w:type="paragraph" w:styleId="PlainText">
    <w:name w:val="Plain Text"/>
    <w:basedOn w:val="Normal"/>
    <w:link w:val="PlainTextChar"/>
    <w:semiHidden/>
    <w:rsid w:val="00FE06BD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FE06B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Salutation">
    <w:name w:val="Salutation"/>
    <w:basedOn w:val="Normal"/>
    <w:next w:val="Normal"/>
    <w:link w:val="SalutationChar"/>
    <w:semiHidden/>
    <w:rsid w:val="00FE06BD"/>
  </w:style>
  <w:style w:type="character" w:customStyle="1" w:styleId="SalutationChar">
    <w:name w:val="Salutation Char"/>
    <w:basedOn w:val="DefaultParagraphFont"/>
    <w:link w:val="Salutation"/>
    <w:semiHidden/>
    <w:rsid w:val="00FE06BD"/>
    <w:rPr>
      <w:rFonts w:ascii="Henderson BCG Serif" w:eastAsia="Times New Roman" w:hAnsi="Henderson BCG Serif" w:cs="Times New Roman"/>
      <w:szCs w:val="24"/>
      <w:lang w:eastAsia="de-DE"/>
    </w:rPr>
  </w:style>
  <w:style w:type="paragraph" w:styleId="Signature">
    <w:name w:val="Signature"/>
    <w:basedOn w:val="Normal"/>
    <w:link w:val="SignatureChar"/>
    <w:semiHidden/>
    <w:rsid w:val="00FE06BD"/>
    <w:pPr>
      <w:ind w:left="4320"/>
    </w:pPr>
  </w:style>
  <w:style w:type="character" w:customStyle="1" w:styleId="SignatureChar">
    <w:name w:val="Signature Char"/>
    <w:basedOn w:val="DefaultParagraphFont"/>
    <w:link w:val="Signature"/>
    <w:semiHidden/>
    <w:rsid w:val="00FE06BD"/>
    <w:rPr>
      <w:rFonts w:ascii="Henderson BCG Serif" w:eastAsia="Times New Roman" w:hAnsi="Henderson BCG Serif" w:cs="Times New Roman"/>
      <w:szCs w:val="24"/>
      <w:lang w:eastAsia="de-DE"/>
    </w:rPr>
  </w:style>
  <w:style w:type="table" w:styleId="Table3Deffects1">
    <w:name w:val="Table 3D effects 1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color w:val="000080"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color w:val="FFFFFF"/>
      <w:sz w:val="20"/>
      <w:szCs w:val="20"/>
      <w:lang w:val="en-US" w:eastAsia="de-DE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0"/>
      <w:szCs w:val="20"/>
      <w:lang w:val="en-US" w:eastAsia="de-DE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0"/>
      <w:szCs w:val="20"/>
      <w:lang w:val="en-US" w:eastAsia="de-DE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0"/>
      <w:szCs w:val="20"/>
      <w:lang w:val="en-US" w:eastAsia="de-DE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E06BD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E06BD"/>
  </w:style>
  <w:style w:type="table" w:styleId="TableProfessional">
    <w:name w:val="Table Professional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FE06B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E06BD"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E06B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E06B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E06BD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E06BD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E06BD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E06BD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E06BD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E06BD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E06BD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rsid w:val="00FE06BD"/>
    <w:pPr>
      <w:keepLines/>
      <w:numPr>
        <w:numId w:val="0"/>
      </w:numPr>
      <w:spacing w:before="480" w:after="0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NoSpacing">
    <w:name w:val="No Spacing"/>
    <w:uiPriority w:val="1"/>
    <w:rsid w:val="00D50F40"/>
    <w:pPr>
      <w:spacing w:after="0" w:line="240" w:lineRule="auto"/>
    </w:pPr>
    <w:rPr>
      <w:rFonts w:ascii="Henderson BCG Serif" w:hAnsi="Henderson BCG Serif" w:cs="Times New Roman"/>
      <w:szCs w:val="24"/>
      <w:lang w:val="en-US" w:eastAsia="de-DE"/>
    </w:rPr>
  </w:style>
  <w:style w:type="paragraph" w:styleId="Title">
    <w:name w:val="Title"/>
    <w:basedOn w:val="Normal"/>
    <w:next w:val="Normal"/>
    <w:link w:val="TitleChar"/>
    <w:uiPriority w:val="10"/>
    <w:rsid w:val="00D50F4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0F40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06B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6BD"/>
    <w:rPr>
      <w:rFonts w:ascii="Segoe UI" w:eastAsia="Times New Roman" w:hAnsi="Segoe UI" w:cs="Segoe UI"/>
      <w:sz w:val="18"/>
      <w:szCs w:val="18"/>
      <w:lang w:eastAsia="de-DE"/>
    </w:rPr>
  </w:style>
  <w:style w:type="character" w:styleId="BookTitle">
    <w:name w:val="Book Title"/>
    <w:basedOn w:val="DefaultParagraphFont"/>
    <w:uiPriority w:val="33"/>
    <w:rsid w:val="00FE06BD"/>
    <w:rPr>
      <w:b/>
      <w:bCs/>
      <w:i/>
      <w:iCs/>
      <w:spacing w:val="5"/>
    </w:rPr>
  </w:style>
  <w:style w:type="character" w:styleId="Emphasis">
    <w:name w:val="Emphasis"/>
    <w:basedOn w:val="DefaultParagraphFont"/>
    <w:uiPriority w:val="20"/>
    <w:rsid w:val="00FE06BD"/>
    <w:rPr>
      <w:i/>
      <w:iCs/>
    </w:rPr>
  </w:style>
  <w:style w:type="character" w:styleId="Hashtag">
    <w:name w:val="Hashtag"/>
    <w:basedOn w:val="DefaultParagraphFont"/>
    <w:uiPriority w:val="99"/>
    <w:semiHidden/>
    <w:unhideWhenUsed/>
    <w:rsid w:val="00FE06BD"/>
    <w:rPr>
      <w:color w:val="2B579A"/>
      <w:shd w:val="clear" w:color="auto" w:fill="E1DFDD"/>
    </w:rPr>
  </w:style>
  <w:style w:type="character" w:styleId="IntenseEmphasis">
    <w:name w:val="Intense Emphasis"/>
    <w:basedOn w:val="DefaultParagraphFont"/>
    <w:uiPriority w:val="21"/>
    <w:rsid w:val="00FE06BD"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rsid w:val="00FE06B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06BD"/>
    <w:rPr>
      <w:rFonts w:ascii="Henderson BCG Serif" w:eastAsia="Times New Roman" w:hAnsi="Henderson BCG Serif" w:cs="Times New Roman"/>
      <w:i/>
      <w:iCs/>
      <w:color w:val="4472C4" w:themeColor="accent1"/>
      <w:szCs w:val="24"/>
      <w:lang w:eastAsia="de-DE"/>
    </w:rPr>
  </w:style>
  <w:style w:type="character" w:styleId="IntenseReference">
    <w:name w:val="Intense Reference"/>
    <w:basedOn w:val="DefaultParagraphFont"/>
    <w:uiPriority w:val="32"/>
    <w:rsid w:val="00FE06BD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34"/>
    <w:rsid w:val="00FE06BD"/>
    <w:pPr>
      <w:ind w:left="720"/>
      <w:contextualSpacing/>
    </w:pPr>
  </w:style>
  <w:style w:type="character" w:styleId="Mention">
    <w:name w:val="Mention"/>
    <w:basedOn w:val="DefaultParagraphFont"/>
    <w:uiPriority w:val="99"/>
    <w:semiHidden/>
    <w:unhideWhenUsed/>
    <w:rsid w:val="00FE06BD"/>
    <w:rPr>
      <w:color w:val="2B579A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rsid w:val="00FE06B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06BD"/>
    <w:rPr>
      <w:rFonts w:ascii="Henderson BCG Serif" w:eastAsia="Times New Roman" w:hAnsi="Henderson BCG Serif" w:cs="Times New Roman"/>
      <w:i/>
      <w:iCs/>
      <w:color w:val="404040" w:themeColor="text1" w:themeTint="BF"/>
      <w:szCs w:val="24"/>
      <w:lang w:eastAsia="de-DE"/>
    </w:rPr>
  </w:style>
  <w:style w:type="character" w:styleId="SmartHyperlink">
    <w:name w:val="Smart Hyperlink"/>
    <w:basedOn w:val="DefaultParagraphFont"/>
    <w:uiPriority w:val="99"/>
    <w:semiHidden/>
    <w:unhideWhenUsed/>
    <w:rsid w:val="00FE06BD"/>
    <w:rPr>
      <w:u w:val="dotted"/>
    </w:rPr>
  </w:style>
  <w:style w:type="character" w:styleId="SmartLink">
    <w:name w:val="Smart Link"/>
    <w:basedOn w:val="DefaultParagraphFont"/>
    <w:uiPriority w:val="99"/>
    <w:semiHidden/>
    <w:unhideWhenUsed/>
    <w:rsid w:val="00FE06BD"/>
    <w:rPr>
      <w:color w:val="0000FF"/>
      <w:u w:val="single"/>
      <w:shd w:val="clear" w:color="auto" w:fill="F3F2F1"/>
    </w:rPr>
  </w:style>
  <w:style w:type="character" w:styleId="Strong">
    <w:name w:val="Strong"/>
    <w:basedOn w:val="DefaultParagraphFont"/>
    <w:uiPriority w:val="22"/>
    <w:rsid w:val="00FE06BD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rsid w:val="00FE06B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E06BD"/>
    <w:rPr>
      <w:rFonts w:eastAsiaTheme="minorEastAsia"/>
      <w:color w:val="5A5A5A" w:themeColor="text1" w:themeTint="A5"/>
      <w:spacing w:val="15"/>
      <w:lang w:eastAsia="de-DE"/>
    </w:rPr>
  </w:style>
  <w:style w:type="character" w:styleId="SubtleEmphasis">
    <w:name w:val="Subtle Emphasis"/>
    <w:basedOn w:val="DefaultParagraphFont"/>
    <w:uiPriority w:val="19"/>
    <w:rsid w:val="00FE06B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rsid w:val="00FE06BD"/>
    <w:rPr>
      <w:smallCaps/>
      <w:color w:val="5A5A5A" w:themeColor="text1" w:themeTint="A5"/>
    </w:rPr>
  </w:style>
  <w:style w:type="character" w:styleId="UnresolvedMention">
    <w:name w:val="Unresolved Mention"/>
    <w:basedOn w:val="DefaultParagraphFont"/>
    <w:uiPriority w:val="99"/>
    <w:semiHidden/>
    <w:unhideWhenUsed/>
    <w:rsid w:val="00FE06BD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7E5C49"/>
    <w:pPr>
      <w:spacing w:after="0" w:line="240" w:lineRule="auto"/>
    </w:pPr>
    <w:rPr>
      <w:rFonts w:ascii="Henderson BCG Serif" w:eastAsia="Times New Roman" w:hAnsi="Henderson BCG Serif" w:cs="Times New Roman"/>
      <w:szCs w:val="24"/>
      <w:lang w:eastAsia="de-DE"/>
    </w:rPr>
  </w:style>
  <w:style w:type="paragraph" w:customStyle="1" w:styleId="Default">
    <w:name w:val="Default"/>
    <w:rsid w:val="001648F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9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8.png"/><Relationship Id="rId109" Type="http://schemas.openxmlformats.org/officeDocument/2006/relationships/customXml" Target="ink/ink5.xml"/><Relationship Id="rId117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90.png"/><Relationship Id="rId50" Type="http://schemas.openxmlformats.org/officeDocument/2006/relationships/customXml" Target="ink/ink4.xml"/><Relationship Id="rId112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7.png"/><Relationship Id="rId108" Type="http://schemas.openxmlformats.org/officeDocument/2006/relationships/image" Target="media/image10.png"/><Relationship Id="rId116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customXml" Target="ink/ink2.xml"/><Relationship Id="rId107" Type="http://schemas.openxmlformats.org/officeDocument/2006/relationships/image" Target="media/image52.png"/><Relationship Id="rId111" Type="http://schemas.openxmlformats.org/officeDocument/2006/relationships/customXml" Target="ink/ink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110" Type="http://schemas.openxmlformats.org/officeDocument/2006/relationships/image" Target="media/image11.png"/><Relationship Id="rId115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49" Type="http://schemas.openxmlformats.org/officeDocument/2006/relationships/image" Target="media/image23.png"/><Relationship Id="rId114" Type="http://schemas.openxmlformats.org/officeDocument/2006/relationships/image" Target="media/image13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10.png"/><Relationship Id="rId22" Type="http://schemas.openxmlformats.org/officeDocument/2006/relationships/customXml" Target="ink/ink3.xml"/><Relationship Id="rId113" Type="http://schemas.openxmlformats.org/officeDocument/2006/relationships/customXml" Target="ink/ink7.xml"/><Relationship Id="rId11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nsal%20mudita\AppData\Roaming\BCG%20Word%20Add-in\Resources\BCGMacro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21:22:16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978 24575,'0'0'0</inkml:trace>
  <inkml:trace contextRef="#ctx0" brushRef="#br0" timeOffset="937.89">1647 846 24575,'0'0'0,"0"0"0,0 0 0,0 0 0,0 0 0,2 16 0,15 89 0,-4 1 0,-1 121 0,-22 216 0,0-178 0,5 153 0,-8 251 0,4-446 0,-11 543 0,20-765 117,0-5-1599</inkml:trace>
  <inkml:trace contextRef="#ctx0" brushRef="#br0" timeOffset="1735.09">1109 4316 24575,'15'0'0,"-1"2"0,21 3 0,-1 1 0,470 32 0,4-34 0,-418-4 0</inkml:trace>
  <inkml:trace contextRef="#ctx0" brushRef="#br0" timeOffset="2579.12">834 955 24575,'22'-1'0,"38"-6"0,-11 0 0,107-11 0,1119-144 0,-1181 147 0,202-23 0,-270 39-1365</inkml:trace>
  <inkml:trace contextRef="#ctx0" brushRef="#br0" timeOffset="6479.4">30 551 24575,'-1'0'0,"0"0"0,1 1 0,-1-1 0,0 0 0,0 1 0,1-1 0,-1 0 0,1 1 0,-1-1 0,0 1 0,1-1 0,-1 1 0,1 0 0,-1-1 0,1 1 0,-1 0 0,1-1 0,0 1 0,-1 0 0,1-1 0,0 1 0,-1 1 0,-5 18 0,6-19 0,-4 16 0,1 1 0,1 0 0,1 0 0,0 0 0,1 0 0,4 21 0,24 106 0,-20-110 0,-8-34 0,0-1 0,0 0 0,0 0 0,0 1 0,0-1 0,0 0 0,0 0 0,0 1 0,0-1 0,1 0 0,-1 0 0,0 1 0,0-1 0,0 0 0,0 0 0,0 1 0,0-1 0,1 0 0,-1 0 0,0 0 0,0 0 0,0 1 0,1-1 0,-1 0 0,0 0 0,0 0 0,0 0 0,1 1 0,-1-1 0,0 0 0,0 0 0,1 0 0,-1 0 0,0 0 0,0 0 0,1 0 0,-1 0 0,9-8 0,5-16 0,2-13 0,12-42 0,-17 44 0,2 2 0,18-36 0,-31 68 0,1 1 0,-1 0 0,0-1 0,1 1 0,-1-1 0,1 1 0,-1 0 0,0 0 0,1-1 0,-1 1 0,1 0 0,-1 0 0,1 0 0,-1-1 0,1 1 0,-1 0 0,1 0 0,-1 0 0,1 0 0,-1 0 0,1 0 0,-1 0 0,1 0 0,-1 0 0,1 0 0,-1 0 0,1 0 0,-1 1 0,1-1 0,-1 0 0,1 0 0,-1 0 0,1 1 0,-1-1 0,0 0 0,1 1 0,-1-1 0,1 0 0,-1 1 0,0-1 0,1 1 0,21 20 0,-16-14 0,24 22 0,85 79 0,-113-106 0,0 0 0,1 0 0,-1 0 0,0-1 0,1 1 0,-1-1 0,1 1 0,0-1 0,-1 0 0,1 0 0,0 0 0,0 0 0,0-1 0,0 1 0,0-1 0,-1 0 0,1 0 0,6 0 0,-6-1 0,0 0 0,0-1 0,0 1 0,0 0 0,0-1 0,0 0 0,-1 0 0,1 0 0,-1 0 0,1 0 0,-1-1 0,0 1 0,0 0 0,0-1 0,0 0 0,3-4 0,7-16-263,-1 1 0,-1-1 1,10-36-1,-18 54-51,12-40-6512</inkml:trace>
  <inkml:trace contextRef="#ctx0" brushRef="#br0" timeOffset="9092.18">636 495 24575,'0'0'0,"0"0"0,0 6 0,34 702 0,-48-781 0,3-30 0,4 0 0,5 0 0,5-1 0,20-135 0,-20 219 0,-2 11 0,0-1 0,1 1 0,0 0 0,5-12 0,-7 21 0,1-1 0,-1 0 0,0 1 0,1-1 0,-1 0 0,1 1 0,-1-1 0,1 1 0,0-1 0,-1 1 0,1-1 0,0 1 0,-1-1 0,1 1 0,0 0 0,-1-1 0,1 1 0,0 0 0,0 0 0,-1-1 0,1 1 0,0 0 0,0 0 0,0 0 0,-1 0 0,1 0 0,0 0 0,0 0 0,-1 0 0,1 1 0,0-1 0,0 0 0,0 0 0,0 1 0,27 12 0,-27-12 0,9 5 0,-1 0 0,-1 0 0,0 1 0,1 0 0,-2 1 0,1 0 0,-1 0 0,-1 1 0,1-1 0,6 15 0,-6-10 0,-1 0 0,-1 0 0,0 1 0,-1 0 0,-1-1 0,0 1 0,2 21 0,-6-35 0,1 0 0,0 0 0,0 1 0,0-1 0,0 0 0,0 0 0,0 0 0,0 1 0,0-1 0,0 0 0,0 0 0,0 0 0,0 1 0,0-1 0,0 0 0,0 0 0,0 1 0,1-1 0,-1 0 0,0 0 0,0 0 0,0 1 0,0-1 0,0 0 0,0 0 0,1 0 0,-1 0 0,0 0 0,0 1 0,0-1 0,0 0 0,1 0 0,-1 0 0,0 0 0,0 0 0,0 0 0,1 0 0,-1 1 0,0-1 0,0 0 0,0 0 0,1 0 0,-1 0 0,0 0 0,0 0 0,1 0 0,-1 0 0,0 0 0,0 0 0,0 0 0,1 0 0,-1-1 0,0 1 0,0 0 0,1 0 0,11-11 0,-9 8 0,94-102 0,-65 67 0,1 2 0,2 1 0,61-46 0,-92 78 0,0 0 0,-1 1 0,1 0 0,1-1 0,-1 2 0,0-1 0,6-1 0,-9 2 0,0 1 0,1 0 0,-1 0 0,0 0 0,0 0 0,0 0 0,0 0 0,1 1 0,-1-1 0,0 0 0,0 1 0,0-1 0,0 0 0,0 1 0,0 0 0,0-1 0,0 1 0,0-1 0,0 1 0,0 0 0,0 0 0,0 0 0,0-1 0,-1 1 0,1 0 0,0 0 0,-1 0 0,1 0 0,-1 0 0,1 0 0,-1 0 0,1 3 0,2 4 0,0 0 0,-1 1 0,0 0 0,-1-1 0,1 1 0,-2 0 0,0 11 0,-7 67 0,3-55 0,-32 231 0,13-117 0,-4 206 0,27-335 0,2-34 0,84-850 0,-82 846 0,29-155 0,-27 152 0,1 0 0,2 1 0,0 0 0,1 0 0,13-21 0,-20 40 0,0-1 0,0 1 0,1-1 0,-1 1 0,1 0 0,0 1 0,0-1 0,0 1 0,1-1 0,-1 1 0,1 1 0,5-3 0,-8 4 0,0 0 0,1 0 0,-1 1 0,0-1 0,0 1 0,0 0 0,1 0 0,-1 0 0,0 0 0,0 0 0,1 0 0,-1 1 0,0-1 0,0 0 0,0 1 0,0 0 0,1 0 0,-1 0 0,0 0 0,0 0 0,-1 0 0,1 0 0,0 0 0,0 1 0,0-1 0,-1 1 0,1 0 0,-1-1 0,1 1 0,-1 0 0,2 2 0,1 4 0,0 0 0,0 0 0,0 1 0,-1-1 0,0 1 0,-1-1 0,0 1 0,-1 0 0,1 0 0,-2 0 0,1 0 0,-1 0 0,-1 0 0,-1 12 0,-2 9 0,-2 0 0,-18 55 0,-27 38 0,23-62 0,27-59 0,1-1 0,-1 1 0,0-1 0,1 1 0,-1-1 0,1 1 0,0-1 0,0 1 0,-1 0 0,1-1 0,0 1 0,0-1 0,1 3 0,-1-4 0,0 1 0,0-1 0,0 1 0,1-1 0,-1 0 0,0 1 0,1-1 0,-1 0 0,0 1 0,0-1 0,1 0 0,-1 0 0,1 1 0,-1-1 0,0 0 0,1 0 0,-1 0 0,0 0 0,1 1 0,-1-1 0,1 0 0,-1 0 0,1 0 0,-1 0 0,0 0 0,1 0 0,-1 0 0,1 0 0,-1 0 0,1 0 0,4-2 0,0 1 0,0-1 0,0 0 0,0 0 0,-1 0 0,1-1 0,5-3 0,29-22 0,61-56 0,29-44 0,-114 113 0,217-252 0,-233 271 0,1 0 0,-1 0 0,1 0 0,-1 1 0,1-1 0,1 0 0,-1 0 0,1 0 0,-1 1 0,4 6 0,14 57 0,-8-39 0,1 1 0,21 38 0,-27-59 0,0 0 0,0 0 0,1-1 0,1 0 0,-1 0 0,1 0 0,1-1 0,0 0 0,-1 0 0,2-1 0,9 7 0,-14-12 0,-1 1 0,0-1 0,1 0 0,-1 1 0,0-2 0,1 1 0,-1 0 0,1-1 0,0 1 0,-1-1 0,1 0 0,-1 0 0,1-1 0,-1 1 0,1-1 0,4-1 0,-3 0 0,1 0 0,-1-1 0,0 1 0,0-1 0,-1 0 0,1-1 0,-1 1 0,1-1 0,5-6 0,0-2 0,-1 0 0,0 0 0,-1-1 0,0 0 0,-1-1 0,10-24 0,-12 20 0,0 0 0,-1 0 0,-1-1 0,1-36 0,-3 49 0,-1 5 0,0 1 0,0-1 0,0 1 0,0-1 0,0 1 0,1-1 0,-1 1 0,0 0 0,0-1 0,0 1 0,1-1 0,-1 1 0,0-1 0,1 1 0,-1 0 0,0-1 0,1 1 0,-1 0 0,1-1 0,-1 1 0,0 0 0,1-1 0,-1 1 0,1 0 0,-1 0 0,1 0 0,-1 0 0,1-1 0,-1 1 0,1 0 0,-1 0 0,1 0 0,-1 0 0,1 0 0,0 0 0,20 3 0,-20-3 0,15 5 0,-1 0 0,0 0 0,0 2 0,0 0 0,-1 0 0,0 2 0,15 11 0,84 78 0,-89-76 0,-23-20 0,0-1 0,1 0 0,-1 0 0,1 0 0,-1 0 0,1-1 0,-1 1 0,1 0 0,-1 0 0,1-1 0,0 1 0,-1-1 0,1 0 0,0 1 0,-1-1 0,1 0 0,0 0 0,-1 0 0,1 0 0,0 0 0,0-1 0,-1 1 0,3-1 0,2-1 0,0-1 0,0 0 0,0 0 0,9-7 0,-8 6 0,49-34-1365,2-5-5461</inkml:trace>
  <inkml:trace contextRef="#ctx0" brushRef="#br0" timeOffset="12044">646 4792 24575,'0'0'0,"0"0"0,0 0 0,0 3 0,-17 124 0,5-1 0,7 215 0,5-343 0,0-1 0,1 1 0,-1 0 0,0 0 0,1-1 0,-1 1 0,1 0 0,0 0 0,-1 0 0,1 0 0,0 0 0,0 0 0,1 0 0,-1 0 0,0 0 0,2-1 0,1-1 0,-1 1 0,1 0 0,0 0 0,0 0 0,0 0 0,0 1 0,6-3 0,7-2 0,0 1 0,0 1 0,24-4 0,-5 3 0,1 2 0,55 0 0,73 11 0,-50-1 0,-97-5 0,1-1 0,-1-1 0,0 0 0,28-7 0,-38 6 0,1-1 0,-1 0 0,0 0 0,0-1 0,0 0 0,-1 0 0,1-1 0,-1 0 0,0 0 0,0-1 0,9-10 0,0-3 0,-2-1 0,0 0 0,-1-2 0,-1 1 0,-1-2 0,-1 1 0,-1-1 0,-1-1 0,-1 0 0,-1 0 0,-1 0 0,2-26 0,-7 49 0,0-1 0,1 1 0,-1 0 0,0 0 0,0-1 0,0 1 0,0 0 0,0 0 0,0-1 0,0 1 0,0 0 0,-1 0 0,1 0 0,0-1 0,-1 1 0,1 0 0,-1 0 0,0 0 0,1 0 0,-1 0 0,0 0 0,1 0 0,-2-2 0,1 3 0,-1 0 0,1 0 0,0 0 0,0 0 0,0 0 0,0 0 0,0 0 0,0 0 0,0 0 0,0 1 0,0-1 0,0 0 0,0 1 0,0-1 0,0 1 0,0-1 0,0 1 0,0-1 0,0 1 0,-1 1 0,-6 4 0,1 1 0,-1 0 0,1 0 0,-8 13 0,4-5 0,1 1 0,1 1 0,1-1 0,-11 33 0,16-41 0,0 0 0,1 0 0,0 1 0,1-1 0,0 0 0,0 1 0,1-1 0,0 1 0,1-1 0,-1 1 0,2-1 0,3 17 0,-4-23 0,0 1 0,0-1 0,0 0 0,0 1 0,1-1 0,-1 0 0,1 0 0,-1 0 0,1 0 0,0 0 0,0 0 0,0-1 0,0 1 0,0 0 0,0-1 0,0 0 0,0 1 0,1-1 0,2 1 0,-3-2 0,0 1 0,0-1 0,1 0 0,-1 0 0,0 0 0,0 0 0,0 0 0,0 0 0,0-1 0,0 1 0,0-1 0,0 1 0,0-1 0,0 0 0,0 0 0,0 0 0,0 0 0,0 0 0,-1 0 0,1 0 0,0-1 0,-1 1 0,1-1 0,1-1 0,3-5 0,-1 0 0,0 1 0,0-2 0,-1 1 0,0 0 0,0-1 0,-1 0 0,0 0 0,-1 0 0,0 0 0,2-19 0,-3 19 0,0 0 0,-1 0 0,0-1 0,0 1 0,-1 0 0,-1 0 0,0-1 0,0 1 0,0 0 0,-1 1 0,0-1 0,-6-10 0,6 14 0,-1 1 0,1-1 0,-1 1 0,0 0 0,0 0 0,0 0 0,-1 1 0,1-1 0,-1 1 0,0 0 0,0 1 0,0-1 0,0 1 0,-6-2 0,9 3 0,-1 0 0,1 0 0,-1 1 0,1 0 0,-1-1 0,0 1 0,1 0 0,-1 0 0,1 0 0,-1 0 0,0 1 0,1-1 0,-1 1 0,1-1 0,-1 1 0,1 0 0,-1 0 0,1 0 0,0 1 0,-1-1 0,1 0 0,0 1 0,0 0 0,0-1 0,0 1 0,0 0 0,0 0 0,1 0 0,-1 0 0,1 0 0,-3 4 0,3-2 0,-1-1 0,1 1 0,0 0 0,0 0 0,0-1 0,0 1 0,1 0 0,-1 0 0,1 0 0,0 0 0,0 0 0,1 0 0,-1 0 0,1 0 0,0 0 0,0 0 0,0-1 0,0 1 0,1 0 0,-1-1 0,1 1 0,0-1 0,0 1 0,1-1 0,-1 0 0,4 4 0,-2-2 0,0-1 0,1 1 0,0-1 0,-1 0 0,1 0 0,1 0 0,-1-1 0,1 0 0,-1 0 0,1 0 0,0-1 0,0 1 0,0-1 0,0-1 0,12 2 0,-10-3 0,-1 0 0,1-1 0,0-1 0,-1 1 0,1-1 0,-1 0 0,1-1 0,-1 0 0,0 0 0,0-1 0,0 1 0,-1-2 0,1 1 0,7-8 0,6-4 0,-2-2 0,-1 0 0,18-23 0,-3-3 0,7-10 0,-39 54 0,0 0 0,1-1 0,-1 1 0,0 0 0,0 0 0,1 0 0,-1-1 0,0 1 0,1 0 0,-1 0 0,0 0 0,1 0 0,-1 0 0,0 0 0,1 0 0,-1 0 0,0 0 0,1 0 0,-1 0 0,0 0 0,1 0 0,-1 0 0,0 0 0,0 0 0,1 0 0,-1 0 0,0 0 0,1 0 0,-1 0 0,0 1 0,1-1 0,-1 0 0,0 0 0,0 0 0,1 1 0,-1-1 0,0 0 0,0 0 0,1 1 0,-1-1 0,0 0 0,0 0 0,0 1 0,0-1 0,0 0 0,1 1 0,-1-1 0,0 0 0,0 1 0,9 21 0,-7-17 0,18 48 0,2 0 0,3-2 0,43 66 0,-66-113 0,1-1 0,-1 1 0,1-1 0,0 0 0,-1 0 0,1 0 0,1 0 0,-1-1 0,6 4 0,-8-5 0,0-1 0,1 0 0,-1 1 0,0-1 0,1 0 0,-1 0 0,0 0 0,1 0 0,-1 0 0,0 0 0,1 0 0,-1 0 0,1 0 0,-1-1 0,0 1 0,0-1 0,1 1 0,-1-1 0,0 1 0,0-1 0,1 0 0,-1 1 0,0-1 0,0 0 0,0 0 0,0 0 0,0 0 0,0 0 0,-1 0 0,1 0 0,1-2 0,8-11 0,-1-1 0,0 0 0,-2-1 0,1 1 0,8-31 0,-7 22 0,18-38 0,-26 60 0,1-1 0,-1 0 0,1 1 0,0 0 0,0-1 0,0 1 0,0 0 0,0 0 0,1 0 0,-1 0 0,4-2 0,-4 3 0,-1 1 0,1-1 0,-1 0 0,1 1 0,0 0 0,0-1 0,-1 1 0,1 0 0,0 0 0,-1 0 0,1 0 0,0 0 0,0 0 0,-1 0 0,1 1 0,0-1 0,-1 0 0,1 1 0,0 0 0,-1-1 0,2 2 0,-2-2 0,-1 0 0,1 0 0,-1-1 0,1 1 0,-1 0 0,1 0 0,-1-1 0,1 1 0,-1 0 0,1 0 0,-1-1 0,1 1 0,-1-1 0,0 1 0,1 0 0,-1-1 0,0 1 0,1-1 0,-1 1 0,0-1 0,0 1 0,1-1 0,-1 0 0,11-20 0,-7 12 0,1 2 0,0 0 0,1 0 0,-1 0 0,1 1 0,1 0 0,-1 0 0,1 1 0,0-1 0,0 2 0,1-1 0,-1 1 0,1 0 0,0 0 0,0 1 0,13-3 0,11-2 0,1 2 0,61-4 0,-4 1 0,-76 7 0,-1-1 0,1 0 0,-1-1 0,1-1 0,-1 0 0,0-1 0,23-14 0,-31 17 0,-1 0 0,0 0 0,0-1 0,0 1 0,0-1 0,-1 0 0,1 0 0,-1 0 0,0-1 0,0 1 0,-1-1 0,1 1 0,-1-1 0,0 0 0,0 0 0,-1 0 0,1 0 0,-1 0 0,0 0 0,-1-1 0,1 1 0,-1 0 0,0-1 0,-1-5 0,1 10 0,0 0 0,0 0 0,-1 0 0,1 0 0,0 0 0,0 0 0,-1 0 0,1 0 0,-1 0 0,1 0 0,-1 0 0,1 0 0,-1 0 0,0 0 0,1 1 0,-2-2 0,-1 4 0,4 10 0,16 39 0,1-1 0,26 49 0,-44-98 2,1 0 0,-1-1 0,0 1 1,0-1-1,1 1 0,-1-1 0,0 1 0,1-1 0,-1 1 0,1-1 0,-1 1 0,1-1 0,-1 1 0,1-1 0,-1 1 0,1-1 0,-1 0 0,1 1 1,-1-1-1,1 0 0,-1 0 0,1 1 0,0-1 0,-1 0 0,1 0 0,0 0 0,-1 0 0,1 0 0,0 0 0,-1 0 0,1 0 0,0 0 1,0 0-1,19-12-1166,-18 11 892,17-15-6554</inkml:trace>
  <inkml:trace contextRef="#ctx0" brushRef="#br0" timeOffset="13596.49">1878 2293 24575,'9'18'0,"23"60"0,-3 1 0,-4 1 0,18 96 0,-37-145 0,-5-21 0,-3-18 0,-8-59 0,2 0 0,3-127 0,5 165 0,0 26 0,0 1 0,0-1 0,0 0 0,1 0 0,-1 0 0,1 1 0,-1-1 0,2-3 0,-1 5 0,-1 1 0,1-1 0,-1 1 0,1-1 0,-1 1 0,1-1 0,-1 1 0,1-1 0,-1 1 0,1 0 0,0 0 0,-1-1 0,1 1 0,-1 0 0,1 0 0,0-1 0,-1 1 0,1 0 0,0 0 0,0 0 0,-1 0 0,1 0 0,0 0 0,-1 0 0,1 0 0,0 1 0,-1-1 0,1 0 0,0 0 0,-1 1 0,1-1 0,-1 0 0,1 0 0,0 1 0,-1-1 0,2 1 0,24 13 0,-13-7 0,1-1 0,0 0 0,16 5 0,-24-10 0,-1 0 0,0 0 0,1 0 0,-1-1 0,1 0 0,-1 0 0,0 0 0,1-1 0,-1 0 0,1 0 0,-1 0 0,9-3 0,-1-2 0,-1-1 0,1 0 0,-1-1 0,0 0 0,-1-1 0,0 0 0,0-1 0,-1 0 0,11-14 0,5-9 0,40-67 0,-30 36 0,35-85 0,-71 148 0,0 1 0,0 0 0,0-1 0,0 1 0,0 0 0,0-1 0,0 1 0,0 0 0,0-1 0,0 1 0,1 0 0,-1-1 0,0 1 0,0 0 0,0 0 0,1-1 0,-1 1 0,0 0 0,0 0 0,1-1 0,-1 1 0,0 0 0,0 0 0,1 0 0,-1-1 0,0 1 0,1 0 0,-1 0 0,0 0 0,1 0 0,-1 0 0,0 0 0,1 0 0,-1 0 0,0 0 0,1 0 0,-1 0 0,0 0 0,1 0 0,-1 0 0,0 0 0,1 0 0,-1 0 0,0 0 0,1 0 0,-1 0 0,0 0 0,1 1 0,-1-1 0,0 0 0,1 0 0,-1 0 0,0 1 0,0-1 0,1 0 0,-1 0 0,0 1 0,0-1 0,0 0 0,1 1 0,-1-1 0,0 0 0,0 1 0,0-1 0,0 0 0,0 0 0,1 1 0,12 30 0,-11-26 0,29 93 0,-5 1 0,24 164 0,-44-188 0,-7-119-1365,1 17-5461</inkml:trace>
  <inkml:trace contextRef="#ctx0" brushRef="#br0" timeOffset="14772.6">2724 2040 24575,'0'10'0,"1"1"0,1-1 0,-1 1 0,2-1 0,0 0 0,0 0 0,0 0 0,7 11 0,-7-15 0,0 1 0,1-1 0,0 0 0,0 0 0,0-1 0,1 1 0,0-1 0,0 0 0,0 0 0,1 0 0,-1-1 0,12 7 0,-13-10 0,0 0 0,0 0 0,0 0 0,0 0 0,1-1 0,-1 1 0,0-1 0,0 0 0,1 0 0,-1-1 0,0 1 0,0-1 0,0 0 0,1 0 0,-1-1 0,0 1 0,0-1 0,-1 0 0,1 0 0,0 0 0,-1 0 0,1 0 0,-1-1 0,0 0 0,0 0 0,0 0 0,0 0 0,0 0 0,3-5 0,-3 4 0,0 0 0,-1-1 0,1 1 0,-1-1 0,0 0 0,0 1 0,0-1 0,0 0 0,-1 0 0,2-10 0,-3 12 0,0-1 0,0 1 0,0 0 0,-1 0 0,1-1 0,-1 1 0,1 0 0,-1 0 0,0 0 0,0 0 0,-1 0 0,1 0 0,-1 0 0,1 0 0,-1 0 0,0 1 0,-4-5 0,4 5 0,1 0 0,-1 1 0,0-1 0,0 1 0,0 0 0,0 0 0,0 0 0,0 0 0,0 0 0,0 0 0,0 0 0,0 0 0,0 1 0,-1-1 0,1 1 0,0 0 0,-1 0 0,1 0 0,-2 0 0,-1 1 0,1-1 0,-1 1 0,1 1 0,-1-1 0,1 1 0,0-1 0,0 1 0,0 0 0,-5 4 0,3-2 0,0 0 0,0 1 0,0 0 0,1 0 0,0 0 0,0 1 0,1-1 0,-1 1 0,1 0 0,0 0 0,-5 14 0,8-20 0,1 1 0,0-1 0,0 1 0,0-1 0,0 1 0,-1-1 0,1 1 0,0-1 0,0 1 0,0-1 0,0 1 0,0-1 0,0 1 0,0-1 0,0 1 0,0-1 0,0 0 0,1 1 0,-1-1 0,0 1 0,0-1 0,0 1 0,0-1 0,1 1 0,-1-1 0,0 0 0,1 1 0,-1-1 0,0 1 0,1-1 0,-1 0 0,0 1 0,1-1 0,-1 0 0,1 0 0,-1 1 0,0-1 0,1 0 0,-1 0 0,1 0 0,-1 1 0,1-1 0,-1 0 0,1 0 0,-1 0 0,1 0 0,-1 0 0,1 0 0,-1 0 0,1 0 0,-1 0 0,1 0 0,-1 0 0,1 0 0,-1-1 0,0 1 0,1 0 0,32-11 0,-14 0 0,-1 0 0,0-2 0,0 0 0,-1-1 0,-1 0 0,-1-2 0,18-21 0,6-13 0,40-66 0,21-67 0,-100 182 0,0 0 0,0 0 0,1 0 0,-1 0 0,1 0 0,-1 0 0,1 1 0,-1-1 0,1 0 0,0 0 0,-1 0 0,1 1 0,0-1 0,-1 0 0,1 0 0,1 0 0,-1 2 0,0 0 0,-1-1 0,1 1 0,0 0 0,-1 0 0,1 0 0,-1 0 0,1-1 0,-1 1 0,1 0 0,-1 0 0,1 0 0,-1 0 0,0 0 0,0 0 0,1 2 0,59 178 0,-44-139 0,3-2 0,30 52 0,-48-200 0,1 100 0,0 0 0,0 0 0,1 1 0,0-1 0,0 1 0,1 0 0,0 0 0,0 0 0,1 0 0,-1 1 0,2-1 0,-1 1 0,1 1 0,0-1 0,0 1 0,12-8 0,-13 9 0,0 1 0,0 0 0,1 0 0,-1 0 0,1 1 0,0 0 0,0 0 0,0 0 0,0 1 0,0 0 0,0 0 0,0 0 0,1 1 0,-1 0 0,0 0 0,0 1 0,0 0 0,0 0 0,1 0 0,-1 1 0,-1-1 0,9 5 0,-11-5 0,0 1 0,-1-1 0,1 1 0,0 0 0,-1 0 0,1 0 0,-1 0 0,0 0 0,0 0 0,0 1 0,0-1 0,0 1 0,0 0 0,-1-1 0,1 1 0,-1 0 0,2 4 0,-2-2 0,-1 0 0,1 0 0,0-1 0,-1 1 0,0 0 0,-1 0 0,1 0 0,-1-1 0,1 1 0,-3 6 0,-3 7 0,-1-1 0,-1 0 0,0 0 0,-19 27 0,-7 5-682,-78 86-1,73-94-6143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11:25:26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1070 111 5513,'3'-4'2177,"1"-4"-1401,3 4-2048,-4 2-369,1-1 113,-6 1 512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12:18:10.08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90 15 1272,'-89'-10'2878,"143"13"-937,-24-1-1843,32-1 1,225-3 860,-239 3-546,-78-3 290,13-1-843,0 1 0,1 0-1,-1 2 1,-29 1 0,10 2-1449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11:35:18.21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37 752,'173'-7'762,"21"0"-548,-117 8 27,0-3-1,91-15 1,-161 15-170,-2 0-63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2T03:15:27.05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2T03:15:18.24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0 368 24575,'1'24'0,"1"-1"0,1 0 0,1 1 0,1-2 0,1 1 0,13 31 0,67 126 0,-27-62 0,39 129 0,-91-229 0,-2-5 0,10 30 0,40 76 0,-30-72 0,24 67 0,17 34 0,-44-107 0,1 2 0,34 50 0,-50-82 0,0 0 0,-2 0 0,1 0 0,4 14 0,-6-12 0,2 0 0,0 0 0,8 12 0,67 98 0,-62-86 0,-14-27 0,0 1 0,14 19 0,76 110 0,34 36 0,-7-23 0,-117-147 0,0 0 0,1 0 0,0-1 0,0 1 0,0-1 0,1-1 0,0 1 0,8 3 0,-11-6 0,0-1 0,0 0 0,0 0 0,0 0 0,0 0 0,0-1 0,0 1 0,1-1 0,-1 0 0,0-1 0,0 1 0,0-1 0,0 0 0,0 0 0,0 0 0,0 0 0,5-3 0,165-76 0,-154 69 0,0 0 0,34-29 0,-13 9 0,-13 10 0,-1-2 0,25-28 0,12-10 0,201-197 0,-204 190 0,-3-2 0,-3-3 0,48-86 0,-18 7 0,-33 61 0,20-30 0,123-128 0,-175 222 0,33-56 0,-9 9 0,-25 49 0,-11 15 0,0-1 0,8-16 0,40-72 0,6-12 0,-34 57 0,53-76 0,-57 84 0,-19 35 0,0 1 0,0 0 0,10-13 0,212-282-1365,-211 284-5461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2T03:15:07.68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31 0 24575,'34'592'0,"-5"-187"0,-33 1 0,-10-230 0,-16 353 0,30-343 0,-21 905 0,13-967 0,-8 225 0,16-346 0,0 1 0,0-1 0,0 0 0,0 1 0,1-1 0,-1 0 0,1 0 0,0 1 0,0-1 0,2 4 0,-2-6 0,0 0 0,0 0 0,0 1 0,1-1 0,-1-1 0,0 1 0,1 0 0,-1 0 0,0 0 0,1-1 0,-1 1 0,1-1 0,-1 1 0,1-1 0,-1 1 0,1-1 0,0 0 0,-1 0 0,1 0 0,-1 0 0,1 0 0,-1 0 0,1 0 0,1-1 0,291-42 0,-136 16 0,627-66 0,4 30 0,-309 27 0,1008-28 0,-1339 63 0,122 3 0,-257-1-455,1 1 0,25 6 0,-15-1-6371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DBC42-942E-4912-91AE-04C2D329D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BCGMacro.dotx</Template>
  <TotalTime>17895</TotalTime>
  <Pages>63</Pages>
  <Words>32898</Words>
  <Characters>187521</Characters>
  <Application>Microsoft Office Word</Application>
  <DocSecurity>0</DocSecurity>
  <Lines>1562</Lines>
  <Paragraphs>439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Normal.dotm A4 US English</vt:lpstr>
    </vt:vector>
  </TitlesOfParts>
  <Company>BCG</Company>
  <LinksUpToDate>false</LinksUpToDate>
  <CharactersWithSpaces>219980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Normal.dotm A4 US English</dc:title>
  <dc:subject/>
  <dc:creator>Bansal, Mudita</dc:creator>
  <cp:keywords/>
  <dc:description/>
  <cp:lastModifiedBy>Bansal, Mudita</cp:lastModifiedBy>
  <cp:revision>1074</cp:revision>
  <dcterms:created xsi:type="dcterms:W3CDTF">2024-07-31T13:14:00Z</dcterms:created>
  <dcterms:modified xsi:type="dcterms:W3CDTF">2024-09-03T18:19:00Z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0d5c4f4-7a29-4385-b7a5-afbe2154ae6f_Enabled">
    <vt:lpwstr>true</vt:lpwstr>
  </property>
  <property fmtid="{D5CDD505-2E9C-101B-9397-08002B2CF9AE}" pid="3" name="MSIP_Label_b0d5c4f4-7a29-4385-b7a5-afbe2154ae6f_SetDate">
    <vt:lpwstr>2023-10-01T20:44:24Z</vt:lpwstr>
  </property>
  <property fmtid="{D5CDD505-2E9C-101B-9397-08002B2CF9AE}" pid="4" name="MSIP_Label_b0d5c4f4-7a29-4385-b7a5-afbe2154ae6f_Method">
    <vt:lpwstr>Standard</vt:lpwstr>
  </property>
  <property fmtid="{D5CDD505-2E9C-101B-9397-08002B2CF9AE}" pid="5" name="MSIP_Label_b0d5c4f4-7a29-4385-b7a5-afbe2154ae6f_Name">
    <vt:lpwstr>Confidential</vt:lpwstr>
  </property>
  <property fmtid="{D5CDD505-2E9C-101B-9397-08002B2CF9AE}" pid="6" name="MSIP_Label_b0d5c4f4-7a29-4385-b7a5-afbe2154ae6f_SiteId">
    <vt:lpwstr>2dfb2f0b-4d21-4268-9559-72926144c918</vt:lpwstr>
  </property>
  <property fmtid="{D5CDD505-2E9C-101B-9397-08002B2CF9AE}" pid="7" name="MSIP_Label_b0d5c4f4-7a29-4385-b7a5-afbe2154ae6f_ActionId">
    <vt:lpwstr>bf883bcf-1fd0-4d41-9e1e-76a982840e5e</vt:lpwstr>
  </property>
  <property fmtid="{D5CDD505-2E9C-101B-9397-08002B2CF9AE}" pid="8" name="MSIP_Label_b0d5c4f4-7a29-4385-b7a5-afbe2154ae6f_ContentBits">
    <vt:lpwstr>0</vt:lpwstr>
  </property>
</Properties>
</file>